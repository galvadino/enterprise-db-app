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6AE8" w14:textId="77777777" w:rsidR="0001034D" w:rsidRPr="00BA4BC7" w:rsidRDefault="0001034D" w:rsidP="0001034D">
      <w:pPr>
        <w:tabs>
          <w:tab w:val="left" w:pos="1322"/>
        </w:tabs>
        <w:jc w:val="both"/>
        <w:rPr>
          <w:lang w:val="de-DE"/>
        </w:rPr>
      </w:pPr>
      <w:bookmarkStart w:id="0" w:name="_Hlk94405139"/>
      <w:bookmarkEnd w:id="0"/>
      <w:r w:rsidRPr="00BA4BC7">
        <w:rPr>
          <w:lang w:val="de-DE"/>
        </w:rPr>
        <w:tab/>
      </w:r>
    </w:p>
    <w:p w14:paraId="23AE0453" w14:textId="77777777" w:rsidR="0001034D" w:rsidRPr="00BA4BC7" w:rsidRDefault="0001034D" w:rsidP="0001034D">
      <w:pPr>
        <w:tabs>
          <w:tab w:val="left" w:pos="1322"/>
        </w:tabs>
        <w:jc w:val="both"/>
        <w:rPr>
          <w:lang w:val="de-DE"/>
        </w:rPr>
        <w:sectPr w:rsidR="0001034D"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r w:rsidRPr="00BA4BC7">
        <w:rPr>
          <w:lang w:val="de-DE"/>
        </w:rPr>
        <w:tab/>
      </w:r>
    </w:p>
    <w:p w14:paraId="65E8A6E9" w14:textId="77777777" w:rsidR="0001034D" w:rsidRPr="00BA4BC7" w:rsidRDefault="0001034D" w:rsidP="0001034D">
      <w:pPr>
        <w:pStyle w:val="InformationenzumAbsender"/>
        <w:framePr w:h="5491" w:hSpace="142" w:wrap="around" w:vAnchor="page" w:x="8897" w:y="3074" w:anchorLock="1"/>
        <w:spacing w:after="120"/>
        <w:jc w:val="both"/>
        <w:rPr>
          <w:lang w:val="de-DE"/>
        </w:rPr>
      </w:pPr>
      <w:r w:rsidRPr="00BA4BC7">
        <w:rPr>
          <w:lang w:val="de-DE"/>
        </w:rPr>
        <w:t>Eingereicht von</w:t>
      </w:r>
    </w:p>
    <w:p w14:paraId="295832C8" w14:textId="77777777" w:rsidR="0001034D" w:rsidRDefault="0001034D" w:rsidP="0001034D">
      <w:pPr>
        <w:pStyle w:val="InformationenzumAbsender"/>
        <w:framePr w:h="5491" w:hSpace="142" w:wrap="around" w:vAnchor="page" w:x="8897" w:y="3074" w:anchorLock="1"/>
        <w:spacing w:line="360" w:lineRule="auto"/>
        <w:jc w:val="both"/>
        <w:rPr>
          <w:rStyle w:val="Fett"/>
          <w:lang w:val="de-DE"/>
        </w:rPr>
      </w:pPr>
      <w:r>
        <w:rPr>
          <w:rStyle w:val="Fett"/>
          <w:lang w:val="de-DE"/>
        </w:rPr>
        <w:t>Dino Osmanagic</w:t>
      </w:r>
    </w:p>
    <w:p w14:paraId="37A0D8FB" w14:textId="77777777" w:rsidR="0001034D" w:rsidRDefault="0001034D" w:rsidP="0001034D">
      <w:pPr>
        <w:pStyle w:val="InformationenzumAbsender"/>
        <w:framePr w:h="5491" w:hSpace="142" w:wrap="around" w:vAnchor="page" w:x="8897" w:y="3074" w:anchorLock="1"/>
        <w:spacing w:line="360" w:lineRule="auto"/>
        <w:jc w:val="both"/>
        <w:rPr>
          <w:rStyle w:val="Fett"/>
          <w:lang w:val="de-DE"/>
        </w:rPr>
      </w:pPr>
      <w:r>
        <w:rPr>
          <w:rStyle w:val="Fett"/>
          <w:lang w:val="de-DE"/>
        </w:rPr>
        <w:t>Daniel Breimaier</w:t>
      </w:r>
    </w:p>
    <w:p w14:paraId="30B0E31C" w14:textId="77777777" w:rsidR="0001034D" w:rsidRDefault="0001034D" w:rsidP="0001034D">
      <w:pPr>
        <w:pStyle w:val="InformationenzumAbsender"/>
        <w:framePr w:h="5491" w:hSpace="142" w:wrap="around" w:vAnchor="page" w:x="8897" w:y="3074" w:anchorLock="1"/>
        <w:spacing w:line="360" w:lineRule="auto"/>
        <w:jc w:val="both"/>
        <w:rPr>
          <w:rStyle w:val="Fett"/>
          <w:lang w:val="de-DE"/>
        </w:rPr>
      </w:pPr>
      <w:r>
        <w:rPr>
          <w:rStyle w:val="Fett"/>
          <w:lang w:val="de-DE"/>
        </w:rPr>
        <w:t>Thomas Pausch</w:t>
      </w:r>
    </w:p>
    <w:p w14:paraId="0D057F6B" w14:textId="77777777" w:rsidR="0001034D" w:rsidRDefault="0001034D" w:rsidP="0001034D">
      <w:pPr>
        <w:pStyle w:val="InformationenzumAbsender"/>
        <w:framePr w:h="5491" w:hSpace="142" w:wrap="around" w:vAnchor="page" w:x="8897" w:y="3074" w:anchorLock="1"/>
        <w:spacing w:line="360" w:lineRule="auto"/>
        <w:jc w:val="both"/>
        <w:rPr>
          <w:rStyle w:val="Fett"/>
          <w:lang w:val="de-DE"/>
        </w:rPr>
      </w:pPr>
      <w:r>
        <w:rPr>
          <w:rStyle w:val="Fett"/>
          <w:lang w:val="de-DE"/>
        </w:rPr>
        <w:t>Lukas Gruber</w:t>
      </w:r>
    </w:p>
    <w:p w14:paraId="26F5E1F9" w14:textId="77777777" w:rsidR="0001034D" w:rsidRDefault="0001034D" w:rsidP="0001034D">
      <w:pPr>
        <w:pStyle w:val="InformationenzumAbsender"/>
        <w:framePr w:h="5491" w:hSpace="142" w:wrap="around" w:vAnchor="page" w:x="8897" w:y="3074" w:anchorLock="1"/>
        <w:spacing w:line="360" w:lineRule="auto"/>
        <w:jc w:val="both"/>
        <w:rPr>
          <w:rStyle w:val="Fett"/>
          <w:lang w:val="de-DE"/>
        </w:rPr>
      </w:pPr>
      <w:r>
        <w:rPr>
          <w:rStyle w:val="Fett"/>
          <w:lang w:val="de-DE"/>
        </w:rPr>
        <w:t>Daniel Hochgatterer</w:t>
      </w:r>
    </w:p>
    <w:p w14:paraId="41EAC67A" w14:textId="77777777" w:rsidR="0001034D" w:rsidRPr="00EA0C69" w:rsidRDefault="0001034D" w:rsidP="0001034D">
      <w:pPr>
        <w:pStyle w:val="InformationenzumAbsender"/>
        <w:framePr w:h="5491" w:hSpace="142" w:wrap="around" w:vAnchor="page" w:x="8897" w:y="3074" w:anchorLock="1"/>
        <w:spacing w:line="360" w:lineRule="auto"/>
        <w:jc w:val="both"/>
        <w:rPr>
          <w:b/>
          <w:bCs/>
          <w:lang w:val="de-DE"/>
        </w:rPr>
      </w:pPr>
    </w:p>
    <w:p w14:paraId="66CD18ED" w14:textId="77777777" w:rsidR="0001034D" w:rsidRPr="00BA4BC7" w:rsidRDefault="0001034D" w:rsidP="0001034D">
      <w:pPr>
        <w:pStyle w:val="InformationenzumAbsender"/>
        <w:framePr w:h="5491" w:hSpace="142" w:wrap="around" w:vAnchor="page" w:x="8897" w:y="3074" w:anchorLock="1"/>
        <w:spacing w:after="120"/>
        <w:jc w:val="both"/>
        <w:rPr>
          <w:lang w:val="de-DE"/>
        </w:rPr>
      </w:pPr>
      <w:r w:rsidRPr="00BA4BC7">
        <w:rPr>
          <w:lang w:val="de-DE"/>
        </w:rPr>
        <w:t xml:space="preserve">Angefertigt am </w:t>
      </w:r>
      <w:r>
        <w:rPr>
          <w:lang w:val="de-DE"/>
        </w:rPr>
        <w:t>5.01.2022</w:t>
      </w:r>
    </w:p>
    <w:p w14:paraId="6542176F" w14:textId="77777777" w:rsidR="0001034D" w:rsidRPr="00BA4BC7" w:rsidRDefault="0001034D" w:rsidP="0001034D">
      <w:pPr>
        <w:pStyle w:val="InformationenzumAbsender"/>
        <w:framePr w:h="5491" w:hSpace="142" w:wrap="around" w:vAnchor="page" w:x="8897" w:y="3074" w:anchorLock="1"/>
        <w:spacing w:line="360" w:lineRule="auto"/>
        <w:jc w:val="both"/>
        <w:rPr>
          <w:lang w:val="de-DE"/>
        </w:rPr>
      </w:pPr>
      <w:r>
        <w:rPr>
          <w:noProof/>
          <w:lang w:val="en-US"/>
        </w:rPr>
        <w:drawing>
          <wp:inline distT="0" distB="0" distL="0" distR="0" wp14:anchorId="202B9205" wp14:editId="428D9173">
            <wp:extent cx="1393190" cy="984885"/>
            <wp:effectExtent l="0" t="0" r="0" b="0"/>
            <wp:docPr id="2" name="Grafik 2" descr="C:\Users\a.andorfer\Desktop\Institutslogo_Wirtschaftsinformatik_Information_de_schwarz_hoch_png.png"/>
            <wp:cNvGraphicFramePr/>
            <a:graphic xmlns:a="http://schemas.openxmlformats.org/drawingml/2006/main">
              <a:graphicData uri="http://schemas.openxmlformats.org/drawingml/2006/picture">
                <pic:pic xmlns:pic="http://schemas.openxmlformats.org/drawingml/2006/picture">
                  <pic:nvPicPr>
                    <pic:cNvPr id="2" name="Grafik 2" descr="C:\Users\a.andorfer\Desktop\Institutslogo_Wirtschaftsinformatik_Information_de_schwarz_hoch_png.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3190" cy="984885"/>
                    </a:xfrm>
                    <a:prstGeom prst="rect">
                      <a:avLst/>
                    </a:prstGeom>
                    <a:noFill/>
                    <a:ln>
                      <a:noFill/>
                    </a:ln>
                  </pic:spPr>
                </pic:pic>
              </a:graphicData>
            </a:graphic>
          </wp:inline>
        </w:drawing>
      </w:r>
    </w:p>
    <w:p w14:paraId="3389E746" w14:textId="77777777" w:rsidR="0001034D" w:rsidRDefault="0001034D" w:rsidP="0001034D">
      <w:pPr>
        <w:pStyle w:val="InformationenzumAbsender"/>
        <w:framePr w:h="5491" w:hSpace="142" w:wrap="around" w:vAnchor="page" w:x="8897" w:y="3074" w:anchorLock="1"/>
        <w:spacing w:line="360" w:lineRule="auto"/>
        <w:jc w:val="both"/>
        <w:rPr>
          <w:lang w:val="de-DE"/>
        </w:rPr>
      </w:pPr>
      <w:r>
        <w:rPr>
          <w:lang w:val="de-DE"/>
        </w:rPr>
        <w:t xml:space="preserve">Kursleiter: </w:t>
      </w:r>
    </w:p>
    <w:p w14:paraId="4C7A3C20" w14:textId="77777777" w:rsidR="0001034D" w:rsidRPr="00EA0C69" w:rsidRDefault="0001034D" w:rsidP="0001034D">
      <w:pPr>
        <w:pStyle w:val="InformationenzumAbsender"/>
        <w:framePr w:h="5491" w:hSpace="142" w:wrap="around" w:vAnchor="page" w:x="8897" w:y="3074" w:anchorLock="1"/>
        <w:spacing w:line="360" w:lineRule="auto"/>
        <w:rPr>
          <w:rStyle w:val="Fett"/>
          <w:lang w:val="en-US"/>
        </w:rPr>
      </w:pPr>
      <w:r w:rsidRPr="00EA0C69">
        <w:rPr>
          <w:lang w:val="en-US"/>
        </w:rPr>
        <w:t>Mag</w:t>
      </w:r>
      <w:r>
        <w:rPr>
          <w:lang w:val="en-US"/>
        </w:rPr>
        <w:t xml:space="preserve">. Christian </w:t>
      </w:r>
      <w:r w:rsidRPr="00EA0C69">
        <w:rPr>
          <w:lang w:val="en-US"/>
        </w:rPr>
        <w:t xml:space="preserve">Mayr </w:t>
      </w:r>
      <w:r w:rsidRPr="00EA0C69">
        <w:rPr>
          <w:lang w:val="en-US"/>
        </w:rPr>
        <w:br/>
      </w:r>
    </w:p>
    <w:p w14:paraId="08616D59" w14:textId="77777777" w:rsidR="0001034D" w:rsidRPr="00EA0C69" w:rsidRDefault="0001034D" w:rsidP="0001034D">
      <w:pPr>
        <w:pStyle w:val="InformationenzumAbsender"/>
        <w:framePr w:h="5491" w:hSpace="142" w:wrap="around" w:vAnchor="page" w:x="8897" w:y="3074" w:anchorLock="1"/>
        <w:jc w:val="both"/>
        <w:rPr>
          <w:lang w:val="en-US"/>
        </w:rPr>
      </w:pPr>
    </w:p>
    <w:p w14:paraId="1CAC9B05" w14:textId="77777777" w:rsidR="0001034D" w:rsidRPr="00EA0C69" w:rsidRDefault="0001034D" w:rsidP="0001034D">
      <w:pPr>
        <w:pStyle w:val="InformationenzumAbsender"/>
        <w:framePr w:h="5491" w:hSpace="142" w:wrap="around" w:vAnchor="page" w:x="8897" w:y="3074" w:anchorLock="1"/>
        <w:jc w:val="both"/>
        <w:rPr>
          <w:lang w:val="en-US"/>
        </w:rPr>
      </w:pPr>
    </w:p>
    <w:p w14:paraId="24C3BE53" w14:textId="77777777" w:rsidR="0001034D" w:rsidRPr="00BA4BC7" w:rsidRDefault="0001034D" w:rsidP="0001034D">
      <w:pPr>
        <w:jc w:val="both"/>
        <w:rPr>
          <w:lang w:val="de-DE"/>
        </w:rPr>
      </w:pPr>
      <w:r w:rsidRPr="00BA4BC7">
        <w:rPr>
          <w:noProof/>
          <w:lang w:val="en-US"/>
        </w:rPr>
        <mc:AlternateContent>
          <mc:Choice Requires="wps">
            <w:drawing>
              <wp:anchor distT="0" distB="0" distL="114300" distR="114300" simplePos="0" relativeHeight="251658242" behindDoc="0" locked="1" layoutInCell="1" allowOverlap="1" wp14:anchorId="4C11B521" wp14:editId="5E5E9059">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51D068AB" w14:textId="77777777" w:rsidR="0001034D" w:rsidRPr="0046244A" w:rsidRDefault="0001034D" w:rsidP="0001034D">
                            <w:pPr>
                              <w:pStyle w:val="Untertitel"/>
                            </w:pPr>
                            <w:r>
                              <w:t>Projektdokumentation</w:t>
                            </w:r>
                          </w:p>
                          <w:p w14:paraId="434C48B4" w14:textId="77777777" w:rsidR="0001034D" w:rsidRPr="0046244A" w:rsidRDefault="0001034D" w:rsidP="0001034D">
                            <w:r>
                              <w:t>im Rahmen des Kurses</w:t>
                            </w:r>
                          </w:p>
                          <w:p w14:paraId="608E0066" w14:textId="77777777" w:rsidR="0001034D" w:rsidRPr="00B36DF4" w:rsidRDefault="0001034D" w:rsidP="0001034D">
                            <w:pPr>
                              <w:pStyle w:val="Untertitel"/>
                            </w:pPr>
                            <w:r>
                              <w:t>PR Data &amp; Knowledge Engineering</w:t>
                            </w:r>
                          </w:p>
                          <w:p w14:paraId="42B22F2F" w14:textId="77777777" w:rsidR="0001034D" w:rsidRPr="0046244A" w:rsidRDefault="0001034D" w:rsidP="0001034D">
                            <w:r w:rsidRPr="0046244A">
                              <w:t>im Bachelorstudium</w:t>
                            </w:r>
                          </w:p>
                          <w:p w14:paraId="48C8E7A7" w14:textId="77777777" w:rsidR="0001034D" w:rsidRPr="0046244A" w:rsidRDefault="0001034D" w:rsidP="0001034D">
                            <w:pPr>
                              <w:pStyle w:val="Untertitel"/>
                            </w:pPr>
                            <w:r>
                              <w:t>Wirtschaftsinformatik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59E3518">
              <v:shapetype id="_x0000_t202" coordsize="21600,21600" o:spt="202" path="m,l,21600r21600,l21600,xe" w14:anchorId="4C11B521">
                <v:stroke joinstyle="miter"/>
                <v:path gradientshapeok="t" o:connecttype="rect"/>
              </v:shapetype>
              <v:shape id="Textfeld 2" style="position:absolute;left:0;text-align:left;margin-left:-23.2pt;margin-top:538.75pt;width:402.2pt;height:21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">
                <v:textbox>
                  <w:txbxContent>
                    <w:p w:rsidRPr="0046244A" w:rsidR="0001034D" w:rsidP="0001034D" w:rsidRDefault="0001034D" w14:paraId="37DE80C6" w14:textId="77777777">
                      <w:pPr>
                        <w:pStyle w:val="Untertitel"/>
                      </w:pPr>
                      <w:r>
                        <w:t>Projektdokumentation</w:t>
                      </w:r>
                    </w:p>
                    <w:p w:rsidRPr="0046244A" w:rsidR="0001034D" w:rsidP="0001034D" w:rsidRDefault="0001034D" w14:paraId="15B05E24" w14:textId="77777777">
                      <w:r>
                        <w:t>im Rahmen des Kurses</w:t>
                      </w:r>
                    </w:p>
                    <w:p w:rsidRPr="00B36DF4" w:rsidR="0001034D" w:rsidP="0001034D" w:rsidRDefault="0001034D" w14:paraId="10C2EBE6" w14:textId="77777777">
                      <w:pPr>
                        <w:pStyle w:val="Untertitel"/>
                      </w:pPr>
                      <w:r>
                        <w:t>PR Data &amp; Knowledge Engineering</w:t>
                      </w:r>
                    </w:p>
                    <w:p w:rsidRPr="0046244A" w:rsidR="0001034D" w:rsidP="0001034D" w:rsidRDefault="0001034D" w14:paraId="66CE00A2" w14:textId="77777777">
                      <w:r w:rsidRPr="0046244A">
                        <w:t>im Bachelorstudium</w:t>
                      </w:r>
                    </w:p>
                    <w:p w:rsidRPr="0046244A" w:rsidR="0001034D" w:rsidP="0001034D" w:rsidRDefault="0001034D" w14:paraId="1E2C4546" w14:textId="77777777">
                      <w:pPr>
                        <w:pStyle w:val="Untertitel"/>
                      </w:pPr>
                      <w:r>
                        <w:t>Wirtschaftsinformatik</w:t>
                      </w:r>
                    </w:p>
                  </w:txbxContent>
                </v:textbox>
                <w10:wrap type="topAndBottom" anchory="page"/>
                <w10:anchorlock/>
              </v:shape>
            </w:pict>
          </mc:Fallback>
        </mc:AlternateContent>
      </w:r>
      <w:r w:rsidRPr="00BA4BC7">
        <w:rPr>
          <w:noProof/>
          <w:lang w:val="en-US"/>
        </w:rPr>
        <mc:AlternateContent>
          <mc:Choice Requires="wps">
            <w:drawing>
              <wp:anchor distT="0" distB="0" distL="114300" distR="114300" simplePos="0" relativeHeight="251658240" behindDoc="0" locked="1" layoutInCell="1" allowOverlap="1" wp14:anchorId="6CD48C9B" wp14:editId="31231430">
                <wp:simplePos x="0" y="0"/>
                <wp:positionH relativeFrom="column">
                  <wp:posOffset>-292735</wp:posOffset>
                </wp:positionH>
                <wp:positionV relativeFrom="page">
                  <wp:posOffset>1971040</wp:posOffset>
                </wp:positionV>
                <wp:extent cx="46380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040" cy="3279775"/>
                        </a:xfrm>
                        <a:prstGeom prst="rect">
                          <a:avLst/>
                        </a:prstGeom>
                        <a:noFill/>
                        <a:ln w="9525">
                          <a:noFill/>
                          <a:miter lim="800000"/>
                          <a:headEnd/>
                          <a:tailEnd/>
                        </a:ln>
                      </wps:spPr>
                      <wps:txbx>
                        <w:txbxContent>
                          <w:p w14:paraId="5E6BD9BE" w14:textId="77777777" w:rsidR="0001034D" w:rsidRPr="000B2A4B" w:rsidRDefault="0001034D" w:rsidP="0001034D">
                            <w:pPr>
                              <w:pStyle w:val="Titel"/>
                              <w:spacing w:line="199" w:lineRule="auto"/>
                              <w:rPr>
                                <w:rFonts w:eastAsia="Arial"/>
                                <w:sz w:val="52"/>
                                <w:szCs w:val="52"/>
                              </w:rPr>
                            </w:pPr>
                            <w:r>
                              <w:t>GruppenNr: 04</w:t>
                            </w:r>
                          </w:p>
                          <w:p w14:paraId="6A8D3353" w14:textId="77777777" w:rsidR="0001034D" w:rsidRPr="00C33153" w:rsidRDefault="0001034D" w:rsidP="0001034D">
                            <w:pPr>
                              <w:rPr>
                                <w:rFonts w:eastAsia="Arial" w:cs="Times New Roman"/>
                                <w:b/>
                                <w:sz w:val="28"/>
                                <w:szCs w:val="28"/>
                              </w:rPr>
                            </w:pPr>
                            <w:r>
                              <w:t>KursNr: 258.321</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DE594A7">
              <v:shape id="_x0000_s1027" style="position:absolute;left:0;text-align:left;margin-left:-23.05pt;margin-top:155.2pt;width:365.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" w14:anchorId="6CD48C9B">
                <v:textbox>
                  <w:txbxContent>
                    <w:p w:rsidRPr="000B2A4B" w:rsidR="0001034D" w:rsidP="0001034D" w:rsidRDefault="0001034D" w14:paraId="6814201C" w14:textId="77777777">
                      <w:pPr>
                        <w:pStyle w:val="Titel"/>
                        <w:spacing w:line="199" w:lineRule="auto"/>
                        <w:rPr>
                          <w:rFonts w:eastAsia="Arial"/>
                          <w:sz w:val="52"/>
                          <w:szCs w:val="52"/>
                        </w:rPr>
                      </w:pPr>
                      <w:r>
                        <w:t>GruppenNr: 04</w:t>
                      </w:r>
                    </w:p>
                    <w:p w:rsidRPr="00C33153" w:rsidR="0001034D" w:rsidP="0001034D" w:rsidRDefault="0001034D" w14:paraId="643AE335" w14:textId="77777777">
                      <w:pPr>
                        <w:rPr>
                          <w:rFonts w:eastAsia="Arial" w:cs="Times New Roman"/>
                          <w:b/>
                          <w:sz w:val="28"/>
                          <w:szCs w:val="28"/>
                        </w:rPr>
                      </w:pPr>
                      <w:proofErr w:type="spellStart"/>
                      <w:r>
                        <w:t>KursNr</w:t>
                      </w:r>
                      <w:proofErr w:type="spellEnd"/>
                      <w:r>
                        <w:t>: 258.321</w:t>
                      </w:r>
                    </w:p>
                  </w:txbxContent>
                </v:textbox>
                <w10:wrap type="topAndBottom" anchory="page"/>
                <w10:anchorlock/>
              </v:shape>
            </w:pict>
          </mc:Fallback>
        </mc:AlternateContent>
      </w:r>
      <w:r w:rsidRPr="00BA4BC7">
        <w:rPr>
          <w:noProof/>
          <w:lang w:val="en-US"/>
        </w:rPr>
        <w:drawing>
          <wp:anchor distT="0" distB="0" distL="114300" distR="114300" simplePos="0" relativeHeight="251658241" behindDoc="0" locked="1" layoutInCell="1" allowOverlap="1" wp14:anchorId="29CA5546" wp14:editId="52361E1E">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4BC7">
        <w:rPr>
          <w:lang w:val="de-DE"/>
        </w:rPr>
        <w:br w:type="page"/>
      </w:r>
    </w:p>
    <w:p w14:paraId="04692FC7" w14:textId="77777777" w:rsidR="0001034D" w:rsidRPr="00BA4BC7" w:rsidRDefault="0001034D" w:rsidP="0001034D">
      <w:pPr>
        <w:pStyle w:val="DokumententitelJKU"/>
        <w:jc w:val="both"/>
        <w:rPr>
          <w:rFonts w:eastAsiaTheme="minorEastAsia"/>
          <w:lang w:eastAsia="de-AT"/>
        </w:rPr>
      </w:pPr>
      <w:r w:rsidRPr="00BA4BC7">
        <w:lastRenderedPageBreak/>
        <w:t>Inhaltsverzeichnis</w:t>
      </w:r>
    </w:p>
    <w:p w14:paraId="525A8C8E" w14:textId="77777777" w:rsidR="0001034D" w:rsidRDefault="0001034D" w:rsidP="0001034D">
      <w:pPr>
        <w:pStyle w:val="Inhaltsverzeichnisberschrift"/>
      </w:pPr>
    </w:p>
    <w:p w14:paraId="4C5BEFAD" w14:textId="678C4FBD" w:rsidR="0091421C" w:rsidRDefault="0001034D">
      <w:pPr>
        <w:pStyle w:val="Verzeichnis1"/>
        <w:rPr>
          <w:rFonts w:asciiTheme="minorHAnsi" w:eastAsiaTheme="minorEastAsia" w:hAnsiTheme="minorHAnsi"/>
          <w:noProof/>
          <w:lang w:eastAsia="de-AT"/>
        </w:rPr>
      </w:pPr>
      <w:r>
        <w:fldChar w:fldCharType="begin"/>
      </w:r>
      <w:r>
        <w:instrText>TOC \o "1-3" \h \z \u</w:instrText>
      </w:r>
      <w:r>
        <w:fldChar w:fldCharType="separate"/>
      </w:r>
      <w:hyperlink w:anchor="_Toc94545584" w:history="1">
        <w:r w:rsidR="0091421C" w:rsidRPr="00FC17A5">
          <w:rPr>
            <w:rStyle w:val="Hyperlink"/>
            <w:bCs/>
            <w:noProof/>
          </w:rPr>
          <w:t>1.</w:t>
        </w:r>
        <w:r w:rsidR="0091421C">
          <w:rPr>
            <w:rFonts w:asciiTheme="minorHAnsi" w:eastAsiaTheme="minorEastAsia" w:hAnsiTheme="minorHAnsi"/>
            <w:noProof/>
            <w:lang w:eastAsia="de-AT"/>
          </w:rPr>
          <w:tab/>
        </w:r>
        <w:r w:rsidR="0091421C" w:rsidRPr="00FC17A5">
          <w:rPr>
            <w:rStyle w:val="Hyperlink"/>
            <w:noProof/>
          </w:rPr>
          <w:t>Projektanforderungen</w:t>
        </w:r>
        <w:r w:rsidR="0091421C">
          <w:rPr>
            <w:noProof/>
            <w:webHidden/>
          </w:rPr>
          <w:tab/>
        </w:r>
        <w:r w:rsidR="0091421C">
          <w:rPr>
            <w:noProof/>
            <w:webHidden/>
          </w:rPr>
          <w:fldChar w:fldCharType="begin"/>
        </w:r>
        <w:r w:rsidR="0091421C">
          <w:rPr>
            <w:noProof/>
            <w:webHidden/>
          </w:rPr>
          <w:instrText xml:space="preserve"> PAGEREF _Toc94545584 \h </w:instrText>
        </w:r>
        <w:r w:rsidR="0091421C">
          <w:rPr>
            <w:noProof/>
            <w:webHidden/>
          </w:rPr>
        </w:r>
        <w:r w:rsidR="0091421C">
          <w:rPr>
            <w:noProof/>
            <w:webHidden/>
          </w:rPr>
          <w:fldChar w:fldCharType="separate"/>
        </w:r>
        <w:r w:rsidR="0091421C">
          <w:rPr>
            <w:noProof/>
            <w:webHidden/>
          </w:rPr>
          <w:t>4</w:t>
        </w:r>
        <w:r w:rsidR="0091421C">
          <w:rPr>
            <w:noProof/>
            <w:webHidden/>
          </w:rPr>
          <w:fldChar w:fldCharType="end"/>
        </w:r>
      </w:hyperlink>
    </w:p>
    <w:p w14:paraId="7E068E98" w14:textId="672BB921" w:rsidR="0091421C" w:rsidRDefault="00582CCB">
      <w:pPr>
        <w:pStyle w:val="Verzeichnis2"/>
        <w:rPr>
          <w:rFonts w:asciiTheme="minorHAnsi" w:eastAsiaTheme="minorEastAsia" w:hAnsiTheme="minorHAnsi"/>
          <w:noProof/>
          <w:lang w:eastAsia="de-AT"/>
        </w:rPr>
      </w:pPr>
      <w:hyperlink w:anchor="_Toc94545585" w:history="1">
        <w:r w:rsidR="0091421C" w:rsidRPr="00FC17A5">
          <w:rPr>
            <w:rStyle w:val="Hyperlink"/>
            <w:noProof/>
          </w:rPr>
          <w:t>1.1.</w:t>
        </w:r>
        <w:r w:rsidR="0091421C">
          <w:rPr>
            <w:rFonts w:asciiTheme="minorHAnsi" w:eastAsiaTheme="minorEastAsia" w:hAnsiTheme="minorHAnsi"/>
            <w:noProof/>
            <w:lang w:eastAsia="de-AT"/>
          </w:rPr>
          <w:tab/>
        </w:r>
        <w:r w:rsidR="0091421C" w:rsidRPr="00FC17A5">
          <w:rPr>
            <w:rStyle w:val="Hyperlink"/>
            <w:noProof/>
          </w:rPr>
          <w:t>Ausgangssituation</w:t>
        </w:r>
        <w:r w:rsidR="0091421C">
          <w:rPr>
            <w:noProof/>
            <w:webHidden/>
          </w:rPr>
          <w:tab/>
        </w:r>
        <w:r w:rsidR="0091421C">
          <w:rPr>
            <w:noProof/>
            <w:webHidden/>
          </w:rPr>
          <w:fldChar w:fldCharType="begin"/>
        </w:r>
        <w:r w:rsidR="0091421C">
          <w:rPr>
            <w:noProof/>
            <w:webHidden/>
          </w:rPr>
          <w:instrText xml:space="preserve"> PAGEREF _Toc94545585 \h </w:instrText>
        </w:r>
        <w:r w:rsidR="0091421C">
          <w:rPr>
            <w:noProof/>
            <w:webHidden/>
          </w:rPr>
        </w:r>
        <w:r w:rsidR="0091421C">
          <w:rPr>
            <w:noProof/>
            <w:webHidden/>
          </w:rPr>
          <w:fldChar w:fldCharType="separate"/>
        </w:r>
        <w:r w:rsidR="0091421C">
          <w:rPr>
            <w:noProof/>
            <w:webHidden/>
          </w:rPr>
          <w:t>4</w:t>
        </w:r>
        <w:r w:rsidR="0091421C">
          <w:rPr>
            <w:noProof/>
            <w:webHidden/>
          </w:rPr>
          <w:fldChar w:fldCharType="end"/>
        </w:r>
      </w:hyperlink>
    </w:p>
    <w:p w14:paraId="5C9959C0" w14:textId="73C35C75" w:rsidR="0091421C" w:rsidRDefault="00582CCB">
      <w:pPr>
        <w:pStyle w:val="Verzeichnis2"/>
        <w:rPr>
          <w:rFonts w:asciiTheme="minorHAnsi" w:eastAsiaTheme="minorEastAsia" w:hAnsiTheme="minorHAnsi"/>
          <w:noProof/>
          <w:lang w:eastAsia="de-AT"/>
        </w:rPr>
      </w:pPr>
      <w:hyperlink w:anchor="_Toc94545586" w:history="1">
        <w:r w:rsidR="0091421C" w:rsidRPr="00FC17A5">
          <w:rPr>
            <w:rStyle w:val="Hyperlink"/>
            <w:noProof/>
          </w:rPr>
          <w:t>1.2.</w:t>
        </w:r>
        <w:r w:rsidR="0091421C">
          <w:rPr>
            <w:rFonts w:asciiTheme="minorHAnsi" w:eastAsiaTheme="minorEastAsia" w:hAnsiTheme="minorHAnsi"/>
            <w:noProof/>
            <w:lang w:eastAsia="de-AT"/>
          </w:rPr>
          <w:tab/>
        </w:r>
        <w:r w:rsidR="0091421C" w:rsidRPr="00FC17A5">
          <w:rPr>
            <w:rStyle w:val="Hyperlink"/>
            <w:noProof/>
          </w:rPr>
          <w:t>Zielsetzung</w:t>
        </w:r>
        <w:r w:rsidR="0091421C">
          <w:rPr>
            <w:noProof/>
            <w:webHidden/>
          </w:rPr>
          <w:tab/>
        </w:r>
        <w:r w:rsidR="0091421C">
          <w:rPr>
            <w:noProof/>
            <w:webHidden/>
          </w:rPr>
          <w:fldChar w:fldCharType="begin"/>
        </w:r>
        <w:r w:rsidR="0091421C">
          <w:rPr>
            <w:noProof/>
            <w:webHidden/>
          </w:rPr>
          <w:instrText xml:space="preserve"> PAGEREF _Toc94545586 \h </w:instrText>
        </w:r>
        <w:r w:rsidR="0091421C">
          <w:rPr>
            <w:noProof/>
            <w:webHidden/>
          </w:rPr>
        </w:r>
        <w:r w:rsidR="0091421C">
          <w:rPr>
            <w:noProof/>
            <w:webHidden/>
          </w:rPr>
          <w:fldChar w:fldCharType="separate"/>
        </w:r>
        <w:r w:rsidR="0091421C">
          <w:rPr>
            <w:noProof/>
            <w:webHidden/>
          </w:rPr>
          <w:t>4</w:t>
        </w:r>
        <w:r w:rsidR="0091421C">
          <w:rPr>
            <w:noProof/>
            <w:webHidden/>
          </w:rPr>
          <w:fldChar w:fldCharType="end"/>
        </w:r>
      </w:hyperlink>
    </w:p>
    <w:p w14:paraId="0214F066" w14:textId="202FB0E2" w:rsidR="0091421C" w:rsidRDefault="00582CCB">
      <w:pPr>
        <w:pStyle w:val="Verzeichnis2"/>
        <w:rPr>
          <w:rFonts w:asciiTheme="minorHAnsi" w:eastAsiaTheme="minorEastAsia" w:hAnsiTheme="minorHAnsi"/>
          <w:noProof/>
          <w:lang w:eastAsia="de-AT"/>
        </w:rPr>
      </w:pPr>
      <w:hyperlink w:anchor="_Toc94545587" w:history="1">
        <w:r w:rsidR="0091421C" w:rsidRPr="00FC17A5">
          <w:rPr>
            <w:rStyle w:val="Hyperlink"/>
            <w:noProof/>
          </w:rPr>
          <w:t>1.3.</w:t>
        </w:r>
        <w:r w:rsidR="0091421C">
          <w:rPr>
            <w:rFonts w:asciiTheme="minorHAnsi" w:eastAsiaTheme="minorEastAsia" w:hAnsiTheme="minorHAnsi"/>
            <w:noProof/>
            <w:lang w:eastAsia="de-AT"/>
          </w:rPr>
          <w:tab/>
        </w:r>
        <w:r w:rsidR="0091421C" w:rsidRPr="00FC17A5">
          <w:rPr>
            <w:rStyle w:val="Hyperlink"/>
            <w:noProof/>
          </w:rPr>
          <w:t>Zuständigkeiten</w:t>
        </w:r>
        <w:r w:rsidR="0091421C">
          <w:rPr>
            <w:noProof/>
            <w:webHidden/>
          </w:rPr>
          <w:tab/>
        </w:r>
        <w:r w:rsidR="0091421C">
          <w:rPr>
            <w:noProof/>
            <w:webHidden/>
          </w:rPr>
          <w:fldChar w:fldCharType="begin"/>
        </w:r>
        <w:r w:rsidR="0091421C">
          <w:rPr>
            <w:noProof/>
            <w:webHidden/>
          </w:rPr>
          <w:instrText xml:space="preserve"> PAGEREF _Toc94545587 \h </w:instrText>
        </w:r>
        <w:r w:rsidR="0091421C">
          <w:rPr>
            <w:noProof/>
            <w:webHidden/>
          </w:rPr>
        </w:r>
        <w:r w:rsidR="0091421C">
          <w:rPr>
            <w:noProof/>
            <w:webHidden/>
          </w:rPr>
          <w:fldChar w:fldCharType="separate"/>
        </w:r>
        <w:r w:rsidR="0091421C">
          <w:rPr>
            <w:noProof/>
            <w:webHidden/>
          </w:rPr>
          <w:t>4</w:t>
        </w:r>
        <w:r w:rsidR="0091421C">
          <w:rPr>
            <w:noProof/>
            <w:webHidden/>
          </w:rPr>
          <w:fldChar w:fldCharType="end"/>
        </w:r>
      </w:hyperlink>
    </w:p>
    <w:p w14:paraId="78571DC4" w14:textId="164AC9AA" w:rsidR="0091421C" w:rsidRDefault="00582CCB">
      <w:pPr>
        <w:pStyle w:val="Verzeichnis2"/>
        <w:rPr>
          <w:rFonts w:asciiTheme="minorHAnsi" w:eastAsiaTheme="minorEastAsia" w:hAnsiTheme="minorHAnsi"/>
          <w:noProof/>
          <w:lang w:eastAsia="de-AT"/>
        </w:rPr>
      </w:pPr>
      <w:hyperlink w:anchor="_Toc94545588" w:history="1">
        <w:r w:rsidR="0091421C" w:rsidRPr="00FC17A5">
          <w:rPr>
            <w:rStyle w:val="Hyperlink"/>
            <w:noProof/>
          </w:rPr>
          <w:t>1.4.</w:t>
        </w:r>
        <w:r w:rsidR="0091421C">
          <w:rPr>
            <w:rFonts w:asciiTheme="minorHAnsi" w:eastAsiaTheme="minorEastAsia" w:hAnsiTheme="minorHAnsi"/>
            <w:noProof/>
            <w:lang w:eastAsia="de-AT"/>
          </w:rPr>
          <w:tab/>
        </w:r>
        <w:r w:rsidR="0091421C" w:rsidRPr="00FC17A5">
          <w:rPr>
            <w:rStyle w:val="Hyperlink"/>
            <w:noProof/>
          </w:rPr>
          <w:t>Projektstrukturplan</w:t>
        </w:r>
        <w:r w:rsidR="0091421C">
          <w:rPr>
            <w:noProof/>
            <w:webHidden/>
          </w:rPr>
          <w:tab/>
        </w:r>
        <w:r w:rsidR="0091421C">
          <w:rPr>
            <w:noProof/>
            <w:webHidden/>
          </w:rPr>
          <w:fldChar w:fldCharType="begin"/>
        </w:r>
        <w:r w:rsidR="0091421C">
          <w:rPr>
            <w:noProof/>
            <w:webHidden/>
          </w:rPr>
          <w:instrText xml:space="preserve"> PAGEREF _Toc94545588 \h </w:instrText>
        </w:r>
        <w:r w:rsidR="0091421C">
          <w:rPr>
            <w:noProof/>
            <w:webHidden/>
          </w:rPr>
        </w:r>
        <w:r w:rsidR="0091421C">
          <w:rPr>
            <w:noProof/>
            <w:webHidden/>
          </w:rPr>
          <w:fldChar w:fldCharType="separate"/>
        </w:r>
        <w:r w:rsidR="0091421C">
          <w:rPr>
            <w:noProof/>
            <w:webHidden/>
          </w:rPr>
          <w:t>5</w:t>
        </w:r>
        <w:r w:rsidR="0091421C">
          <w:rPr>
            <w:noProof/>
            <w:webHidden/>
          </w:rPr>
          <w:fldChar w:fldCharType="end"/>
        </w:r>
      </w:hyperlink>
    </w:p>
    <w:p w14:paraId="411DE88F" w14:textId="288A55C5" w:rsidR="0091421C" w:rsidRDefault="00582CCB">
      <w:pPr>
        <w:pStyle w:val="Verzeichnis1"/>
        <w:rPr>
          <w:rFonts w:asciiTheme="minorHAnsi" w:eastAsiaTheme="minorEastAsia" w:hAnsiTheme="minorHAnsi"/>
          <w:noProof/>
          <w:lang w:eastAsia="de-AT"/>
        </w:rPr>
      </w:pPr>
      <w:hyperlink w:anchor="_Toc94545589" w:history="1">
        <w:r w:rsidR="0091421C" w:rsidRPr="00FC17A5">
          <w:rPr>
            <w:rStyle w:val="Hyperlink"/>
            <w:i/>
            <w:iCs/>
            <w:noProof/>
          </w:rPr>
          <w:t>2.</w:t>
        </w:r>
        <w:r w:rsidR="0091421C">
          <w:rPr>
            <w:rFonts w:asciiTheme="minorHAnsi" w:eastAsiaTheme="minorEastAsia" w:hAnsiTheme="minorHAnsi"/>
            <w:noProof/>
            <w:lang w:eastAsia="de-AT"/>
          </w:rPr>
          <w:tab/>
        </w:r>
        <w:r w:rsidR="0091421C" w:rsidRPr="00FC17A5">
          <w:rPr>
            <w:rStyle w:val="Hyperlink"/>
            <w:noProof/>
          </w:rPr>
          <w:t>Technische Dokumentation</w:t>
        </w:r>
        <w:r w:rsidR="0091421C">
          <w:rPr>
            <w:noProof/>
            <w:webHidden/>
          </w:rPr>
          <w:tab/>
        </w:r>
        <w:r w:rsidR="0091421C">
          <w:rPr>
            <w:noProof/>
            <w:webHidden/>
          </w:rPr>
          <w:fldChar w:fldCharType="begin"/>
        </w:r>
        <w:r w:rsidR="0091421C">
          <w:rPr>
            <w:noProof/>
            <w:webHidden/>
          </w:rPr>
          <w:instrText xml:space="preserve"> PAGEREF _Toc94545589 \h </w:instrText>
        </w:r>
        <w:r w:rsidR="0091421C">
          <w:rPr>
            <w:noProof/>
            <w:webHidden/>
          </w:rPr>
        </w:r>
        <w:r w:rsidR="0091421C">
          <w:rPr>
            <w:noProof/>
            <w:webHidden/>
          </w:rPr>
          <w:fldChar w:fldCharType="separate"/>
        </w:r>
        <w:r w:rsidR="0091421C">
          <w:rPr>
            <w:noProof/>
            <w:webHidden/>
          </w:rPr>
          <w:t>10</w:t>
        </w:r>
        <w:r w:rsidR="0091421C">
          <w:rPr>
            <w:noProof/>
            <w:webHidden/>
          </w:rPr>
          <w:fldChar w:fldCharType="end"/>
        </w:r>
      </w:hyperlink>
    </w:p>
    <w:p w14:paraId="336F8633" w14:textId="192AE43D" w:rsidR="0091421C" w:rsidRDefault="00582CCB">
      <w:pPr>
        <w:pStyle w:val="Verzeichnis2"/>
        <w:rPr>
          <w:rFonts w:asciiTheme="minorHAnsi" w:eastAsiaTheme="minorEastAsia" w:hAnsiTheme="minorHAnsi"/>
          <w:noProof/>
          <w:lang w:eastAsia="de-AT"/>
        </w:rPr>
      </w:pPr>
      <w:hyperlink w:anchor="_Toc94545590" w:history="1">
        <w:r w:rsidR="0091421C" w:rsidRPr="00FC17A5">
          <w:rPr>
            <w:rStyle w:val="Hyperlink"/>
            <w:noProof/>
          </w:rPr>
          <w:t>2.1.</w:t>
        </w:r>
        <w:r w:rsidR="0091421C">
          <w:rPr>
            <w:rFonts w:asciiTheme="minorHAnsi" w:eastAsiaTheme="minorEastAsia" w:hAnsiTheme="minorHAnsi"/>
            <w:noProof/>
            <w:lang w:eastAsia="de-AT"/>
          </w:rPr>
          <w:tab/>
        </w:r>
        <w:r w:rsidR="0091421C" w:rsidRPr="00FC17A5">
          <w:rPr>
            <w:rStyle w:val="Hyperlink"/>
            <w:noProof/>
          </w:rPr>
          <w:t>Anforderungen</w:t>
        </w:r>
        <w:r w:rsidR="0091421C">
          <w:rPr>
            <w:noProof/>
            <w:webHidden/>
          </w:rPr>
          <w:tab/>
        </w:r>
        <w:r w:rsidR="0091421C">
          <w:rPr>
            <w:noProof/>
            <w:webHidden/>
          </w:rPr>
          <w:fldChar w:fldCharType="begin"/>
        </w:r>
        <w:r w:rsidR="0091421C">
          <w:rPr>
            <w:noProof/>
            <w:webHidden/>
          </w:rPr>
          <w:instrText xml:space="preserve"> PAGEREF _Toc94545590 \h </w:instrText>
        </w:r>
        <w:r w:rsidR="0091421C">
          <w:rPr>
            <w:noProof/>
            <w:webHidden/>
          </w:rPr>
        </w:r>
        <w:r w:rsidR="0091421C">
          <w:rPr>
            <w:noProof/>
            <w:webHidden/>
          </w:rPr>
          <w:fldChar w:fldCharType="separate"/>
        </w:r>
        <w:r w:rsidR="0091421C">
          <w:rPr>
            <w:noProof/>
            <w:webHidden/>
          </w:rPr>
          <w:t>10</w:t>
        </w:r>
        <w:r w:rsidR="0091421C">
          <w:rPr>
            <w:noProof/>
            <w:webHidden/>
          </w:rPr>
          <w:fldChar w:fldCharType="end"/>
        </w:r>
      </w:hyperlink>
    </w:p>
    <w:p w14:paraId="587C1A9B" w14:textId="2D7CBB22" w:rsidR="0091421C" w:rsidRDefault="00582CCB">
      <w:pPr>
        <w:pStyle w:val="Verzeichnis3"/>
        <w:rPr>
          <w:rFonts w:asciiTheme="minorHAnsi" w:eastAsiaTheme="minorEastAsia" w:hAnsiTheme="minorHAnsi"/>
          <w:lang w:eastAsia="de-AT"/>
        </w:rPr>
      </w:pPr>
      <w:hyperlink w:anchor="_Toc94545591" w:history="1">
        <w:r w:rsidR="0091421C" w:rsidRPr="00FC17A5">
          <w:rPr>
            <w:rStyle w:val="Hyperlink"/>
          </w:rPr>
          <w:t>2.1.1.</w:t>
        </w:r>
        <w:r w:rsidR="0091421C">
          <w:rPr>
            <w:rFonts w:asciiTheme="minorHAnsi" w:eastAsiaTheme="minorEastAsia" w:hAnsiTheme="minorHAnsi"/>
            <w:lang w:eastAsia="de-AT"/>
          </w:rPr>
          <w:tab/>
        </w:r>
        <w:r w:rsidR="0091421C" w:rsidRPr="00FC17A5">
          <w:rPr>
            <w:rStyle w:val="Hyperlink"/>
          </w:rPr>
          <w:t>Frontend</w:t>
        </w:r>
        <w:r w:rsidR="0091421C">
          <w:rPr>
            <w:webHidden/>
          </w:rPr>
          <w:tab/>
        </w:r>
        <w:r w:rsidR="0091421C">
          <w:rPr>
            <w:webHidden/>
          </w:rPr>
          <w:fldChar w:fldCharType="begin"/>
        </w:r>
        <w:r w:rsidR="0091421C">
          <w:rPr>
            <w:webHidden/>
          </w:rPr>
          <w:instrText xml:space="preserve"> PAGEREF _Toc94545591 \h </w:instrText>
        </w:r>
        <w:r w:rsidR="0091421C">
          <w:rPr>
            <w:webHidden/>
          </w:rPr>
        </w:r>
        <w:r w:rsidR="0091421C">
          <w:rPr>
            <w:webHidden/>
          </w:rPr>
          <w:fldChar w:fldCharType="separate"/>
        </w:r>
        <w:r w:rsidR="0091421C">
          <w:rPr>
            <w:webHidden/>
          </w:rPr>
          <w:t>10</w:t>
        </w:r>
        <w:r w:rsidR="0091421C">
          <w:rPr>
            <w:webHidden/>
          </w:rPr>
          <w:fldChar w:fldCharType="end"/>
        </w:r>
      </w:hyperlink>
    </w:p>
    <w:p w14:paraId="2C15A279" w14:textId="3E2853F1" w:rsidR="0091421C" w:rsidRDefault="00582CCB">
      <w:pPr>
        <w:pStyle w:val="Verzeichnis3"/>
        <w:rPr>
          <w:rFonts w:asciiTheme="minorHAnsi" w:eastAsiaTheme="minorEastAsia" w:hAnsiTheme="minorHAnsi"/>
          <w:lang w:eastAsia="de-AT"/>
        </w:rPr>
      </w:pPr>
      <w:hyperlink w:anchor="_Toc94545592" w:history="1">
        <w:r w:rsidR="0091421C" w:rsidRPr="00FC17A5">
          <w:rPr>
            <w:rStyle w:val="Hyperlink"/>
          </w:rPr>
          <w:t>2.1.2.</w:t>
        </w:r>
        <w:r w:rsidR="0091421C">
          <w:rPr>
            <w:rFonts w:asciiTheme="minorHAnsi" w:eastAsiaTheme="minorEastAsia" w:hAnsiTheme="minorHAnsi"/>
            <w:lang w:eastAsia="de-AT"/>
          </w:rPr>
          <w:tab/>
        </w:r>
        <w:r w:rsidR="0091421C" w:rsidRPr="00FC17A5">
          <w:rPr>
            <w:rStyle w:val="Hyperlink"/>
          </w:rPr>
          <w:t>Webservice | Rest Service</w:t>
        </w:r>
        <w:r w:rsidR="0091421C">
          <w:rPr>
            <w:webHidden/>
          </w:rPr>
          <w:tab/>
        </w:r>
        <w:r w:rsidR="0091421C">
          <w:rPr>
            <w:webHidden/>
          </w:rPr>
          <w:fldChar w:fldCharType="begin"/>
        </w:r>
        <w:r w:rsidR="0091421C">
          <w:rPr>
            <w:webHidden/>
          </w:rPr>
          <w:instrText xml:space="preserve"> PAGEREF _Toc94545592 \h </w:instrText>
        </w:r>
        <w:r w:rsidR="0091421C">
          <w:rPr>
            <w:webHidden/>
          </w:rPr>
        </w:r>
        <w:r w:rsidR="0091421C">
          <w:rPr>
            <w:webHidden/>
          </w:rPr>
          <w:fldChar w:fldCharType="separate"/>
        </w:r>
        <w:r w:rsidR="0091421C">
          <w:rPr>
            <w:webHidden/>
          </w:rPr>
          <w:t>10</w:t>
        </w:r>
        <w:r w:rsidR="0091421C">
          <w:rPr>
            <w:webHidden/>
          </w:rPr>
          <w:fldChar w:fldCharType="end"/>
        </w:r>
      </w:hyperlink>
    </w:p>
    <w:p w14:paraId="5506C097" w14:textId="26107644" w:rsidR="0091421C" w:rsidRDefault="00582CCB">
      <w:pPr>
        <w:pStyle w:val="Verzeichnis3"/>
        <w:rPr>
          <w:rFonts w:asciiTheme="minorHAnsi" w:eastAsiaTheme="minorEastAsia" w:hAnsiTheme="minorHAnsi"/>
          <w:lang w:eastAsia="de-AT"/>
        </w:rPr>
      </w:pPr>
      <w:hyperlink w:anchor="_Toc94545593" w:history="1">
        <w:r w:rsidR="0091421C" w:rsidRPr="00FC17A5">
          <w:rPr>
            <w:rStyle w:val="Hyperlink"/>
          </w:rPr>
          <w:t>2.1.3.</w:t>
        </w:r>
        <w:r w:rsidR="0091421C">
          <w:rPr>
            <w:rFonts w:asciiTheme="minorHAnsi" w:eastAsiaTheme="minorEastAsia" w:hAnsiTheme="minorHAnsi"/>
            <w:lang w:eastAsia="de-AT"/>
          </w:rPr>
          <w:tab/>
        </w:r>
        <w:r w:rsidR="0091421C" w:rsidRPr="00FC17A5">
          <w:rPr>
            <w:rStyle w:val="Hyperlink"/>
          </w:rPr>
          <w:t>Datenbank</w:t>
        </w:r>
        <w:r w:rsidR="0091421C">
          <w:rPr>
            <w:webHidden/>
          </w:rPr>
          <w:tab/>
        </w:r>
        <w:r w:rsidR="0091421C">
          <w:rPr>
            <w:webHidden/>
          </w:rPr>
          <w:fldChar w:fldCharType="begin"/>
        </w:r>
        <w:r w:rsidR="0091421C">
          <w:rPr>
            <w:webHidden/>
          </w:rPr>
          <w:instrText xml:space="preserve"> PAGEREF _Toc94545593 \h </w:instrText>
        </w:r>
        <w:r w:rsidR="0091421C">
          <w:rPr>
            <w:webHidden/>
          </w:rPr>
        </w:r>
        <w:r w:rsidR="0091421C">
          <w:rPr>
            <w:webHidden/>
          </w:rPr>
          <w:fldChar w:fldCharType="separate"/>
        </w:r>
        <w:r w:rsidR="0091421C">
          <w:rPr>
            <w:webHidden/>
          </w:rPr>
          <w:t>10</w:t>
        </w:r>
        <w:r w:rsidR="0091421C">
          <w:rPr>
            <w:webHidden/>
          </w:rPr>
          <w:fldChar w:fldCharType="end"/>
        </w:r>
      </w:hyperlink>
    </w:p>
    <w:p w14:paraId="7F174960" w14:textId="645B3025" w:rsidR="0091421C" w:rsidRDefault="00582CCB">
      <w:pPr>
        <w:pStyle w:val="Verzeichnis3"/>
        <w:rPr>
          <w:rFonts w:asciiTheme="minorHAnsi" w:eastAsiaTheme="minorEastAsia" w:hAnsiTheme="minorHAnsi"/>
          <w:lang w:eastAsia="de-AT"/>
        </w:rPr>
      </w:pPr>
      <w:hyperlink w:anchor="_Toc94545594" w:history="1">
        <w:r w:rsidR="0091421C" w:rsidRPr="00FC17A5">
          <w:rPr>
            <w:rStyle w:val="Hyperlink"/>
          </w:rPr>
          <w:t>2.1.4.</w:t>
        </w:r>
        <w:r w:rsidR="0091421C">
          <w:rPr>
            <w:rFonts w:asciiTheme="minorHAnsi" w:eastAsiaTheme="minorEastAsia" w:hAnsiTheme="minorHAnsi"/>
            <w:lang w:eastAsia="de-AT"/>
          </w:rPr>
          <w:tab/>
        </w:r>
        <w:r w:rsidR="0091421C" w:rsidRPr="00FC17A5">
          <w:rPr>
            <w:rStyle w:val="Hyperlink"/>
          </w:rPr>
          <w:t>Datenmodell</w:t>
        </w:r>
        <w:r w:rsidR="0091421C">
          <w:rPr>
            <w:webHidden/>
          </w:rPr>
          <w:tab/>
        </w:r>
        <w:r w:rsidR="0091421C">
          <w:rPr>
            <w:webHidden/>
          </w:rPr>
          <w:fldChar w:fldCharType="begin"/>
        </w:r>
        <w:r w:rsidR="0091421C">
          <w:rPr>
            <w:webHidden/>
          </w:rPr>
          <w:instrText xml:space="preserve"> PAGEREF _Toc94545594 \h </w:instrText>
        </w:r>
        <w:r w:rsidR="0091421C">
          <w:rPr>
            <w:webHidden/>
          </w:rPr>
        </w:r>
        <w:r w:rsidR="0091421C">
          <w:rPr>
            <w:webHidden/>
          </w:rPr>
          <w:fldChar w:fldCharType="separate"/>
        </w:r>
        <w:r w:rsidR="0091421C">
          <w:rPr>
            <w:webHidden/>
          </w:rPr>
          <w:t>10</w:t>
        </w:r>
        <w:r w:rsidR="0091421C">
          <w:rPr>
            <w:webHidden/>
          </w:rPr>
          <w:fldChar w:fldCharType="end"/>
        </w:r>
      </w:hyperlink>
    </w:p>
    <w:p w14:paraId="3B66F6FD" w14:textId="48B88F5B" w:rsidR="0091421C" w:rsidRDefault="00582CCB">
      <w:pPr>
        <w:pStyle w:val="Verzeichnis3"/>
        <w:rPr>
          <w:rFonts w:asciiTheme="minorHAnsi" w:eastAsiaTheme="minorEastAsia" w:hAnsiTheme="minorHAnsi"/>
          <w:lang w:eastAsia="de-AT"/>
        </w:rPr>
      </w:pPr>
      <w:hyperlink w:anchor="_Toc94545595" w:history="1">
        <w:r w:rsidR="0091421C" w:rsidRPr="00FC17A5">
          <w:rPr>
            <w:rStyle w:val="Hyperlink"/>
          </w:rPr>
          <w:t>2.1.5.</w:t>
        </w:r>
        <w:r w:rsidR="0091421C">
          <w:rPr>
            <w:rFonts w:asciiTheme="minorHAnsi" w:eastAsiaTheme="minorEastAsia" w:hAnsiTheme="minorHAnsi"/>
            <w:lang w:eastAsia="de-AT"/>
          </w:rPr>
          <w:tab/>
        </w:r>
        <w:r w:rsidR="0091421C" w:rsidRPr="00FC17A5">
          <w:rPr>
            <w:rStyle w:val="Hyperlink"/>
          </w:rPr>
          <w:t>Zielsysteme</w:t>
        </w:r>
        <w:r w:rsidR="0091421C">
          <w:rPr>
            <w:webHidden/>
          </w:rPr>
          <w:tab/>
        </w:r>
        <w:r w:rsidR="0091421C">
          <w:rPr>
            <w:webHidden/>
          </w:rPr>
          <w:fldChar w:fldCharType="begin"/>
        </w:r>
        <w:r w:rsidR="0091421C">
          <w:rPr>
            <w:webHidden/>
          </w:rPr>
          <w:instrText xml:space="preserve"> PAGEREF _Toc94545595 \h </w:instrText>
        </w:r>
        <w:r w:rsidR="0091421C">
          <w:rPr>
            <w:webHidden/>
          </w:rPr>
        </w:r>
        <w:r w:rsidR="0091421C">
          <w:rPr>
            <w:webHidden/>
          </w:rPr>
          <w:fldChar w:fldCharType="separate"/>
        </w:r>
        <w:r w:rsidR="0091421C">
          <w:rPr>
            <w:webHidden/>
          </w:rPr>
          <w:t>10</w:t>
        </w:r>
        <w:r w:rsidR="0091421C">
          <w:rPr>
            <w:webHidden/>
          </w:rPr>
          <w:fldChar w:fldCharType="end"/>
        </w:r>
      </w:hyperlink>
    </w:p>
    <w:p w14:paraId="781E1F59" w14:textId="629AA035" w:rsidR="0091421C" w:rsidRDefault="00582CCB">
      <w:pPr>
        <w:pStyle w:val="Verzeichnis1"/>
        <w:rPr>
          <w:rFonts w:asciiTheme="minorHAnsi" w:eastAsiaTheme="minorEastAsia" w:hAnsiTheme="minorHAnsi"/>
          <w:noProof/>
          <w:lang w:eastAsia="de-AT"/>
        </w:rPr>
      </w:pPr>
      <w:hyperlink w:anchor="_Toc94545596" w:history="1">
        <w:r w:rsidR="0091421C" w:rsidRPr="00FC17A5">
          <w:rPr>
            <w:rStyle w:val="Hyperlink"/>
            <w:noProof/>
          </w:rPr>
          <w:t>3.</w:t>
        </w:r>
        <w:r w:rsidR="0091421C">
          <w:rPr>
            <w:rFonts w:asciiTheme="minorHAnsi" w:eastAsiaTheme="minorEastAsia" w:hAnsiTheme="minorHAnsi"/>
            <w:noProof/>
            <w:lang w:eastAsia="de-AT"/>
          </w:rPr>
          <w:tab/>
        </w:r>
        <w:r w:rsidR="0091421C" w:rsidRPr="00FC17A5">
          <w:rPr>
            <w:rStyle w:val="Hyperlink"/>
            <w:noProof/>
          </w:rPr>
          <w:t>Technische Lösungsarchitektur Frontend</w:t>
        </w:r>
        <w:r w:rsidR="0091421C">
          <w:rPr>
            <w:noProof/>
            <w:webHidden/>
          </w:rPr>
          <w:tab/>
        </w:r>
        <w:r w:rsidR="0091421C">
          <w:rPr>
            <w:noProof/>
            <w:webHidden/>
          </w:rPr>
          <w:fldChar w:fldCharType="begin"/>
        </w:r>
        <w:r w:rsidR="0091421C">
          <w:rPr>
            <w:noProof/>
            <w:webHidden/>
          </w:rPr>
          <w:instrText xml:space="preserve"> PAGEREF _Toc94545596 \h </w:instrText>
        </w:r>
        <w:r w:rsidR="0091421C">
          <w:rPr>
            <w:noProof/>
            <w:webHidden/>
          </w:rPr>
        </w:r>
        <w:r w:rsidR="0091421C">
          <w:rPr>
            <w:noProof/>
            <w:webHidden/>
          </w:rPr>
          <w:fldChar w:fldCharType="separate"/>
        </w:r>
        <w:r w:rsidR="0091421C">
          <w:rPr>
            <w:noProof/>
            <w:webHidden/>
          </w:rPr>
          <w:t>12</w:t>
        </w:r>
        <w:r w:rsidR="0091421C">
          <w:rPr>
            <w:noProof/>
            <w:webHidden/>
          </w:rPr>
          <w:fldChar w:fldCharType="end"/>
        </w:r>
      </w:hyperlink>
    </w:p>
    <w:p w14:paraId="36A59890" w14:textId="542F4408" w:rsidR="0091421C" w:rsidRDefault="00582CCB">
      <w:pPr>
        <w:pStyle w:val="Verzeichnis2"/>
        <w:rPr>
          <w:rFonts w:asciiTheme="minorHAnsi" w:eastAsiaTheme="minorEastAsia" w:hAnsiTheme="minorHAnsi"/>
          <w:noProof/>
          <w:lang w:eastAsia="de-AT"/>
        </w:rPr>
      </w:pPr>
      <w:hyperlink w:anchor="_Toc94545597" w:history="1">
        <w:r w:rsidR="0091421C" w:rsidRPr="00FC17A5">
          <w:rPr>
            <w:rStyle w:val="Hyperlink"/>
            <w:noProof/>
          </w:rPr>
          <w:t>3.1.</w:t>
        </w:r>
        <w:r w:rsidR="0091421C">
          <w:rPr>
            <w:rFonts w:asciiTheme="minorHAnsi" w:eastAsiaTheme="minorEastAsia" w:hAnsiTheme="minorHAnsi"/>
            <w:noProof/>
            <w:lang w:eastAsia="de-AT"/>
          </w:rPr>
          <w:tab/>
        </w:r>
        <w:r w:rsidR="0091421C" w:rsidRPr="00FC17A5">
          <w:rPr>
            <w:rStyle w:val="Hyperlink"/>
            <w:noProof/>
          </w:rPr>
          <w:t>BPMN Diagramm Frontend</w:t>
        </w:r>
        <w:r w:rsidR="0091421C">
          <w:rPr>
            <w:noProof/>
            <w:webHidden/>
          </w:rPr>
          <w:tab/>
        </w:r>
        <w:r w:rsidR="0091421C">
          <w:rPr>
            <w:noProof/>
            <w:webHidden/>
          </w:rPr>
          <w:fldChar w:fldCharType="begin"/>
        </w:r>
        <w:r w:rsidR="0091421C">
          <w:rPr>
            <w:noProof/>
            <w:webHidden/>
          </w:rPr>
          <w:instrText xml:space="preserve"> PAGEREF _Toc94545597 \h </w:instrText>
        </w:r>
        <w:r w:rsidR="0091421C">
          <w:rPr>
            <w:noProof/>
            <w:webHidden/>
          </w:rPr>
        </w:r>
        <w:r w:rsidR="0091421C">
          <w:rPr>
            <w:noProof/>
            <w:webHidden/>
          </w:rPr>
          <w:fldChar w:fldCharType="separate"/>
        </w:r>
        <w:r w:rsidR="0091421C">
          <w:rPr>
            <w:noProof/>
            <w:webHidden/>
          </w:rPr>
          <w:t>12</w:t>
        </w:r>
        <w:r w:rsidR="0091421C">
          <w:rPr>
            <w:noProof/>
            <w:webHidden/>
          </w:rPr>
          <w:fldChar w:fldCharType="end"/>
        </w:r>
      </w:hyperlink>
    </w:p>
    <w:p w14:paraId="09DA9047" w14:textId="0DBDD50C" w:rsidR="0091421C" w:rsidRDefault="00582CCB">
      <w:pPr>
        <w:pStyle w:val="Verzeichnis2"/>
        <w:rPr>
          <w:rFonts w:asciiTheme="minorHAnsi" w:eastAsiaTheme="minorEastAsia" w:hAnsiTheme="minorHAnsi"/>
          <w:noProof/>
          <w:lang w:eastAsia="de-AT"/>
        </w:rPr>
      </w:pPr>
      <w:hyperlink w:anchor="_Toc94545598" w:history="1">
        <w:r w:rsidR="0091421C" w:rsidRPr="00FC17A5">
          <w:rPr>
            <w:rStyle w:val="Hyperlink"/>
            <w:noProof/>
          </w:rPr>
          <w:t>3.2.</w:t>
        </w:r>
        <w:r w:rsidR="0091421C">
          <w:rPr>
            <w:rFonts w:asciiTheme="minorHAnsi" w:eastAsiaTheme="minorEastAsia" w:hAnsiTheme="minorHAnsi"/>
            <w:noProof/>
            <w:lang w:eastAsia="de-AT"/>
          </w:rPr>
          <w:tab/>
        </w:r>
        <w:r w:rsidR="0091421C" w:rsidRPr="00FC17A5">
          <w:rPr>
            <w:rStyle w:val="Hyperlink"/>
            <w:noProof/>
          </w:rPr>
          <w:t>Technische Umsetzung</w:t>
        </w:r>
        <w:r w:rsidR="0091421C">
          <w:rPr>
            <w:noProof/>
            <w:webHidden/>
          </w:rPr>
          <w:tab/>
        </w:r>
        <w:r w:rsidR="0091421C">
          <w:rPr>
            <w:noProof/>
            <w:webHidden/>
          </w:rPr>
          <w:fldChar w:fldCharType="begin"/>
        </w:r>
        <w:r w:rsidR="0091421C">
          <w:rPr>
            <w:noProof/>
            <w:webHidden/>
          </w:rPr>
          <w:instrText xml:space="preserve"> PAGEREF _Toc94545598 \h </w:instrText>
        </w:r>
        <w:r w:rsidR="0091421C">
          <w:rPr>
            <w:noProof/>
            <w:webHidden/>
          </w:rPr>
        </w:r>
        <w:r w:rsidR="0091421C">
          <w:rPr>
            <w:noProof/>
            <w:webHidden/>
          </w:rPr>
          <w:fldChar w:fldCharType="separate"/>
        </w:r>
        <w:r w:rsidR="0091421C">
          <w:rPr>
            <w:noProof/>
            <w:webHidden/>
          </w:rPr>
          <w:t>12</w:t>
        </w:r>
        <w:r w:rsidR="0091421C">
          <w:rPr>
            <w:noProof/>
            <w:webHidden/>
          </w:rPr>
          <w:fldChar w:fldCharType="end"/>
        </w:r>
      </w:hyperlink>
    </w:p>
    <w:p w14:paraId="20DD9D9B" w14:textId="6C04C6CC" w:rsidR="0091421C" w:rsidRDefault="00582CCB">
      <w:pPr>
        <w:pStyle w:val="Verzeichnis1"/>
        <w:rPr>
          <w:rFonts w:asciiTheme="minorHAnsi" w:eastAsiaTheme="minorEastAsia" w:hAnsiTheme="minorHAnsi"/>
          <w:noProof/>
          <w:lang w:eastAsia="de-AT"/>
        </w:rPr>
      </w:pPr>
      <w:hyperlink w:anchor="_Toc94545599" w:history="1">
        <w:r w:rsidR="0091421C" w:rsidRPr="00FC17A5">
          <w:rPr>
            <w:rStyle w:val="Hyperlink"/>
            <w:noProof/>
          </w:rPr>
          <w:t>4.</w:t>
        </w:r>
        <w:r w:rsidR="0091421C">
          <w:rPr>
            <w:rFonts w:asciiTheme="minorHAnsi" w:eastAsiaTheme="minorEastAsia" w:hAnsiTheme="minorHAnsi"/>
            <w:noProof/>
            <w:lang w:eastAsia="de-AT"/>
          </w:rPr>
          <w:tab/>
        </w:r>
        <w:r w:rsidR="0091421C" w:rsidRPr="00FC17A5">
          <w:rPr>
            <w:rStyle w:val="Hyperlink"/>
            <w:noProof/>
          </w:rPr>
          <w:t>Technische Lösungsarchitektur REST-Service</w:t>
        </w:r>
        <w:r w:rsidR="0091421C">
          <w:rPr>
            <w:noProof/>
            <w:webHidden/>
          </w:rPr>
          <w:tab/>
        </w:r>
        <w:r w:rsidR="0091421C">
          <w:rPr>
            <w:noProof/>
            <w:webHidden/>
          </w:rPr>
          <w:fldChar w:fldCharType="begin"/>
        </w:r>
        <w:r w:rsidR="0091421C">
          <w:rPr>
            <w:noProof/>
            <w:webHidden/>
          </w:rPr>
          <w:instrText xml:space="preserve"> PAGEREF _Toc94545599 \h </w:instrText>
        </w:r>
        <w:r w:rsidR="0091421C">
          <w:rPr>
            <w:noProof/>
            <w:webHidden/>
          </w:rPr>
        </w:r>
        <w:r w:rsidR="0091421C">
          <w:rPr>
            <w:noProof/>
            <w:webHidden/>
          </w:rPr>
          <w:fldChar w:fldCharType="separate"/>
        </w:r>
        <w:r w:rsidR="0091421C">
          <w:rPr>
            <w:noProof/>
            <w:webHidden/>
          </w:rPr>
          <w:t>24</w:t>
        </w:r>
        <w:r w:rsidR="0091421C">
          <w:rPr>
            <w:noProof/>
            <w:webHidden/>
          </w:rPr>
          <w:fldChar w:fldCharType="end"/>
        </w:r>
      </w:hyperlink>
    </w:p>
    <w:p w14:paraId="70F4046B" w14:textId="4A9FA3E9" w:rsidR="0091421C" w:rsidRDefault="00582CCB">
      <w:pPr>
        <w:pStyle w:val="Verzeichnis2"/>
        <w:rPr>
          <w:rFonts w:asciiTheme="minorHAnsi" w:eastAsiaTheme="minorEastAsia" w:hAnsiTheme="minorHAnsi"/>
          <w:noProof/>
          <w:lang w:eastAsia="de-AT"/>
        </w:rPr>
      </w:pPr>
      <w:hyperlink w:anchor="_Toc94545600" w:history="1">
        <w:r w:rsidR="0091421C" w:rsidRPr="00FC17A5">
          <w:rPr>
            <w:rStyle w:val="Hyperlink"/>
            <w:noProof/>
          </w:rPr>
          <w:t>4.1.</w:t>
        </w:r>
        <w:r w:rsidR="0091421C">
          <w:rPr>
            <w:rFonts w:asciiTheme="minorHAnsi" w:eastAsiaTheme="minorEastAsia" w:hAnsiTheme="minorHAnsi"/>
            <w:noProof/>
            <w:lang w:eastAsia="de-AT"/>
          </w:rPr>
          <w:tab/>
        </w:r>
        <w:r w:rsidR="0091421C" w:rsidRPr="00FC17A5">
          <w:rPr>
            <w:rStyle w:val="Hyperlink"/>
            <w:noProof/>
          </w:rPr>
          <w:t>BPMN Diagramm Rest-Service</w:t>
        </w:r>
        <w:r w:rsidR="0091421C">
          <w:rPr>
            <w:noProof/>
            <w:webHidden/>
          </w:rPr>
          <w:tab/>
        </w:r>
        <w:r w:rsidR="0091421C">
          <w:rPr>
            <w:noProof/>
            <w:webHidden/>
          </w:rPr>
          <w:fldChar w:fldCharType="begin"/>
        </w:r>
        <w:r w:rsidR="0091421C">
          <w:rPr>
            <w:noProof/>
            <w:webHidden/>
          </w:rPr>
          <w:instrText xml:space="preserve"> PAGEREF _Toc94545600 \h </w:instrText>
        </w:r>
        <w:r w:rsidR="0091421C">
          <w:rPr>
            <w:noProof/>
            <w:webHidden/>
          </w:rPr>
        </w:r>
        <w:r w:rsidR="0091421C">
          <w:rPr>
            <w:noProof/>
            <w:webHidden/>
          </w:rPr>
          <w:fldChar w:fldCharType="separate"/>
        </w:r>
        <w:r w:rsidR="0091421C">
          <w:rPr>
            <w:noProof/>
            <w:webHidden/>
          </w:rPr>
          <w:t>24</w:t>
        </w:r>
        <w:r w:rsidR="0091421C">
          <w:rPr>
            <w:noProof/>
            <w:webHidden/>
          </w:rPr>
          <w:fldChar w:fldCharType="end"/>
        </w:r>
      </w:hyperlink>
    </w:p>
    <w:p w14:paraId="5C5A7727" w14:textId="7BEC1D84" w:rsidR="0091421C" w:rsidRDefault="00582CCB">
      <w:pPr>
        <w:pStyle w:val="Verzeichnis2"/>
        <w:rPr>
          <w:rFonts w:asciiTheme="minorHAnsi" w:eastAsiaTheme="minorEastAsia" w:hAnsiTheme="minorHAnsi"/>
          <w:noProof/>
          <w:lang w:eastAsia="de-AT"/>
        </w:rPr>
      </w:pPr>
      <w:hyperlink w:anchor="_Toc94545601" w:history="1">
        <w:r w:rsidR="0091421C" w:rsidRPr="00FC17A5">
          <w:rPr>
            <w:rStyle w:val="Hyperlink"/>
            <w:noProof/>
          </w:rPr>
          <w:t>4.2.</w:t>
        </w:r>
        <w:r w:rsidR="0091421C">
          <w:rPr>
            <w:rFonts w:asciiTheme="minorHAnsi" w:eastAsiaTheme="minorEastAsia" w:hAnsiTheme="minorHAnsi"/>
            <w:noProof/>
            <w:lang w:eastAsia="de-AT"/>
          </w:rPr>
          <w:tab/>
        </w:r>
        <w:r w:rsidR="0091421C" w:rsidRPr="00FC17A5">
          <w:rPr>
            <w:rStyle w:val="Hyperlink"/>
            <w:noProof/>
          </w:rPr>
          <w:t>Projektstrukur/ Technische Umsetzung</w:t>
        </w:r>
        <w:r w:rsidR="0091421C">
          <w:rPr>
            <w:noProof/>
            <w:webHidden/>
          </w:rPr>
          <w:tab/>
        </w:r>
        <w:r w:rsidR="0091421C">
          <w:rPr>
            <w:noProof/>
            <w:webHidden/>
          </w:rPr>
          <w:fldChar w:fldCharType="begin"/>
        </w:r>
        <w:r w:rsidR="0091421C">
          <w:rPr>
            <w:noProof/>
            <w:webHidden/>
          </w:rPr>
          <w:instrText xml:space="preserve"> PAGEREF _Toc94545601 \h </w:instrText>
        </w:r>
        <w:r w:rsidR="0091421C">
          <w:rPr>
            <w:noProof/>
            <w:webHidden/>
          </w:rPr>
        </w:r>
        <w:r w:rsidR="0091421C">
          <w:rPr>
            <w:noProof/>
            <w:webHidden/>
          </w:rPr>
          <w:fldChar w:fldCharType="separate"/>
        </w:r>
        <w:r w:rsidR="0091421C">
          <w:rPr>
            <w:noProof/>
            <w:webHidden/>
          </w:rPr>
          <w:t>25</w:t>
        </w:r>
        <w:r w:rsidR="0091421C">
          <w:rPr>
            <w:noProof/>
            <w:webHidden/>
          </w:rPr>
          <w:fldChar w:fldCharType="end"/>
        </w:r>
      </w:hyperlink>
    </w:p>
    <w:p w14:paraId="1599FDCB" w14:textId="6F73B670" w:rsidR="0091421C" w:rsidRDefault="00582CCB">
      <w:pPr>
        <w:pStyle w:val="Verzeichnis2"/>
        <w:rPr>
          <w:rFonts w:asciiTheme="minorHAnsi" w:eastAsiaTheme="minorEastAsia" w:hAnsiTheme="minorHAnsi"/>
          <w:noProof/>
          <w:lang w:eastAsia="de-AT"/>
        </w:rPr>
      </w:pPr>
      <w:hyperlink w:anchor="_Toc94545602" w:history="1">
        <w:r w:rsidR="0091421C" w:rsidRPr="00FC17A5">
          <w:rPr>
            <w:rStyle w:val="Hyperlink"/>
            <w:noProof/>
          </w:rPr>
          <w:t>4.3.</w:t>
        </w:r>
        <w:r w:rsidR="0091421C">
          <w:rPr>
            <w:rFonts w:asciiTheme="minorHAnsi" w:eastAsiaTheme="minorEastAsia" w:hAnsiTheme="minorHAnsi"/>
            <w:noProof/>
            <w:lang w:eastAsia="de-AT"/>
          </w:rPr>
          <w:tab/>
        </w:r>
        <w:r w:rsidR="0091421C" w:rsidRPr="00FC17A5">
          <w:rPr>
            <w:rStyle w:val="Hyperlink"/>
            <w:noProof/>
          </w:rPr>
          <w:t>Fortschritt, Planung</w:t>
        </w:r>
        <w:r w:rsidR="0091421C">
          <w:rPr>
            <w:noProof/>
            <w:webHidden/>
          </w:rPr>
          <w:tab/>
        </w:r>
        <w:r w:rsidR="0091421C">
          <w:rPr>
            <w:noProof/>
            <w:webHidden/>
          </w:rPr>
          <w:fldChar w:fldCharType="begin"/>
        </w:r>
        <w:r w:rsidR="0091421C">
          <w:rPr>
            <w:noProof/>
            <w:webHidden/>
          </w:rPr>
          <w:instrText xml:space="preserve"> PAGEREF _Toc94545602 \h </w:instrText>
        </w:r>
        <w:r w:rsidR="0091421C">
          <w:rPr>
            <w:noProof/>
            <w:webHidden/>
          </w:rPr>
        </w:r>
        <w:r w:rsidR="0091421C">
          <w:rPr>
            <w:noProof/>
            <w:webHidden/>
          </w:rPr>
          <w:fldChar w:fldCharType="separate"/>
        </w:r>
        <w:r w:rsidR="0091421C">
          <w:rPr>
            <w:noProof/>
            <w:webHidden/>
          </w:rPr>
          <w:t>27</w:t>
        </w:r>
        <w:r w:rsidR="0091421C">
          <w:rPr>
            <w:noProof/>
            <w:webHidden/>
          </w:rPr>
          <w:fldChar w:fldCharType="end"/>
        </w:r>
      </w:hyperlink>
    </w:p>
    <w:p w14:paraId="4FAA1A6E" w14:textId="205AA0BB" w:rsidR="0091421C" w:rsidRDefault="00582CCB">
      <w:pPr>
        <w:pStyle w:val="Verzeichnis2"/>
        <w:rPr>
          <w:rFonts w:asciiTheme="minorHAnsi" w:eastAsiaTheme="minorEastAsia" w:hAnsiTheme="minorHAnsi"/>
          <w:noProof/>
          <w:lang w:eastAsia="de-AT"/>
        </w:rPr>
      </w:pPr>
      <w:hyperlink w:anchor="_Toc94545603" w:history="1">
        <w:r w:rsidR="0091421C" w:rsidRPr="00FC17A5">
          <w:rPr>
            <w:rStyle w:val="Hyperlink"/>
            <w:noProof/>
          </w:rPr>
          <w:t>4.4.</w:t>
        </w:r>
        <w:r w:rsidR="0091421C">
          <w:rPr>
            <w:rFonts w:asciiTheme="minorHAnsi" w:eastAsiaTheme="minorEastAsia" w:hAnsiTheme="minorHAnsi"/>
            <w:noProof/>
            <w:lang w:eastAsia="de-AT"/>
          </w:rPr>
          <w:tab/>
        </w:r>
        <w:r w:rsidR="0091421C" w:rsidRPr="00FC17A5">
          <w:rPr>
            <w:rStyle w:val="Hyperlink"/>
            <w:noProof/>
          </w:rPr>
          <w:t>Einteilung im Rest-Team</w:t>
        </w:r>
        <w:r w:rsidR="0091421C">
          <w:rPr>
            <w:noProof/>
            <w:webHidden/>
          </w:rPr>
          <w:tab/>
        </w:r>
        <w:r w:rsidR="0091421C">
          <w:rPr>
            <w:noProof/>
            <w:webHidden/>
          </w:rPr>
          <w:fldChar w:fldCharType="begin"/>
        </w:r>
        <w:r w:rsidR="0091421C">
          <w:rPr>
            <w:noProof/>
            <w:webHidden/>
          </w:rPr>
          <w:instrText xml:space="preserve"> PAGEREF _Toc94545603 \h </w:instrText>
        </w:r>
        <w:r w:rsidR="0091421C">
          <w:rPr>
            <w:noProof/>
            <w:webHidden/>
          </w:rPr>
        </w:r>
        <w:r w:rsidR="0091421C">
          <w:rPr>
            <w:noProof/>
            <w:webHidden/>
          </w:rPr>
          <w:fldChar w:fldCharType="separate"/>
        </w:r>
        <w:r w:rsidR="0091421C">
          <w:rPr>
            <w:noProof/>
            <w:webHidden/>
          </w:rPr>
          <w:t>27</w:t>
        </w:r>
        <w:r w:rsidR="0091421C">
          <w:rPr>
            <w:noProof/>
            <w:webHidden/>
          </w:rPr>
          <w:fldChar w:fldCharType="end"/>
        </w:r>
      </w:hyperlink>
    </w:p>
    <w:p w14:paraId="4BC4C4F4" w14:textId="63CA9AC0" w:rsidR="0091421C" w:rsidRDefault="00582CCB">
      <w:pPr>
        <w:pStyle w:val="Verzeichnis2"/>
        <w:rPr>
          <w:rFonts w:asciiTheme="minorHAnsi" w:eastAsiaTheme="minorEastAsia" w:hAnsiTheme="minorHAnsi"/>
          <w:noProof/>
          <w:lang w:eastAsia="de-AT"/>
        </w:rPr>
      </w:pPr>
      <w:hyperlink w:anchor="_Toc94545604" w:history="1">
        <w:r w:rsidR="0091421C" w:rsidRPr="00FC17A5">
          <w:rPr>
            <w:rStyle w:val="Hyperlink"/>
            <w:noProof/>
          </w:rPr>
          <w:t>4.5.</w:t>
        </w:r>
        <w:r w:rsidR="0091421C">
          <w:rPr>
            <w:rFonts w:asciiTheme="minorHAnsi" w:eastAsiaTheme="minorEastAsia" w:hAnsiTheme="minorHAnsi"/>
            <w:noProof/>
            <w:lang w:eastAsia="de-AT"/>
          </w:rPr>
          <w:tab/>
        </w:r>
        <w:r w:rsidR="0091421C" w:rsidRPr="00FC17A5">
          <w:rPr>
            <w:rStyle w:val="Hyperlink"/>
            <w:noProof/>
          </w:rPr>
          <w:t>Filtermethoden für Entity Klassen</w:t>
        </w:r>
        <w:r w:rsidR="0091421C">
          <w:rPr>
            <w:noProof/>
            <w:webHidden/>
          </w:rPr>
          <w:tab/>
        </w:r>
        <w:r w:rsidR="0091421C">
          <w:rPr>
            <w:noProof/>
            <w:webHidden/>
          </w:rPr>
          <w:fldChar w:fldCharType="begin"/>
        </w:r>
        <w:r w:rsidR="0091421C">
          <w:rPr>
            <w:noProof/>
            <w:webHidden/>
          </w:rPr>
          <w:instrText xml:space="preserve"> PAGEREF _Toc94545604 \h </w:instrText>
        </w:r>
        <w:r w:rsidR="0091421C">
          <w:rPr>
            <w:noProof/>
            <w:webHidden/>
          </w:rPr>
        </w:r>
        <w:r w:rsidR="0091421C">
          <w:rPr>
            <w:noProof/>
            <w:webHidden/>
          </w:rPr>
          <w:fldChar w:fldCharType="separate"/>
        </w:r>
        <w:r w:rsidR="0091421C">
          <w:rPr>
            <w:noProof/>
            <w:webHidden/>
          </w:rPr>
          <w:t>28</w:t>
        </w:r>
        <w:r w:rsidR="0091421C">
          <w:rPr>
            <w:noProof/>
            <w:webHidden/>
          </w:rPr>
          <w:fldChar w:fldCharType="end"/>
        </w:r>
      </w:hyperlink>
    </w:p>
    <w:p w14:paraId="56C49A0F" w14:textId="2BB97C05" w:rsidR="0091421C" w:rsidRDefault="00582CCB">
      <w:pPr>
        <w:pStyle w:val="Verzeichnis2"/>
        <w:rPr>
          <w:rFonts w:asciiTheme="minorHAnsi" w:eastAsiaTheme="minorEastAsia" w:hAnsiTheme="minorHAnsi"/>
          <w:noProof/>
          <w:lang w:eastAsia="de-AT"/>
        </w:rPr>
      </w:pPr>
      <w:hyperlink w:anchor="_Toc94545605" w:history="1">
        <w:r w:rsidR="0091421C" w:rsidRPr="00FC17A5">
          <w:rPr>
            <w:rStyle w:val="Hyperlink"/>
            <w:noProof/>
          </w:rPr>
          <w:t>4.6.</w:t>
        </w:r>
        <w:r w:rsidR="0091421C">
          <w:rPr>
            <w:rFonts w:asciiTheme="minorHAnsi" w:eastAsiaTheme="minorEastAsia" w:hAnsiTheme="minorHAnsi"/>
            <w:noProof/>
            <w:lang w:eastAsia="de-AT"/>
          </w:rPr>
          <w:tab/>
        </w:r>
        <w:r w:rsidR="0091421C" w:rsidRPr="00FC17A5">
          <w:rPr>
            <w:rStyle w:val="Hyperlink"/>
            <w:noProof/>
          </w:rPr>
          <w:t>Exception Handling</w:t>
        </w:r>
        <w:r w:rsidR="0091421C">
          <w:rPr>
            <w:noProof/>
            <w:webHidden/>
          </w:rPr>
          <w:tab/>
        </w:r>
        <w:r w:rsidR="0091421C">
          <w:rPr>
            <w:noProof/>
            <w:webHidden/>
          </w:rPr>
          <w:fldChar w:fldCharType="begin"/>
        </w:r>
        <w:r w:rsidR="0091421C">
          <w:rPr>
            <w:noProof/>
            <w:webHidden/>
          </w:rPr>
          <w:instrText xml:space="preserve"> PAGEREF _Toc94545605 \h </w:instrText>
        </w:r>
        <w:r w:rsidR="0091421C">
          <w:rPr>
            <w:noProof/>
            <w:webHidden/>
          </w:rPr>
        </w:r>
        <w:r w:rsidR="0091421C">
          <w:rPr>
            <w:noProof/>
            <w:webHidden/>
          </w:rPr>
          <w:fldChar w:fldCharType="separate"/>
        </w:r>
        <w:r w:rsidR="0091421C">
          <w:rPr>
            <w:noProof/>
            <w:webHidden/>
          </w:rPr>
          <w:t>28</w:t>
        </w:r>
        <w:r w:rsidR="0091421C">
          <w:rPr>
            <w:noProof/>
            <w:webHidden/>
          </w:rPr>
          <w:fldChar w:fldCharType="end"/>
        </w:r>
      </w:hyperlink>
    </w:p>
    <w:p w14:paraId="4F570DFC" w14:textId="48F1B66F" w:rsidR="0091421C" w:rsidRDefault="00582CCB">
      <w:pPr>
        <w:pStyle w:val="Verzeichnis2"/>
        <w:rPr>
          <w:rFonts w:asciiTheme="minorHAnsi" w:eastAsiaTheme="minorEastAsia" w:hAnsiTheme="minorHAnsi"/>
          <w:noProof/>
          <w:lang w:eastAsia="de-AT"/>
        </w:rPr>
      </w:pPr>
      <w:hyperlink w:anchor="_Toc94545606" w:history="1">
        <w:r w:rsidR="0091421C" w:rsidRPr="00FC17A5">
          <w:rPr>
            <w:rStyle w:val="Hyperlink"/>
            <w:noProof/>
          </w:rPr>
          <w:t>4.7.</w:t>
        </w:r>
        <w:r w:rsidR="0091421C">
          <w:rPr>
            <w:rFonts w:asciiTheme="minorHAnsi" w:eastAsiaTheme="minorEastAsia" w:hAnsiTheme="minorHAnsi"/>
            <w:noProof/>
            <w:lang w:eastAsia="de-AT"/>
          </w:rPr>
          <w:tab/>
        </w:r>
        <w:r w:rsidR="0091421C" w:rsidRPr="00FC17A5">
          <w:rPr>
            <w:rStyle w:val="Hyperlink"/>
            <w:noProof/>
          </w:rPr>
          <w:t>Anmerkungen zur Implementierung</w:t>
        </w:r>
        <w:r w:rsidR="0091421C">
          <w:rPr>
            <w:noProof/>
            <w:webHidden/>
          </w:rPr>
          <w:tab/>
        </w:r>
        <w:r w:rsidR="0091421C">
          <w:rPr>
            <w:noProof/>
            <w:webHidden/>
          </w:rPr>
          <w:fldChar w:fldCharType="begin"/>
        </w:r>
        <w:r w:rsidR="0091421C">
          <w:rPr>
            <w:noProof/>
            <w:webHidden/>
          </w:rPr>
          <w:instrText xml:space="preserve"> PAGEREF _Toc94545606 \h </w:instrText>
        </w:r>
        <w:r w:rsidR="0091421C">
          <w:rPr>
            <w:noProof/>
            <w:webHidden/>
          </w:rPr>
        </w:r>
        <w:r w:rsidR="0091421C">
          <w:rPr>
            <w:noProof/>
            <w:webHidden/>
          </w:rPr>
          <w:fldChar w:fldCharType="separate"/>
        </w:r>
        <w:r w:rsidR="0091421C">
          <w:rPr>
            <w:noProof/>
            <w:webHidden/>
          </w:rPr>
          <w:t>29</w:t>
        </w:r>
        <w:r w:rsidR="0091421C">
          <w:rPr>
            <w:noProof/>
            <w:webHidden/>
          </w:rPr>
          <w:fldChar w:fldCharType="end"/>
        </w:r>
      </w:hyperlink>
    </w:p>
    <w:p w14:paraId="59C062E6" w14:textId="0EB89C07" w:rsidR="0091421C" w:rsidRDefault="00582CCB">
      <w:pPr>
        <w:pStyle w:val="Verzeichnis3"/>
        <w:rPr>
          <w:rFonts w:asciiTheme="minorHAnsi" w:eastAsiaTheme="minorEastAsia" w:hAnsiTheme="minorHAnsi"/>
          <w:lang w:eastAsia="de-AT"/>
        </w:rPr>
      </w:pPr>
      <w:hyperlink w:anchor="_Toc94545607" w:history="1">
        <w:r w:rsidR="0091421C" w:rsidRPr="00FC17A5">
          <w:rPr>
            <w:rStyle w:val="Hyperlink"/>
          </w:rPr>
          <w:t>4.7.1.</w:t>
        </w:r>
        <w:r w:rsidR="0091421C">
          <w:rPr>
            <w:rFonts w:asciiTheme="minorHAnsi" w:eastAsiaTheme="minorEastAsia" w:hAnsiTheme="minorHAnsi"/>
            <w:lang w:eastAsia="de-AT"/>
          </w:rPr>
          <w:tab/>
        </w:r>
        <w:r w:rsidR="0091421C" w:rsidRPr="00FC17A5">
          <w:rPr>
            <w:rStyle w:val="Hyperlink"/>
          </w:rPr>
          <w:t>Verwendung der Werte 1 und 2 für True respektive False</w:t>
        </w:r>
        <w:r w:rsidR="0091421C">
          <w:rPr>
            <w:webHidden/>
          </w:rPr>
          <w:tab/>
        </w:r>
        <w:r w:rsidR="0091421C">
          <w:rPr>
            <w:webHidden/>
          </w:rPr>
          <w:fldChar w:fldCharType="begin"/>
        </w:r>
        <w:r w:rsidR="0091421C">
          <w:rPr>
            <w:webHidden/>
          </w:rPr>
          <w:instrText xml:space="preserve"> PAGEREF _Toc94545607 \h </w:instrText>
        </w:r>
        <w:r w:rsidR="0091421C">
          <w:rPr>
            <w:webHidden/>
          </w:rPr>
        </w:r>
        <w:r w:rsidR="0091421C">
          <w:rPr>
            <w:webHidden/>
          </w:rPr>
          <w:fldChar w:fldCharType="separate"/>
        </w:r>
        <w:r w:rsidR="0091421C">
          <w:rPr>
            <w:webHidden/>
          </w:rPr>
          <w:t>29</w:t>
        </w:r>
        <w:r w:rsidR="0091421C">
          <w:rPr>
            <w:webHidden/>
          </w:rPr>
          <w:fldChar w:fldCharType="end"/>
        </w:r>
      </w:hyperlink>
    </w:p>
    <w:p w14:paraId="449EF00A" w14:textId="47736999" w:rsidR="0091421C" w:rsidRDefault="00582CCB">
      <w:pPr>
        <w:pStyle w:val="Verzeichnis2"/>
        <w:rPr>
          <w:rFonts w:asciiTheme="minorHAnsi" w:eastAsiaTheme="minorEastAsia" w:hAnsiTheme="minorHAnsi"/>
          <w:noProof/>
          <w:lang w:eastAsia="de-AT"/>
        </w:rPr>
      </w:pPr>
      <w:hyperlink w:anchor="_Toc94545608" w:history="1">
        <w:r w:rsidR="0091421C" w:rsidRPr="00FC17A5">
          <w:rPr>
            <w:rStyle w:val="Hyperlink"/>
            <w:noProof/>
          </w:rPr>
          <w:t>4.8.</w:t>
        </w:r>
        <w:r w:rsidR="0091421C">
          <w:rPr>
            <w:rFonts w:asciiTheme="minorHAnsi" w:eastAsiaTheme="minorEastAsia" w:hAnsiTheme="minorHAnsi"/>
            <w:noProof/>
            <w:lang w:eastAsia="de-AT"/>
          </w:rPr>
          <w:tab/>
        </w:r>
        <w:r w:rsidR="0091421C" w:rsidRPr="00FC17A5">
          <w:rPr>
            <w:rStyle w:val="Hyperlink"/>
            <w:noProof/>
          </w:rPr>
          <w:t>Eingabeüberprüfungen im Service</w:t>
        </w:r>
        <w:r w:rsidR="0091421C">
          <w:rPr>
            <w:noProof/>
            <w:webHidden/>
          </w:rPr>
          <w:tab/>
        </w:r>
        <w:r w:rsidR="0091421C">
          <w:rPr>
            <w:noProof/>
            <w:webHidden/>
          </w:rPr>
          <w:fldChar w:fldCharType="begin"/>
        </w:r>
        <w:r w:rsidR="0091421C">
          <w:rPr>
            <w:noProof/>
            <w:webHidden/>
          </w:rPr>
          <w:instrText xml:space="preserve"> PAGEREF _Toc94545608 \h </w:instrText>
        </w:r>
        <w:r w:rsidR="0091421C">
          <w:rPr>
            <w:noProof/>
            <w:webHidden/>
          </w:rPr>
        </w:r>
        <w:r w:rsidR="0091421C">
          <w:rPr>
            <w:noProof/>
            <w:webHidden/>
          </w:rPr>
          <w:fldChar w:fldCharType="separate"/>
        </w:r>
        <w:r w:rsidR="0091421C">
          <w:rPr>
            <w:noProof/>
            <w:webHidden/>
          </w:rPr>
          <w:t>30</w:t>
        </w:r>
        <w:r w:rsidR="0091421C">
          <w:rPr>
            <w:noProof/>
            <w:webHidden/>
          </w:rPr>
          <w:fldChar w:fldCharType="end"/>
        </w:r>
      </w:hyperlink>
    </w:p>
    <w:p w14:paraId="206B8B59" w14:textId="7967A73B" w:rsidR="0091421C" w:rsidRDefault="00582CCB">
      <w:pPr>
        <w:pStyle w:val="Verzeichnis3"/>
        <w:rPr>
          <w:rFonts w:asciiTheme="minorHAnsi" w:eastAsiaTheme="minorEastAsia" w:hAnsiTheme="minorHAnsi"/>
          <w:lang w:eastAsia="de-AT"/>
        </w:rPr>
      </w:pPr>
      <w:hyperlink w:anchor="_Toc94545609" w:history="1">
        <w:r w:rsidR="0091421C" w:rsidRPr="00FC17A5">
          <w:rPr>
            <w:rStyle w:val="Hyperlink"/>
          </w:rPr>
          <w:t>4.8.1.</w:t>
        </w:r>
        <w:r w:rsidR="0091421C">
          <w:rPr>
            <w:rFonts w:asciiTheme="minorHAnsi" w:eastAsiaTheme="minorEastAsia" w:hAnsiTheme="minorHAnsi"/>
            <w:lang w:eastAsia="de-AT"/>
          </w:rPr>
          <w:tab/>
        </w:r>
        <w:r w:rsidR="0091421C" w:rsidRPr="00FC17A5">
          <w:rPr>
            <w:rStyle w:val="Hyperlink"/>
          </w:rPr>
          <w:t>Employee Tabelle/Entity:</w:t>
        </w:r>
        <w:r w:rsidR="0091421C">
          <w:rPr>
            <w:webHidden/>
          </w:rPr>
          <w:tab/>
        </w:r>
        <w:r w:rsidR="0091421C">
          <w:rPr>
            <w:webHidden/>
          </w:rPr>
          <w:fldChar w:fldCharType="begin"/>
        </w:r>
        <w:r w:rsidR="0091421C">
          <w:rPr>
            <w:webHidden/>
          </w:rPr>
          <w:instrText xml:space="preserve"> PAGEREF _Toc94545609 \h </w:instrText>
        </w:r>
        <w:r w:rsidR="0091421C">
          <w:rPr>
            <w:webHidden/>
          </w:rPr>
        </w:r>
        <w:r w:rsidR="0091421C">
          <w:rPr>
            <w:webHidden/>
          </w:rPr>
          <w:fldChar w:fldCharType="separate"/>
        </w:r>
        <w:r w:rsidR="0091421C">
          <w:rPr>
            <w:webHidden/>
          </w:rPr>
          <w:t>30</w:t>
        </w:r>
        <w:r w:rsidR="0091421C">
          <w:rPr>
            <w:webHidden/>
          </w:rPr>
          <w:fldChar w:fldCharType="end"/>
        </w:r>
      </w:hyperlink>
    </w:p>
    <w:p w14:paraId="58CD9565" w14:textId="333399AC" w:rsidR="0091421C" w:rsidRDefault="00582CCB">
      <w:pPr>
        <w:pStyle w:val="Verzeichnis3"/>
        <w:rPr>
          <w:rFonts w:asciiTheme="minorHAnsi" w:eastAsiaTheme="minorEastAsia" w:hAnsiTheme="minorHAnsi"/>
          <w:lang w:eastAsia="de-AT"/>
        </w:rPr>
      </w:pPr>
      <w:hyperlink w:anchor="_Toc94545610" w:history="1">
        <w:r w:rsidR="0091421C" w:rsidRPr="00FC17A5">
          <w:rPr>
            <w:rStyle w:val="Hyperlink"/>
          </w:rPr>
          <w:t>4.8.2.</w:t>
        </w:r>
        <w:r w:rsidR="0091421C">
          <w:rPr>
            <w:rFonts w:asciiTheme="minorHAnsi" w:eastAsiaTheme="minorEastAsia" w:hAnsiTheme="minorHAnsi"/>
            <w:lang w:eastAsia="de-AT"/>
          </w:rPr>
          <w:tab/>
        </w:r>
        <w:r w:rsidR="0091421C" w:rsidRPr="00FC17A5">
          <w:rPr>
            <w:rStyle w:val="Hyperlink"/>
          </w:rPr>
          <w:t>Targetconfig Tabelle/Entity:</w:t>
        </w:r>
        <w:r w:rsidR="0091421C">
          <w:rPr>
            <w:webHidden/>
          </w:rPr>
          <w:tab/>
        </w:r>
        <w:r w:rsidR="0091421C">
          <w:rPr>
            <w:webHidden/>
          </w:rPr>
          <w:fldChar w:fldCharType="begin"/>
        </w:r>
        <w:r w:rsidR="0091421C">
          <w:rPr>
            <w:webHidden/>
          </w:rPr>
          <w:instrText xml:space="preserve"> PAGEREF _Toc94545610 \h </w:instrText>
        </w:r>
        <w:r w:rsidR="0091421C">
          <w:rPr>
            <w:webHidden/>
          </w:rPr>
        </w:r>
        <w:r w:rsidR="0091421C">
          <w:rPr>
            <w:webHidden/>
          </w:rPr>
          <w:fldChar w:fldCharType="separate"/>
        </w:r>
        <w:r w:rsidR="0091421C">
          <w:rPr>
            <w:webHidden/>
          </w:rPr>
          <w:t>30</w:t>
        </w:r>
        <w:r w:rsidR="0091421C">
          <w:rPr>
            <w:webHidden/>
          </w:rPr>
          <w:fldChar w:fldCharType="end"/>
        </w:r>
      </w:hyperlink>
    </w:p>
    <w:p w14:paraId="61E92924" w14:textId="48305F9F" w:rsidR="0091421C" w:rsidRDefault="00582CCB">
      <w:pPr>
        <w:pStyle w:val="Verzeichnis3"/>
        <w:rPr>
          <w:rFonts w:asciiTheme="minorHAnsi" w:eastAsiaTheme="minorEastAsia" w:hAnsiTheme="minorHAnsi"/>
          <w:lang w:eastAsia="de-AT"/>
        </w:rPr>
      </w:pPr>
      <w:hyperlink w:anchor="_Toc94545611" w:history="1">
        <w:r w:rsidR="0091421C" w:rsidRPr="00FC17A5">
          <w:rPr>
            <w:rStyle w:val="Hyperlink"/>
          </w:rPr>
          <w:t>4.8.3.</w:t>
        </w:r>
        <w:r w:rsidR="0091421C">
          <w:rPr>
            <w:rFonts w:asciiTheme="minorHAnsi" w:eastAsiaTheme="minorEastAsia" w:hAnsiTheme="minorHAnsi"/>
            <w:lang w:eastAsia="de-AT"/>
          </w:rPr>
          <w:tab/>
        </w:r>
        <w:r w:rsidR="0091421C" w:rsidRPr="00FC17A5">
          <w:rPr>
            <w:rStyle w:val="Hyperlink"/>
          </w:rPr>
          <w:t>Targetstate Tabelle/Entity:</w:t>
        </w:r>
        <w:r w:rsidR="0091421C">
          <w:rPr>
            <w:webHidden/>
          </w:rPr>
          <w:tab/>
        </w:r>
        <w:r w:rsidR="0091421C">
          <w:rPr>
            <w:webHidden/>
          </w:rPr>
          <w:fldChar w:fldCharType="begin"/>
        </w:r>
        <w:r w:rsidR="0091421C">
          <w:rPr>
            <w:webHidden/>
          </w:rPr>
          <w:instrText xml:space="preserve"> PAGEREF _Toc94545611 \h </w:instrText>
        </w:r>
        <w:r w:rsidR="0091421C">
          <w:rPr>
            <w:webHidden/>
          </w:rPr>
        </w:r>
        <w:r w:rsidR="0091421C">
          <w:rPr>
            <w:webHidden/>
          </w:rPr>
          <w:fldChar w:fldCharType="separate"/>
        </w:r>
        <w:r w:rsidR="0091421C">
          <w:rPr>
            <w:webHidden/>
          </w:rPr>
          <w:t>30</w:t>
        </w:r>
        <w:r w:rsidR="0091421C">
          <w:rPr>
            <w:webHidden/>
          </w:rPr>
          <w:fldChar w:fldCharType="end"/>
        </w:r>
      </w:hyperlink>
    </w:p>
    <w:p w14:paraId="48DC4808" w14:textId="64BC935A" w:rsidR="0091421C" w:rsidRDefault="00582CCB">
      <w:pPr>
        <w:pStyle w:val="Verzeichnis2"/>
        <w:rPr>
          <w:rFonts w:asciiTheme="minorHAnsi" w:eastAsiaTheme="minorEastAsia" w:hAnsiTheme="minorHAnsi"/>
          <w:noProof/>
          <w:lang w:eastAsia="de-AT"/>
        </w:rPr>
      </w:pPr>
      <w:hyperlink w:anchor="_Toc94545612" w:history="1">
        <w:r w:rsidR="0091421C" w:rsidRPr="00FC17A5">
          <w:rPr>
            <w:rStyle w:val="Hyperlink"/>
            <w:noProof/>
          </w:rPr>
          <w:t>4.9.</w:t>
        </w:r>
        <w:r w:rsidR="0091421C">
          <w:rPr>
            <w:rFonts w:asciiTheme="minorHAnsi" w:eastAsiaTheme="minorEastAsia" w:hAnsiTheme="minorHAnsi"/>
            <w:noProof/>
            <w:lang w:eastAsia="de-AT"/>
          </w:rPr>
          <w:tab/>
        </w:r>
        <w:r w:rsidR="0091421C" w:rsidRPr="00FC17A5">
          <w:rPr>
            <w:rStyle w:val="Hyperlink"/>
            <w:noProof/>
          </w:rPr>
          <w:t>Automatisch durch den Service vergebene Werte</w:t>
        </w:r>
        <w:r w:rsidR="0091421C">
          <w:rPr>
            <w:noProof/>
            <w:webHidden/>
          </w:rPr>
          <w:tab/>
        </w:r>
        <w:r w:rsidR="0091421C">
          <w:rPr>
            <w:noProof/>
            <w:webHidden/>
          </w:rPr>
          <w:fldChar w:fldCharType="begin"/>
        </w:r>
        <w:r w:rsidR="0091421C">
          <w:rPr>
            <w:noProof/>
            <w:webHidden/>
          </w:rPr>
          <w:instrText xml:space="preserve"> PAGEREF _Toc94545612 \h </w:instrText>
        </w:r>
        <w:r w:rsidR="0091421C">
          <w:rPr>
            <w:noProof/>
            <w:webHidden/>
          </w:rPr>
        </w:r>
        <w:r w:rsidR="0091421C">
          <w:rPr>
            <w:noProof/>
            <w:webHidden/>
          </w:rPr>
          <w:fldChar w:fldCharType="separate"/>
        </w:r>
        <w:r w:rsidR="0091421C">
          <w:rPr>
            <w:noProof/>
            <w:webHidden/>
          </w:rPr>
          <w:t>31</w:t>
        </w:r>
        <w:r w:rsidR="0091421C">
          <w:rPr>
            <w:noProof/>
            <w:webHidden/>
          </w:rPr>
          <w:fldChar w:fldCharType="end"/>
        </w:r>
      </w:hyperlink>
    </w:p>
    <w:p w14:paraId="45C441B5" w14:textId="0D4322D1" w:rsidR="0091421C" w:rsidRDefault="00582CCB">
      <w:pPr>
        <w:pStyle w:val="Verzeichnis3"/>
        <w:rPr>
          <w:rFonts w:asciiTheme="minorHAnsi" w:eastAsiaTheme="minorEastAsia" w:hAnsiTheme="minorHAnsi"/>
          <w:lang w:eastAsia="de-AT"/>
        </w:rPr>
      </w:pPr>
      <w:hyperlink w:anchor="_Toc94545613" w:history="1">
        <w:r w:rsidR="0091421C" w:rsidRPr="00FC17A5">
          <w:rPr>
            <w:rStyle w:val="Hyperlink"/>
          </w:rPr>
          <w:t>4.9.1.</w:t>
        </w:r>
        <w:r w:rsidR="0091421C">
          <w:rPr>
            <w:rFonts w:asciiTheme="minorHAnsi" w:eastAsiaTheme="minorEastAsia" w:hAnsiTheme="minorHAnsi"/>
            <w:lang w:eastAsia="de-AT"/>
          </w:rPr>
          <w:tab/>
        </w:r>
        <w:r w:rsidR="0091421C" w:rsidRPr="00FC17A5">
          <w:rPr>
            <w:rStyle w:val="Hyperlink"/>
          </w:rPr>
          <w:t>Employee Entity/Tabelle</w:t>
        </w:r>
        <w:r w:rsidR="0091421C">
          <w:rPr>
            <w:webHidden/>
          </w:rPr>
          <w:tab/>
        </w:r>
        <w:r w:rsidR="0091421C">
          <w:rPr>
            <w:webHidden/>
          </w:rPr>
          <w:fldChar w:fldCharType="begin"/>
        </w:r>
        <w:r w:rsidR="0091421C">
          <w:rPr>
            <w:webHidden/>
          </w:rPr>
          <w:instrText xml:space="preserve"> PAGEREF _Toc94545613 \h </w:instrText>
        </w:r>
        <w:r w:rsidR="0091421C">
          <w:rPr>
            <w:webHidden/>
          </w:rPr>
        </w:r>
        <w:r w:rsidR="0091421C">
          <w:rPr>
            <w:webHidden/>
          </w:rPr>
          <w:fldChar w:fldCharType="separate"/>
        </w:r>
        <w:r w:rsidR="0091421C">
          <w:rPr>
            <w:webHidden/>
          </w:rPr>
          <w:t>31</w:t>
        </w:r>
        <w:r w:rsidR="0091421C">
          <w:rPr>
            <w:webHidden/>
          </w:rPr>
          <w:fldChar w:fldCharType="end"/>
        </w:r>
      </w:hyperlink>
    </w:p>
    <w:p w14:paraId="15199EB0" w14:textId="6B97E496" w:rsidR="0091421C" w:rsidRDefault="00582CCB">
      <w:pPr>
        <w:pStyle w:val="Verzeichnis3"/>
        <w:rPr>
          <w:rFonts w:asciiTheme="minorHAnsi" w:eastAsiaTheme="minorEastAsia" w:hAnsiTheme="minorHAnsi"/>
          <w:lang w:eastAsia="de-AT"/>
        </w:rPr>
      </w:pPr>
      <w:hyperlink w:anchor="_Toc94545614" w:history="1">
        <w:r w:rsidR="0091421C" w:rsidRPr="00FC17A5">
          <w:rPr>
            <w:rStyle w:val="Hyperlink"/>
          </w:rPr>
          <w:t>4.9.2.</w:t>
        </w:r>
        <w:r w:rsidR="0091421C">
          <w:rPr>
            <w:rFonts w:asciiTheme="minorHAnsi" w:eastAsiaTheme="minorEastAsia" w:hAnsiTheme="minorHAnsi"/>
            <w:lang w:eastAsia="de-AT"/>
          </w:rPr>
          <w:tab/>
        </w:r>
        <w:r w:rsidR="0091421C" w:rsidRPr="00FC17A5">
          <w:rPr>
            <w:rStyle w:val="Hyperlink"/>
          </w:rPr>
          <w:t>Targetconfig Entity/Tabelle</w:t>
        </w:r>
        <w:r w:rsidR="0091421C">
          <w:rPr>
            <w:webHidden/>
          </w:rPr>
          <w:tab/>
        </w:r>
        <w:r w:rsidR="0091421C">
          <w:rPr>
            <w:webHidden/>
          </w:rPr>
          <w:fldChar w:fldCharType="begin"/>
        </w:r>
        <w:r w:rsidR="0091421C">
          <w:rPr>
            <w:webHidden/>
          </w:rPr>
          <w:instrText xml:space="preserve"> PAGEREF _Toc94545614 \h </w:instrText>
        </w:r>
        <w:r w:rsidR="0091421C">
          <w:rPr>
            <w:webHidden/>
          </w:rPr>
        </w:r>
        <w:r w:rsidR="0091421C">
          <w:rPr>
            <w:webHidden/>
          </w:rPr>
          <w:fldChar w:fldCharType="separate"/>
        </w:r>
        <w:r w:rsidR="0091421C">
          <w:rPr>
            <w:webHidden/>
          </w:rPr>
          <w:t>32</w:t>
        </w:r>
        <w:r w:rsidR="0091421C">
          <w:rPr>
            <w:webHidden/>
          </w:rPr>
          <w:fldChar w:fldCharType="end"/>
        </w:r>
      </w:hyperlink>
    </w:p>
    <w:p w14:paraId="12E988ED" w14:textId="31A43133" w:rsidR="0091421C" w:rsidRDefault="00582CCB">
      <w:pPr>
        <w:pStyle w:val="Verzeichnis3"/>
        <w:rPr>
          <w:rFonts w:asciiTheme="minorHAnsi" w:eastAsiaTheme="minorEastAsia" w:hAnsiTheme="minorHAnsi"/>
          <w:lang w:eastAsia="de-AT"/>
        </w:rPr>
      </w:pPr>
      <w:hyperlink w:anchor="_Toc94545615" w:history="1">
        <w:r w:rsidR="0091421C" w:rsidRPr="00FC17A5">
          <w:rPr>
            <w:rStyle w:val="Hyperlink"/>
          </w:rPr>
          <w:t>4.9.3.</w:t>
        </w:r>
        <w:r w:rsidR="0091421C">
          <w:rPr>
            <w:rFonts w:asciiTheme="minorHAnsi" w:eastAsiaTheme="minorEastAsia" w:hAnsiTheme="minorHAnsi"/>
            <w:lang w:eastAsia="de-AT"/>
          </w:rPr>
          <w:tab/>
        </w:r>
        <w:r w:rsidR="0091421C" w:rsidRPr="00FC17A5">
          <w:rPr>
            <w:rStyle w:val="Hyperlink"/>
          </w:rPr>
          <w:t>Targetstate Entity/Tabelle</w:t>
        </w:r>
        <w:r w:rsidR="0091421C">
          <w:rPr>
            <w:webHidden/>
          </w:rPr>
          <w:tab/>
        </w:r>
        <w:r w:rsidR="0091421C">
          <w:rPr>
            <w:webHidden/>
          </w:rPr>
          <w:fldChar w:fldCharType="begin"/>
        </w:r>
        <w:r w:rsidR="0091421C">
          <w:rPr>
            <w:webHidden/>
          </w:rPr>
          <w:instrText xml:space="preserve"> PAGEREF _Toc94545615 \h </w:instrText>
        </w:r>
        <w:r w:rsidR="0091421C">
          <w:rPr>
            <w:webHidden/>
          </w:rPr>
        </w:r>
        <w:r w:rsidR="0091421C">
          <w:rPr>
            <w:webHidden/>
          </w:rPr>
          <w:fldChar w:fldCharType="separate"/>
        </w:r>
        <w:r w:rsidR="0091421C">
          <w:rPr>
            <w:webHidden/>
          </w:rPr>
          <w:t>32</w:t>
        </w:r>
        <w:r w:rsidR="0091421C">
          <w:rPr>
            <w:webHidden/>
          </w:rPr>
          <w:fldChar w:fldCharType="end"/>
        </w:r>
      </w:hyperlink>
    </w:p>
    <w:p w14:paraId="2436AE69" w14:textId="1A33EB28" w:rsidR="0091421C" w:rsidRDefault="00582CCB">
      <w:pPr>
        <w:pStyle w:val="Verzeichnis3"/>
        <w:rPr>
          <w:rFonts w:asciiTheme="minorHAnsi" w:eastAsiaTheme="minorEastAsia" w:hAnsiTheme="minorHAnsi"/>
          <w:lang w:eastAsia="de-AT"/>
        </w:rPr>
      </w:pPr>
      <w:hyperlink w:anchor="_Toc94545616" w:history="1">
        <w:r w:rsidR="0091421C" w:rsidRPr="00FC17A5">
          <w:rPr>
            <w:rStyle w:val="Hyperlink"/>
          </w:rPr>
          <w:t>4.9.4.</w:t>
        </w:r>
        <w:r w:rsidR="0091421C">
          <w:rPr>
            <w:rFonts w:asciiTheme="minorHAnsi" w:eastAsiaTheme="minorEastAsia" w:hAnsiTheme="minorHAnsi"/>
            <w:lang w:eastAsia="de-AT"/>
          </w:rPr>
          <w:tab/>
        </w:r>
        <w:r w:rsidR="0091421C" w:rsidRPr="00FC17A5">
          <w:rPr>
            <w:rStyle w:val="Hyperlink"/>
          </w:rPr>
          <w:t>Department Entity/Tabelle</w:t>
        </w:r>
        <w:r w:rsidR="0091421C">
          <w:rPr>
            <w:webHidden/>
          </w:rPr>
          <w:tab/>
        </w:r>
        <w:r w:rsidR="0091421C">
          <w:rPr>
            <w:webHidden/>
          </w:rPr>
          <w:fldChar w:fldCharType="begin"/>
        </w:r>
        <w:r w:rsidR="0091421C">
          <w:rPr>
            <w:webHidden/>
          </w:rPr>
          <w:instrText xml:space="preserve"> PAGEREF _Toc94545616 \h </w:instrText>
        </w:r>
        <w:r w:rsidR="0091421C">
          <w:rPr>
            <w:webHidden/>
          </w:rPr>
        </w:r>
        <w:r w:rsidR="0091421C">
          <w:rPr>
            <w:webHidden/>
          </w:rPr>
          <w:fldChar w:fldCharType="separate"/>
        </w:r>
        <w:r w:rsidR="0091421C">
          <w:rPr>
            <w:webHidden/>
          </w:rPr>
          <w:t>32</w:t>
        </w:r>
        <w:r w:rsidR="0091421C">
          <w:rPr>
            <w:webHidden/>
          </w:rPr>
          <w:fldChar w:fldCharType="end"/>
        </w:r>
      </w:hyperlink>
    </w:p>
    <w:p w14:paraId="60CDC277" w14:textId="6401E9DC" w:rsidR="0091421C" w:rsidRDefault="00582CCB">
      <w:pPr>
        <w:pStyle w:val="Verzeichnis2"/>
        <w:tabs>
          <w:tab w:val="left" w:pos="1576"/>
        </w:tabs>
        <w:rPr>
          <w:rFonts w:asciiTheme="minorHAnsi" w:eastAsiaTheme="minorEastAsia" w:hAnsiTheme="minorHAnsi"/>
          <w:noProof/>
          <w:lang w:eastAsia="de-AT"/>
        </w:rPr>
      </w:pPr>
      <w:hyperlink w:anchor="_Toc94545617" w:history="1">
        <w:r w:rsidR="0091421C" w:rsidRPr="00FC17A5">
          <w:rPr>
            <w:rStyle w:val="Hyperlink"/>
            <w:noProof/>
          </w:rPr>
          <w:t>4.10.Nicht auffangbare Falscheingaben</w:t>
        </w:r>
        <w:r w:rsidR="0091421C">
          <w:rPr>
            <w:noProof/>
            <w:webHidden/>
          </w:rPr>
          <w:tab/>
        </w:r>
        <w:r w:rsidR="0091421C">
          <w:rPr>
            <w:noProof/>
            <w:webHidden/>
          </w:rPr>
          <w:fldChar w:fldCharType="begin"/>
        </w:r>
        <w:r w:rsidR="0091421C">
          <w:rPr>
            <w:noProof/>
            <w:webHidden/>
          </w:rPr>
          <w:instrText xml:space="preserve"> PAGEREF _Toc94545617 \h </w:instrText>
        </w:r>
        <w:r w:rsidR="0091421C">
          <w:rPr>
            <w:noProof/>
            <w:webHidden/>
          </w:rPr>
        </w:r>
        <w:r w:rsidR="0091421C">
          <w:rPr>
            <w:noProof/>
            <w:webHidden/>
          </w:rPr>
          <w:fldChar w:fldCharType="separate"/>
        </w:r>
        <w:r w:rsidR="0091421C">
          <w:rPr>
            <w:noProof/>
            <w:webHidden/>
          </w:rPr>
          <w:t>33</w:t>
        </w:r>
        <w:r w:rsidR="0091421C">
          <w:rPr>
            <w:noProof/>
            <w:webHidden/>
          </w:rPr>
          <w:fldChar w:fldCharType="end"/>
        </w:r>
      </w:hyperlink>
    </w:p>
    <w:p w14:paraId="50AA44A4" w14:textId="4E5CD1EF" w:rsidR="0091421C" w:rsidRDefault="00582CCB">
      <w:pPr>
        <w:pStyle w:val="Verzeichnis3"/>
        <w:rPr>
          <w:rFonts w:asciiTheme="minorHAnsi" w:eastAsiaTheme="minorEastAsia" w:hAnsiTheme="minorHAnsi"/>
          <w:lang w:eastAsia="de-AT"/>
        </w:rPr>
      </w:pPr>
      <w:hyperlink w:anchor="_Toc94545618" w:history="1">
        <w:r w:rsidR="0091421C" w:rsidRPr="00FC17A5">
          <w:rPr>
            <w:rStyle w:val="Hyperlink"/>
          </w:rPr>
          <w:t>4.10.1.</w:t>
        </w:r>
        <w:r w:rsidR="0091421C">
          <w:rPr>
            <w:rFonts w:asciiTheme="minorHAnsi" w:eastAsiaTheme="minorEastAsia" w:hAnsiTheme="minorHAnsi"/>
            <w:lang w:eastAsia="de-AT"/>
          </w:rPr>
          <w:tab/>
        </w:r>
        <w:r w:rsidR="0091421C" w:rsidRPr="00FC17A5">
          <w:rPr>
            <w:rStyle w:val="Hyperlink"/>
          </w:rPr>
          <w:t>Eingabe nicht vorhandener Fremdschlüssel</w:t>
        </w:r>
        <w:r w:rsidR="0091421C">
          <w:rPr>
            <w:webHidden/>
          </w:rPr>
          <w:tab/>
        </w:r>
        <w:r w:rsidR="0091421C">
          <w:rPr>
            <w:webHidden/>
          </w:rPr>
          <w:fldChar w:fldCharType="begin"/>
        </w:r>
        <w:r w:rsidR="0091421C">
          <w:rPr>
            <w:webHidden/>
          </w:rPr>
          <w:instrText xml:space="preserve"> PAGEREF _Toc94545618 \h </w:instrText>
        </w:r>
        <w:r w:rsidR="0091421C">
          <w:rPr>
            <w:webHidden/>
          </w:rPr>
        </w:r>
        <w:r w:rsidR="0091421C">
          <w:rPr>
            <w:webHidden/>
          </w:rPr>
          <w:fldChar w:fldCharType="separate"/>
        </w:r>
        <w:r w:rsidR="0091421C">
          <w:rPr>
            <w:webHidden/>
          </w:rPr>
          <w:t>33</w:t>
        </w:r>
        <w:r w:rsidR="0091421C">
          <w:rPr>
            <w:webHidden/>
          </w:rPr>
          <w:fldChar w:fldCharType="end"/>
        </w:r>
      </w:hyperlink>
    </w:p>
    <w:p w14:paraId="2F18399F" w14:textId="1FD27349" w:rsidR="0091421C" w:rsidRDefault="00582CCB">
      <w:pPr>
        <w:pStyle w:val="Verzeichnis3"/>
        <w:rPr>
          <w:rFonts w:asciiTheme="minorHAnsi" w:eastAsiaTheme="minorEastAsia" w:hAnsiTheme="minorHAnsi"/>
          <w:lang w:eastAsia="de-AT"/>
        </w:rPr>
      </w:pPr>
      <w:hyperlink w:anchor="_Toc94545619" w:history="1">
        <w:r w:rsidR="0091421C" w:rsidRPr="00FC17A5">
          <w:rPr>
            <w:rStyle w:val="Hyperlink"/>
          </w:rPr>
          <w:t>4.10.2.</w:t>
        </w:r>
        <w:r w:rsidR="0091421C">
          <w:rPr>
            <w:rFonts w:asciiTheme="minorHAnsi" w:eastAsiaTheme="minorEastAsia" w:hAnsiTheme="minorHAnsi"/>
            <w:lang w:eastAsia="de-AT"/>
          </w:rPr>
          <w:tab/>
        </w:r>
        <w:r w:rsidR="0091421C" w:rsidRPr="00FC17A5">
          <w:rPr>
            <w:rStyle w:val="Hyperlink"/>
          </w:rPr>
          <w:t>Bearbeitung des Passwortes im UI</w:t>
        </w:r>
        <w:r w:rsidR="0091421C">
          <w:rPr>
            <w:webHidden/>
          </w:rPr>
          <w:tab/>
        </w:r>
        <w:r w:rsidR="0091421C">
          <w:rPr>
            <w:webHidden/>
          </w:rPr>
          <w:fldChar w:fldCharType="begin"/>
        </w:r>
        <w:r w:rsidR="0091421C">
          <w:rPr>
            <w:webHidden/>
          </w:rPr>
          <w:instrText xml:space="preserve"> PAGEREF _Toc94545619 \h </w:instrText>
        </w:r>
        <w:r w:rsidR="0091421C">
          <w:rPr>
            <w:webHidden/>
          </w:rPr>
        </w:r>
        <w:r w:rsidR="0091421C">
          <w:rPr>
            <w:webHidden/>
          </w:rPr>
          <w:fldChar w:fldCharType="separate"/>
        </w:r>
        <w:r w:rsidR="0091421C">
          <w:rPr>
            <w:webHidden/>
          </w:rPr>
          <w:t>33</w:t>
        </w:r>
        <w:r w:rsidR="0091421C">
          <w:rPr>
            <w:webHidden/>
          </w:rPr>
          <w:fldChar w:fldCharType="end"/>
        </w:r>
      </w:hyperlink>
    </w:p>
    <w:p w14:paraId="4F674DC5" w14:textId="275029B4" w:rsidR="0091421C" w:rsidRDefault="00582CCB">
      <w:pPr>
        <w:pStyle w:val="Verzeichnis1"/>
        <w:rPr>
          <w:rFonts w:asciiTheme="minorHAnsi" w:eastAsiaTheme="minorEastAsia" w:hAnsiTheme="minorHAnsi"/>
          <w:noProof/>
          <w:lang w:eastAsia="de-AT"/>
        </w:rPr>
      </w:pPr>
      <w:hyperlink w:anchor="_Toc94545620" w:history="1">
        <w:r w:rsidR="0091421C" w:rsidRPr="00FC17A5">
          <w:rPr>
            <w:rStyle w:val="Hyperlink"/>
            <w:noProof/>
          </w:rPr>
          <w:t>5.</w:t>
        </w:r>
        <w:r w:rsidR="0091421C">
          <w:rPr>
            <w:rFonts w:asciiTheme="minorHAnsi" w:eastAsiaTheme="minorEastAsia" w:hAnsiTheme="minorHAnsi"/>
            <w:noProof/>
            <w:lang w:eastAsia="de-AT"/>
          </w:rPr>
          <w:tab/>
        </w:r>
        <w:r w:rsidR="0091421C" w:rsidRPr="00FC17A5">
          <w:rPr>
            <w:rStyle w:val="Hyperlink"/>
            <w:noProof/>
          </w:rPr>
          <w:t>Technische Lösungsarchitektur Datenbank &amp; Zielsysteme</w:t>
        </w:r>
        <w:r w:rsidR="0091421C">
          <w:rPr>
            <w:noProof/>
            <w:webHidden/>
          </w:rPr>
          <w:tab/>
        </w:r>
        <w:r w:rsidR="0091421C">
          <w:rPr>
            <w:noProof/>
            <w:webHidden/>
          </w:rPr>
          <w:fldChar w:fldCharType="begin"/>
        </w:r>
        <w:r w:rsidR="0091421C">
          <w:rPr>
            <w:noProof/>
            <w:webHidden/>
          </w:rPr>
          <w:instrText xml:space="preserve"> PAGEREF _Toc94545620 \h </w:instrText>
        </w:r>
        <w:r w:rsidR="0091421C">
          <w:rPr>
            <w:noProof/>
            <w:webHidden/>
          </w:rPr>
        </w:r>
        <w:r w:rsidR="0091421C">
          <w:rPr>
            <w:noProof/>
            <w:webHidden/>
          </w:rPr>
          <w:fldChar w:fldCharType="separate"/>
        </w:r>
        <w:r w:rsidR="0091421C">
          <w:rPr>
            <w:noProof/>
            <w:webHidden/>
          </w:rPr>
          <w:t>34</w:t>
        </w:r>
        <w:r w:rsidR="0091421C">
          <w:rPr>
            <w:noProof/>
            <w:webHidden/>
          </w:rPr>
          <w:fldChar w:fldCharType="end"/>
        </w:r>
      </w:hyperlink>
    </w:p>
    <w:p w14:paraId="491F6392" w14:textId="0181C2E7" w:rsidR="0091421C" w:rsidRDefault="00582CCB">
      <w:pPr>
        <w:pStyle w:val="Verzeichnis2"/>
        <w:rPr>
          <w:rFonts w:asciiTheme="minorHAnsi" w:eastAsiaTheme="minorEastAsia" w:hAnsiTheme="minorHAnsi"/>
          <w:noProof/>
          <w:lang w:eastAsia="de-AT"/>
        </w:rPr>
      </w:pPr>
      <w:hyperlink w:anchor="_Toc94545621" w:history="1">
        <w:r w:rsidR="0091421C" w:rsidRPr="00FC17A5">
          <w:rPr>
            <w:rStyle w:val="Hyperlink"/>
            <w:noProof/>
          </w:rPr>
          <w:t>5.1.</w:t>
        </w:r>
        <w:r w:rsidR="0091421C">
          <w:rPr>
            <w:rFonts w:asciiTheme="minorHAnsi" w:eastAsiaTheme="minorEastAsia" w:hAnsiTheme="minorHAnsi"/>
            <w:noProof/>
            <w:lang w:eastAsia="de-AT"/>
          </w:rPr>
          <w:tab/>
        </w:r>
        <w:r w:rsidR="0091421C" w:rsidRPr="00FC17A5">
          <w:rPr>
            <w:rStyle w:val="Hyperlink"/>
            <w:noProof/>
          </w:rPr>
          <w:t>Datenbank</w:t>
        </w:r>
        <w:r w:rsidR="0091421C">
          <w:rPr>
            <w:noProof/>
            <w:webHidden/>
          </w:rPr>
          <w:tab/>
        </w:r>
        <w:r w:rsidR="0091421C">
          <w:rPr>
            <w:noProof/>
            <w:webHidden/>
          </w:rPr>
          <w:fldChar w:fldCharType="begin"/>
        </w:r>
        <w:r w:rsidR="0091421C">
          <w:rPr>
            <w:noProof/>
            <w:webHidden/>
          </w:rPr>
          <w:instrText xml:space="preserve"> PAGEREF _Toc94545621 \h </w:instrText>
        </w:r>
        <w:r w:rsidR="0091421C">
          <w:rPr>
            <w:noProof/>
            <w:webHidden/>
          </w:rPr>
        </w:r>
        <w:r w:rsidR="0091421C">
          <w:rPr>
            <w:noProof/>
            <w:webHidden/>
          </w:rPr>
          <w:fldChar w:fldCharType="separate"/>
        </w:r>
        <w:r w:rsidR="0091421C">
          <w:rPr>
            <w:noProof/>
            <w:webHidden/>
          </w:rPr>
          <w:t>34</w:t>
        </w:r>
        <w:r w:rsidR="0091421C">
          <w:rPr>
            <w:noProof/>
            <w:webHidden/>
          </w:rPr>
          <w:fldChar w:fldCharType="end"/>
        </w:r>
      </w:hyperlink>
    </w:p>
    <w:p w14:paraId="543BAC2F" w14:textId="635947EE" w:rsidR="0091421C" w:rsidRDefault="00582CCB">
      <w:pPr>
        <w:pStyle w:val="Verzeichnis3"/>
        <w:rPr>
          <w:rFonts w:asciiTheme="minorHAnsi" w:eastAsiaTheme="minorEastAsia" w:hAnsiTheme="minorHAnsi"/>
          <w:lang w:eastAsia="de-AT"/>
        </w:rPr>
      </w:pPr>
      <w:hyperlink w:anchor="_Toc94545622" w:history="1">
        <w:r w:rsidR="0091421C" w:rsidRPr="00FC17A5">
          <w:rPr>
            <w:rStyle w:val="Hyperlink"/>
          </w:rPr>
          <w:t>5.1.1.</w:t>
        </w:r>
        <w:r w:rsidR="0091421C">
          <w:rPr>
            <w:rFonts w:asciiTheme="minorHAnsi" w:eastAsiaTheme="minorEastAsia" w:hAnsiTheme="minorHAnsi"/>
            <w:lang w:eastAsia="de-AT"/>
          </w:rPr>
          <w:tab/>
        </w:r>
        <w:r w:rsidR="0091421C" w:rsidRPr="00FC17A5">
          <w:rPr>
            <w:rStyle w:val="Hyperlink"/>
          </w:rPr>
          <w:t>Rahmenbedingungen der Synchronisierung der Zielsysteme:</w:t>
        </w:r>
        <w:r w:rsidR="0091421C">
          <w:rPr>
            <w:webHidden/>
          </w:rPr>
          <w:tab/>
        </w:r>
        <w:r w:rsidR="0091421C">
          <w:rPr>
            <w:webHidden/>
          </w:rPr>
          <w:fldChar w:fldCharType="begin"/>
        </w:r>
        <w:r w:rsidR="0091421C">
          <w:rPr>
            <w:webHidden/>
          </w:rPr>
          <w:instrText xml:space="preserve"> PAGEREF _Toc94545622 \h </w:instrText>
        </w:r>
        <w:r w:rsidR="0091421C">
          <w:rPr>
            <w:webHidden/>
          </w:rPr>
        </w:r>
        <w:r w:rsidR="0091421C">
          <w:rPr>
            <w:webHidden/>
          </w:rPr>
          <w:fldChar w:fldCharType="separate"/>
        </w:r>
        <w:r w:rsidR="0091421C">
          <w:rPr>
            <w:webHidden/>
          </w:rPr>
          <w:t>34</w:t>
        </w:r>
        <w:r w:rsidR="0091421C">
          <w:rPr>
            <w:webHidden/>
          </w:rPr>
          <w:fldChar w:fldCharType="end"/>
        </w:r>
      </w:hyperlink>
    </w:p>
    <w:p w14:paraId="1049603E" w14:textId="44325253" w:rsidR="0091421C" w:rsidRDefault="00582CCB">
      <w:pPr>
        <w:pStyle w:val="Verzeichnis3"/>
        <w:rPr>
          <w:rFonts w:asciiTheme="minorHAnsi" w:eastAsiaTheme="minorEastAsia" w:hAnsiTheme="minorHAnsi"/>
          <w:lang w:eastAsia="de-AT"/>
        </w:rPr>
      </w:pPr>
      <w:hyperlink w:anchor="_Toc94545623" w:history="1">
        <w:r w:rsidR="0091421C" w:rsidRPr="00FC17A5">
          <w:rPr>
            <w:rStyle w:val="Hyperlink"/>
          </w:rPr>
          <w:t>5.1.2.</w:t>
        </w:r>
        <w:r w:rsidR="0091421C">
          <w:rPr>
            <w:rFonts w:asciiTheme="minorHAnsi" w:eastAsiaTheme="minorEastAsia" w:hAnsiTheme="minorHAnsi"/>
            <w:lang w:eastAsia="de-AT"/>
          </w:rPr>
          <w:tab/>
        </w:r>
        <w:r w:rsidR="0091421C" w:rsidRPr="00FC17A5">
          <w:rPr>
            <w:rStyle w:val="Hyperlink"/>
          </w:rPr>
          <w:t>Tabelle „employee“</w:t>
        </w:r>
        <w:r w:rsidR="0091421C">
          <w:rPr>
            <w:webHidden/>
          </w:rPr>
          <w:tab/>
        </w:r>
        <w:r w:rsidR="0091421C">
          <w:rPr>
            <w:webHidden/>
          </w:rPr>
          <w:fldChar w:fldCharType="begin"/>
        </w:r>
        <w:r w:rsidR="0091421C">
          <w:rPr>
            <w:webHidden/>
          </w:rPr>
          <w:instrText xml:space="preserve"> PAGEREF _Toc94545623 \h </w:instrText>
        </w:r>
        <w:r w:rsidR="0091421C">
          <w:rPr>
            <w:webHidden/>
          </w:rPr>
        </w:r>
        <w:r w:rsidR="0091421C">
          <w:rPr>
            <w:webHidden/>
          </w:rPr>
          <w:fldChar w:fldCharType="separate"/>
        </w:r>
        <w:r w:rsidR="0091421C">
          <w:rPr>
            <w:webHidden/>
          </w:rPr>
          <w:t>35</w:t>
        </w:r>
        <w:r w:rsidR="0091421C">
          <w:rPr>
            <w:webHidden/>
          </w:rPr>
          <w:fldChar w:fldCharType="end"/>
        </w:r>
      </w:hyperlink>
    </w:p>
    <w:p w14:paraId="69FDE3D7" w14:textId="74E37217" w:rsidR="0091421C" w:rsidRDefault="00582CCB">
      <w:pPr>
        <w:pStyle w:val="Verzeichnis3"/>
        <w:rPr>
          <w:rFonts w:asciiTheme="minorHAnsi" w:eastAsiaTheme="minorEastAsia" w:hAnsiTheme="minorHAnsi"/>
          <w:lang w:eastAsia="de-AT"/>
        </w:rPr>
      </w:pPr>
      <w:hyperlink w:anchor="_Toc94545624" w:history="1">
        <w:r w:rsidR="0091421C" w:rsidRPr="00FC17A5">
          <w:rPr>
            <w:rStyle w:val="Hyperlink"/>
          </w:rPr>
          <w:t>5.1.3.</w:t>
        </w:r>
        <w:r w:rsidR="0091421C">
          <w:rPr>
            <w:rFonts w:asciiTheme="minorHAnsi" w:eastAsiaTheme="minorEastAsia" w:hAnsiTheme="minorHAnsi"/>
            <w:lang w:eastAsia="de-AT"/>
          </w:rPr>
          <w:tab/>
        </w:r>
        <w:r w:rsidR="0091421C" w:rsidRPr="00FC17A5">
          <w:rPr>
            <w:rStyle w:val="Hyperlink"/>
          </w:rPr>
          <w:t>Tabelle „department“</w:t>
        </w:r>
        <w:r w:rsidR="0091421C">
          <w:rPr>
            <w:webHidden/>
          </w:rPr>
          <w:tab/>
        </w:r>
        <w:r w:rsidR="0091421C">
          <w:rPr>
            <w:webHidden/>
          </w:rPr>
          <w:fldChar w:fldCharType="begin"/>
        </w:r>
        <w:r w:rsidR="0091421C">
          <w:rPr>
            <w:webHidden/>
          </w:rPr>
          <w:instrText xml:space="preserve"> PAGEREF _Toc94545624 \h </w:instrText>
        </w:r>
        <w:r w:rsidR="0091421C">
          <w:rPr>
            <w:webHidden/>
          </w:rPr>
        </w:r>
        <w:r w:rsidR="0091421C">
          <w:rPr>
            <w:webHidden/>
          </w:rPr>
          <w:fldChar w:fldCharType="separate"/>
        </w:r>
        <w:r w:rsidR="0091421C">
          <w:rPr>
            <w:webHidden/>
          </w:rPr>
          <w:t>36</w:t>
        </w:r>
        <w:r w:rsidR="0091421C">
          <w:rPr>
            <w:webHidden/>
          </w:rPr>
          <w:fldChar w:fldCharType="end"/>
        </w:r>
      </w:hyperlink>
    </w:p>
    <w:p w14:paraId="4C1AAD96" w14:textId="538E1629" w:rsidR="0091421C" w:rsidRDefault="00582CCB">
      <w:pPr>
        <w:pStyle w:val="Verzeichnis3"/>
        <w:rPr>
          <w:rFonts w:asciiTheme="minorHAnsi" w:eastAsiaTheme="minorEastAsia" w:hAnsiTheme="minorHAnsi"/>
          <w:lang w:eastAsia="de-AT"/>
        </w:rPr>
      </w:pPr>
      <w:hyperlink w:anchor="_Toc94545625" w:history="1">
        <w:r w:rsidR="0091421C" w:rsidRPr="00FC17A5">
          <w:rPr>
            <w:rStyle w:val="Hyperlink"/>
          </w:rPr>
          <w:t>5.1.4.</w:t>
        </w:r>
        <w:r w:rsidR="0091421C">
          <w:rPr>
            <w:rFonts w:asciiTheme="minorHAnsi" w:eastAsiaTheme="minorEastAsia" w:hAnsiTheme="minorHAnsi"/>
            <w:lang w:eastAsia="de-AT"/>
          </w:rPr>
          <w:tab/>
        </w:r>
        <w:r w:rsidR="0091421C" w:rsidRPr="00FC17A5">
          <w:rPr>
            <w:rStyle w:val="Hyperlink"/>
          </w:rPr>
          <w:t>Tabelle „targetconfig“</w:t>
        </w:r>
        <w:r w:rsidR="0091421C">
          <w:rPr>
            <w:webHidden/>
          </w:rPr>
          <w:tab/>
        </w:r>
        <w:r w:rsidR="0091421C">
          <w:rPr>
            <w:webHidden/>
          </w:rPr>
          <w:fldChar w:fldCharType="begin"/>
        </w:r>
        <w:r w:rsidR="0091421C">
          <w:rPr>
            <w:webHidden/>
          </w:rPr>
          <w:instrText xml:space="preserve"> PAGEREF _Toc94545625 \h </w:instrText>
        </w:r>
        <w:r w:rsidR="0091421C">
          <w:rPr>
            <w:webHidden/>
          </w:rPr>
        </w:r>
        <w:r w:rsidR="0091421C">
          <w:rPr>
            <w:webHidden/>
          </w:rPr>
          <w:fldChar w:fldCharType="separate"/>
        </w:r>
        <w:r w:rsidR="0091421C">
          <w:rPr>
            <w:webHidden/>
          </w:rPr>
          <w:t>36</w:t>
        </w:r>
        <w:r w:rsidR="0091421C">
          <w:rPr>
            <w:webHidden/>
          </w:rPr>
          <w:fldChar w:fldCharType="end"/>
        </w:r>
      </w:hyperlink>
    </w:p>
    <w:p w14:paraId="36821E59" w14:textId="6518BA58" w:rsidR="0091421C" w:rsidRDefault="00582CCB">
      <w:pPr>
        <w:pStyle w:val="Verzeichnis3"/>
        <w:rPr>
          <w:rFonts w:asciiTheme="minorHAnsi" w:eastAsiaTheme="minorEastAsia" w:hAnsiTheme="minorHAnsi"/>
          <w:lang w:eastAsia="de-AT"/>
        </w:rPr>
      </w:pPr>
      <w:hyperlink w:anchor="_Toc94545626" w:history="1">
        <w:r w:rsidR="0091421C" w:rsidRPr="00FC17A5">
          <w:rPr>
            <w:rStyle w:val="Hyperlink"/>
          </w:rPr>
          <w:t>5.1.5.</w:t>
        </w:r>
        <w:r w:rsidR="0091421C">
          <w:rPr>
            <w:rFonts w:asciiTheme="minorHAnsi" w:eastAsiaTheme="minorEastAsia" w:hAnsiTheme="minorHAnsi"/>
            <w:lang w:eastAsia="de-AT"/>
          </w:rPr>
          <w:tab/>
        </w:r>
        <w:r w:rsidR="0091421C" w:rsidRPr="00FC17A5">
          <w:rPr>
            <w:rStyle w:val="Hyperlink"/>
          </w:rPr>
          <w:t>Tabelle „targetstate“</w:t>
        </w:r>
        <w:r w:rsidR="0091421C">
          <w:rPr>
            <w:webHidden/>
          </w:rPr>
          <w:tab/>
        </w:r>
        <w:r w:rsidR="0091421C">
          <w:rPr>
            <w:webHidden/>
          </w:rPr>
          <w:fldChar w:fldCharType="begin"/>
        </w:r>
        <w:r w:rsidR="0091421C">
          <w:rPr>
            <w:webHidden/>
          </w:rPr>
          <w:instrText xml:space="preserve"> PAGEREF _Toc94545626 \h </w:instrText>
        </w:r>
        <w:r w:rsidR="0091421C">
          <w:rPr>
            <w:webHidden/>
          </w:rPr>
        </w:r>
        <w:r w:rsidR="0091421C">
          <w:rPr>
            <w:webHidden/>
          </w:rPr>
          <w:fldChar w:fldCharType="separate"/>
        </w:r>
        <w:r w:rsidR="0091421C">
          <w:rPr>
            <w:webHidden/>
          </w:rPr>
          <w:t>37</w:t>
        </w:r>
        <w:r w:rsidR="0091421C">
          <w:rPr>
            <w:webHidden/>
          </w:rPr>
          <w:fldChar w:fldCharType="end"/>
        </w:r>
      </w:hyperlink>
    </w:p>
    <w:p w14:paraId="38D3016B" w14:textId="78BD6F46" w:rsidR="0091421C" w:rsidRDefault="00582CCB">
      <w:pPr>
        <w:pStyle w:val="Verzeichnis2"/>
        <w:rPr>
          <w:rFonts w:asciiTheme="minorHAnsi" w:eastAsiaTheme="minorEastAsia" w:hAnsiTheme="minorHAnsi"/>
          <w:noProof/>
          <w:lang w:eastAsia="de-AT"/>
        </w:rPr>
      </w:pPr>
      <w:hyperlink w:anchor="_Toc94545627" w:history="1">
        <w:r w:rsidR="0091421C" w:rsidRPr="00FC17A5">
          <w:rPr>
            <w:rStyle w:val="Hyperlink"/>
            <w:noProof/>
          </w:rPr>
          <w:t>5.2.</w:t>
        </w:r>
        <w:r w:rsidR="0091421C">
          <w:rPr>
            <w:rFonts w:asciiTheme="minorHAnsi" w:eastAsiaTheme="minorEastAsia" w:hAnsiTheme="minorHAnsi"/>
            <w:noProof/>
            <w:lang w:eastAsia="de-AT"/>
          </w:rPr>
          <w:tab/>
        </w:r>
        <w:r w:rsidR="0091421C" w:rsidRPr="00FC17A5">
          <w:rPr>
            <w:rStyle w:val="Hyperlink"/>
            <w:noProof/>
          </w:rPr>
          <w:t>Zielsysteme</w:t>
        </w:r>
        <w:r w:rsidR="0091421C">
          <w:rPr>
            <w:noProof/>
            <w:webHidden/>
          </w:rPr>
          <w:tab/>
        </w:r>
        <w:r w:rsidR="0091421C">
          <w:rPr>
            <w:noProof/>
            <w:webHidden/>
          </w:rPr>
          <w:fldChar w:fldCharType="begin"/>
        </w:r>
        <w:r w:rsidR="0091421C">
          <w:rPr>
            <w:noProof/>
            <w:webHidden/>
          </w:rPr>
          <w:instrText xml:space="preserve"> PAGEREF _Toc94545627 \h </w:instrText>
        </w:r>
        <w:r w:rsidR="0091421C">
          <w:rPr>
            <w:noProof/>
            <w:webHidden/>
          </w:rPr>
        </w:r>
        <w:r w:rsidR="0091421C">
          <w:rPr>
            <w:noProof/>
            <w:webHidden/>
          </w:rPr>
          <w:fldChar w:fldCharType="separate"/>
        </w:r>
        <w:r w:rsidR="0091421C">
          <w:rPr>
            <w:noProof/>
            <w:webHidden/>
          </w:rPr>
          <w:t>37</w:t>
        </w:r>
        <w:r w:rsidR="0091421C">
          <w:rPr>
            <w:noProof/>
            <w:webHidden/>
          </w:rPr>
          <w:fldChar w:fldCharType="end"/>
        </w:r>
      </w:hyperlink>
    </w:p>
    <w:p w14:paraId="11EA2B7C" w14:textId="50C1F4DB" w:rsidR="0091421C" w:rsidRDefault="00582CCB">
      <w:pPr>
        <w:pStyle w:val="Verzeichnis3"/>
        <w:rPr>
          <w:rFonts w:asciiTheme="minorHAnsi" w:eastAsiaTheme="minorEastAsia" w:hAnsiTheme="minorHAnsi"/>
          <w:lang w:eastAsia="de-AT"/>
        </w:rPr>
      </w:pPr>
      <w:hyperlink w:anchor="_Toc94545628" w:history="1">
        <w:r w:rsidR="0091421C" w:rsidRPr="00FC17A5">
          <w:rPr>
            <w:rStyle w:val="Hyperlink"/>
          </w:rPr>
          <w:t>5.2.1 CSV und JSON</w:t>
        </w:r>
        <w:r w:rsidR="0091421C">
          <w:rPr>
            <w:webHidden/>
          </w:rPr>
          <w:tab/>
        </w:r>
        <w:r w:rsidR="0091421C">
          <w:rPr>
            <w:webHidden/>
          </w:rPr>
          <w:fldChar w:fldCharType="begin"/>
        </w:r>
        <w:r w:rsidR="0091421C">
          <w:rPr>
            <w:webHidden/>
          </w:rPr>
          <w:instrText xml:space="preserve"> PAGEREF _Toc94545628 \h </w:instrText>
        </w:r>
        <w:r w:rsidR="0091421C">
          <w:rPr>
            <w:webHidden/>
          </w:rPr>
        </w:r>
        <w:r w:rsidR="0091421C">
          <w:rPr>
            <w:webHidden/>
          </w:rPr>
          <w:fldChar w:fldCharType="separate"/>
        </w:r>
        <w:r w:rsidR="0091421C">
          <w:rPr>
            <w:webHidden/>
          </w:rPr>
          <w:t>37</w:t>
        </w:r>
        <w:r w:rsidR="0091421C">
          <w:rPr>
            <w:webHidden/>
          </w:rPr>
          <w:fldChar w:fldCharType="end"/>
        </w:r>
      </w:hyperlink>
    </w:p>
    <w:p w14:paraId="5F92DDB5" w14:textId="56E2CE7B" w:rsidR="0091421C" w:rsidRDefault="00582CCB">
      <w:pPr>
        <w:pStyle w:val="Verzeichnis3"/>
        <w:rPr>
          <w:rFonts w:asciiTheme="minorHAnsi" w:eastAsiaTheme="minorEastAsia" w:hAnsiTheme="minorHAnsi"/>
          <w:lang w:eastAsia="de-AT"/>
        </w:rPr>
      </w:pPr>
      <w:hyperlink w:anchor="_Toc94545629" w:history="1">
        <w:r w:rsidR="0091421C" w:rsidRPr="00FC17A5">
          <w:rPr>
            <w:rStyle w:val="Hyperlink"/>
          </w:rPr>
          <w:t>5.2.1.</w:t>
        </w:r>
        <w:r w:rsidR="0091421C">
          <w:rPr>
            <w:rFonts w:asciiTheme="minorHAnsi" w:eastAsiaTheme="minorEastAsia" w:hAnsiTheme="minorHAnsi"/>
            <w:lang w:eastAsia="de-AT"/>
          </w:rPr>
          <w:tab/>
        </w:r>
        <w:r w:rsidR="0091421C" w:rsidRPr="00FC17A5">
          <w:rPr>
            <w:rStyle w:val="Hyperlink"/>
            <w:bCs/>
          </w:rPr>
          <w:t>Events</w:t>
        </w:r>
        <w:r w:rsidR="0091421C">
          <w:rPr>
            <w:webHidden/>
          </w:rPr>
          <w:tab/>
        </w:r>
        <w:r w:rsidR="0091421C">
          <w:rPr>
            <w:webHidden/>
          </w:rPr>
          <w:fldChar w:fldCharType="begin"/>
        </w:r>
        <w:r w:rsidR="0091421C">
          <w:rPr>
            <w:webHidden/>
          </w:rPr>
          <w:instrText xml:space="preserve"> PAGEREF _Toc94545629 \h </w:instrText>
        </w:r>
        <w:r w:rsidR="0091421C">
          <w:rPr>
            <w:webHidden/>
          </w:rPr>
        </w:r>
        <w:r w:rsidR="0091421C">
          <w:rPr>
            <w:webHidden/>
          </w:rPr>
          <w:fldChar w:fldCharType="separate"/>
        </w:r>
        <w:r w:rsidR="0091421C">
          <w:rPr>
            <w:webHidden/>
          </w:rPr>
          <w:t>39</w:t>
        </w:r>
        <w:r w:rsidR="0091421C">
          <w:rPr>
            <w:webHidden/>
          </w:rPr>
          <w:fldChar w:fldCharType="end"/>
        </w:r>
      </w:hyperlink>
    </w:p>
    <w:p w14:paraId="2050424C" w14:textId="0828BF63" w:rsidR="0091421C" w:rsidRDefault="00582CCB">
      <w:pPr>
        <w:pStyle w:val="Verzeichnis3"/>
        <w:rPr>
          <w:rFonts w:asciiTheme="minorHAnsi" w:eastAsiaTheme="minorEastAsia" w:hAnsiTheme="minorHAnsi"/>
          <w:lang w:eastAsia="de-AT"/>
        </w:rPr>
      </w:pPr>
      <w:hyperlink w:anchor="_Toc94545630" w:history="1">
        <w:r w:rsidR="0091421C" w:rsidRPr="00FC17A5">
          <w:rPr>
            <w:rStyle w:val="Hyperlink"/>
          </w:rPr>
          <w:t>5.2.2.</w:t>
        </w:r>
        <w:r w:rsidR="0091421C">
          <w:rPr>
            <w:rFonts w:asciiTheme="minorHAnsi" w:eastAsiaTheme="minorEastAsia" w:hAnsiTheme="minorHAnsi"/>
            <w:lang w:eastAsia="de-AT"/>
          </w:rPr>
          <w:tab/>
        </w:r>
        <w:r w:rsidR="0091421C" w:rsidRPr="00FC17A5">
          <w:rPr>
            <w:rStyle w:val="Hyperlink"/>
          </w:rPr>
          <w:t>LDAP</w:t>
        </w:r>
        <w:r w:rsidR="0091421C">
          <w:rPr>
            <w:webHidden/>
          </w:rPr>
          <w:tab/>
        </w:r>
        <w:r w:rsidR="0091421C">
          <w:rPr>
            <w:webHidden/>
          </w:rPr>
          <w:fldChar w:fldCharType="begin"/>
        </w:r>
        <w:r w:rsidR="0091421C">
          <w:rPr>
            <w:webHidden/>
          </w:rPr>
          <w:instrText xml:space="preserve"> PAGEREF _Toc94545630 \h </w:instrText>
        </w:r>
        <w:r w:rsidR="0091421C">
          <w:rPr>
            <w:webHidden/>
          </w:rPr>
        </w:r>
        <w:r w:rsidR="0091421C">
          <w:rPr>
            <w:webHidden/>
          </w:rPr>
          <w:fldChar w:fldCharType="separate"/>
        </w:r>
        <w:r w:rsidR="0091421C">
          <w:rPr>
            <w:webHidden/>
          </w:rPr>
          <w:t>40</w:t>
        </w:r>
        <w:r w:rsidR="0091421C">
          <w:rPr>
            <w:webHidden/>
          </w:rPr>
          <w:fldChar w:fldCharType="end"/>
        </w:r>
      </w:hyperlink>
    </w:p>
    <w:p w14:paraId="420C1368" w14:textId="50BDEA45" w:rsidR="0091421C" w:rsidRDefault="00582CCB">
      <w:pPr>
        <w:pStyle w:val="Verzeichnis3"/>
        <w:rPr>
          <w:rFonts w:asciiTheme="minorHAnsi" w:eastAsiaTheme="minorEastAsia" w:hAnsiTheme="minorHAnsi"/>
          <w:lang w:eastAsia="de-AT"/>
        </w:rPr>
      </w:pPr>
      <w:hyperlink w:anchor="_Toc94545631" w:history="1">
        <w:r w:rsidR="0091421C" w:rsidRPr="00FC17A5">
          <w:rPr>
            <w:rStyle w:val="Hyperlink"/>
          </w:rPr>
          <w:t>5.2.3.</w:t>
        </w:r>
        <w:r w:rsidR="0091421C">
          <w:rPr>
            <w:rFonts w:asciiTheme="minorHAnsi" w:eastAsiaTheme="minorEastAsia" w:hAnsiTheme="minorHAnsi"/>
            <w:lang w:eastAsia="de-AT"/>
          </w:rPr>
          <w:tab/>
        </w:r>
        <w:r w:rsidR="0091421C" w:rsidRPr="00FC17A5">
          <w:rPr>
            <w:rStyle w:val="Hyperlink"/>
          </w:rPr>
          <w:t>MYSQL</w:t>
        </w:r>
        <w:r w:rsidR="0091421C">
          <w:rPr>
            <w:webHidden/>
          </w:rPr>
          <w:tab/>
        </w:r>
        <w:r w:rsidR="0091421C">
          <w:rPr>
            <w:webHidden/>
          </w:rPr>
          <w:fldChar w:fldCharType="begin"/>
        </w:r>
        <w:r w:rsidR="0091421C">
          <w:rPr>
            <w:webHidden/>
          </w:rPr>
          <w:instrText xml:space="preserve"> PAGEREF _Toc94545631 \h </w:instrText>
        </w:r>
        <w:r w:rsidR="0091421C">
          <w:rPr>
            <w:webHidden/>
          </w:rPr>
        </w:r>
        <w:r w:rsidR="0091421C">
          <w:rPr>
            <w:webHidden/>
          </w:rPr>
          <w:fldChar w:fldCharType="separate"/>
        </w:r>
        <w:r w:rsidR="0091421C">
          <w:rPr>
            <w:webHidden/>
          </w:rPr>
          <w:t>40</w:t>
        </w:r>
        <w:r w:rsidR="0091421C">
          <w:rPr>
            <w:webHidden/>
          </w:rPr>
          <w:fldChar w:fldCharType="end"/>
        </w:r>
      </w:hyperlink>
    </w:p>
    <w:p w14:paraId="645166A7" w14:textId="211D53C2" w:rsidR="0091421C" w:rsidRDefault="00582CCB">
      <w:pPr>
        <w:pStyle w:val="Verzeichnis3"/>
        <w:rPr>
          <w:rFonts w:asciiTheme="minorHAnsi" w:eastAsiaTheme="minorEastAsia" w:hAnsiTheme="minorHAnsi"/>
          <w:lang w:eastAsia="de-AT"/>
        </w:rPr>
      </w:pPr>
      <w:hyperlink w:anchor="_Toc94545632" w:history="1">
        <w:r w:rsidR="0091421C" w:rsidRPr="00FC17A5">
          <w:rPr>
            <w:rStyle w:val="Hyperlink"/>
          </w:rPr>
          <w:t>5.2.4.</w:t>
        </w:r>
        <w:r w:rsidR="0091421C">
          <w:rPr>
            <w:rFonts w:asciiTheme="minorHAnsi" w:eastAsiaTheme="minorEastAsia" w:hAnsiTheme="minorHAnsi"/>
            <w:lang w:eastAsia="de-AT"/>
          </w:rPr>
          <w:tab/>
        </w:r>
        <w:r w:rsidR="0091421C" w:rsidRPr="00FC17A5">
          <w:rPr>
            <w:rStyle w:val="Hyperlink"/>
          </w:rPr>
          <w:t>Synchronisierung starten</w:t>
        </w:r>
        <w:r w:rsidR="0091421C">
          <w:rPr>
            <w:webHidden/>
          </w:rPr>
          <w:tab/>
        </w:r>
        <w:r w:rsidR="0091421C">
          <w:rPr>
            <w:webHidden/>
          </w:rPr>
          <w:fldChar w:fldCharType="begin"/>
        </w:r>
        <w:r w:rsidR="0091421C">
          <w:rPr>
            <w:webHidden/>
          </w:rPr>
          <w:instrText xml:space="preserve"> PAGEREF _Toc94545632 \h </w:instrText>
        </w:r>
        <w:r w:rsidR="0091421C">
          <w:rPr>
            <w:webHidden/>
          </w:rPr>
        </w:r>
        <w:r w:rsidR="0091421C">
          <w:rPr>
            <w:webHidden/>
          </w:rPr>
          <w:fldChar w:fldCharType="separate"/>
        </w:r>
        <w:r w:rsidR="0091421C">
          <w:rPr>
            <w:webHidden/>
          </w:rPr>
          <w:t>40</w:t>
        </w:r>
        <w:r w:rsidR="0091421C">
          <w:rPr>
            <w:webHidden/>
          </w:rPr>
          <w:fldChar w:fldCharType="end"/>
        </w:r>
      </w:hyperlink>
    </w:p>
    <w:p w14:paraId="21DC07C3" w14:textId="032E5C47" w:rsidR="0091421C" w:rsidRDefault="00582CCB">
      <w:pPr>
        <w:pStyle w:val="Verzeichnis3"/>
        <w:rPr>
          <w:rFonts w:asciiTheme="minorHAnsi" w:eastAsiaTheme="minorEastAsia" w:hAnsiTheme="minorHAnsi"/>
          <w:lang w:eastAsia="de-AT"/>
        </w:rPr>
      </w:pPr>
      <w:hyperlink w:anchor="_Toc94545633" w:history="1">
        <w:r w:rsidR="0091421C" w:rsidRPr="00FC17A5">
          <w:rPr>
            <w:rStyle w:val="Hyperlink"/>
          </w:rPr>
          <w:t>5.2.5.</w:t>
        </w:r>
        <w:r w:rsidR="0091421C">
          <w:rPr>
            <w:rFonts w:asciiTheme="minorHAnsi" w:eastAsiaTheme="minorEastAsia" w:hAnsiTheme="minorHAnsi"/>
            <w:lang w:eastAsia="de-AT"/>
          </w:rPr>
          <w:tab/>
        </w:r>
        <w:r w:rsidR="0091421C" w:rsidRPr="00FC17A5">
          <w:rPr>
            <w:rStyle w:val="Hyperlink"/>
          </w:rPr>
          <w:t>Funktionsprüfung/Testdaten</w:t>
        </w:r>
        <w:r w:rsidR="0091421C">
          <w:rPr>
            <w:webHidden/>
          </w:rPr>
          <w:tab/>
        </w:r>
        <w:r w:rsidR="0091421C">
          <w:rPr>
            <w:webHidden/>
          </w:rPr>
          <w:fldChar w:fldCharType="begin"/>
        </w:r>
        <w:r w:rsidR="0091421C">
          <w:rPr>
            <w:webHidden/>
          </w:rPr>
          <w:instrText xml:space="preserve"> PAGEREF _Toc94545633 \h </w:instrText>
        </w:r>
        <w:r w:rsidR="0091421C">
          <w:rPr>
            <w:webHidden/>
          </w:rPr>
        </w:r>
        <w:r w:rsidR="0091421C">
          <w:rPr>
            <w:webHidden/>
          </w:rPr>
          <w:fldChar w:fldCharType="separate"/>
        </w:r>
        <w:r w:rsidR="0091421C">
          <w:rPr>
            <w:webHidden/>
          </w:rPr>
          <w:t>41</w:t>
        </w:r>
        <w:r w:rsidR="0091421C">
          <w:rPr>
            <w:webHidden/>
          </w:rPr>
          <w:fldChar w:fldCharType="end"/>
        </w:r>
      </w:hyperlink>
    </w:p>
    <w:p w14:paraId="11227752" w14:textId="44B8080B" w:rsidR="0091421C" w:rsidRDefault="00582CCB">
      <w:pPr>
        <w:pStyle w:val="Verzeichnis1"/>
        <w:rPr>
          <w:rFonts w:asciiTheme="minorHAnsi" w:eastAsiaTheme="minorEastAsia" w:hAnsiTheme="minorHAnsi"/>
          <w:noProof/>
          <w:lang w:eastAsia="de-AT"/>
        </w:rPr>
      </w:pPr>
      <w:hyperlink w:anchor="_Toc94545634" w:history="1">
        <w:r w:rsidR="0091421C" w:rsidRPr="00FC17A5">
          <w:rPr>
            <w:rStyle w:val="Hyperlink"/>
            <w:noProof/>
          </w:rPr>
          <w:t>6.</w:t>
        </w:r>
        <w:r w:rsidR="0091421C">
          <w:rPr>
            <w:rFonts w:asciiTheme="minorHAnsi" w:eastAsiaTheme="minorEastAsia" w:hAnsiTheme="minorHAnsi"/>
            <w:noProof/>
            <w:lang w:eastAsia="de-AT"/>
          </w:rPr>
          <w:tab/>
        </w:r>
        <w:r w:rsidR="0091421C" w:rsidRPr="00FC17A5">
          <w:rPr>
            <w:rStyle w:val="Hyperlink"/>
            <w:noProof/>
          </w:rPr>
          <w:t>Anmerkungen zu den eingesetzten Software Artefakten, Technologien &amp; Tools</w:t>
        </w:r>
        <w:r w:rsidR="0091421C">
          <w:rPr>
            <w:noProof/>
            <w:webHidden/>
          </w:rPr>
          <w:tab/>
        </w:r>
        <w:r w:rsidR="0091421C">
          <w:rPr>
            <w:noProof/>
            <w:webHidden/>
          </w:rPr>
          <w:fldChar w:fldCharType="begin"/>
        </w:r>
        <w:r w:rsidR="0091421C">
          <w:rPr>
            <w:noProof/>
            <w:webHidden/>
          </w:rPr>
          <w:instrText xml:space="preserve"> PAGEREF _Toc94545634 \h </w:instrText>
        </w:r>
        <w:r w:rsidR="0091421C">
          <w:rPr>
            <w:noProof/>
            <w:webHidden/>
          </w:rPr>
        </w:r>
        <w:r w:rsidR="0091421C">
          <w:rPr>
            <w:noProof/>
            <w:webHidden/>
          </w:rPr>
          <w:fldChar w:fldCharType="separate"/>
        </w:r>
        <w:r w:rsidR="0091421C">
          <w:rPr>
            <w:noProof/>
            <w:webHidden/>
          </w:rPr>
          <w:t>41</w:t>
        </w:r>
        <w:r w:rsidR="0091421C">
          <w:rPr>
            <w:noProof/>
            <w:webHidden/>
          </w:rPr>
          <w:fldChar w:fldCharType="end"/>
        </w:r>
      </w:hyperlink>
    </w:p>
    <w:p w14:paraId="72483018" w14:textId="0751B407" w:rsidR="0091421C" w:rsidRDefault="00582CCB">
      <w:pPr>
        <w:pStyle w:val="Verzeichnis2"/>
        <w:rPr>
          <w:rFonts w:asciiTheme="minorHAnsi" w:eastAsiaTheme="minorEastAsia" w:hAnsiTheme="minorHAnsi"/>
          <w:noProof/>
          <w:lang w:eastAsia="de-AT"/>
        </w:rPr>
      </w:pPr>
      <w:hyperlink w:anchor="_Toc94545635" w:history="1">
        <w:r w:rsidR="0091421C" w:rsidRPr="00FC17A5">
          <w:rPr>
            <w:rStyle w:val="Hyperlink"/>
            <w:noProof/>
          </w:rPr>
          <w:t>6.1.</w:t>
        </w:r>
        <w:r w:rsidR="0091421C">
          <w:rPr>
            <w:rFonts w:asciiTheme="minorHAnsi" w:eastAsiaTheme="minorEastAsia" w:hAnsiTheme="minorHAnsi"/>
            <w:noProof/>
            <w:lang w:eastAsia="de-AT"/>
          </w:rPr>
          <w:tab/>
        </w:r>
        <w:r w:rsidR="0091421C" w:rsidRPr="00FC17A5">
          <w:rPr>
            <w:rStyle w:val="Hyperlink"/>
            <w:noProof/>
          </w:rPr>
          <w:t>GitHub</w:t>
        </w:r>
        <w:r w:rsidR="0091421C">
          <w:rPr>
            <w:noProof/>
            <w:webHidden/>
          </w:rPr>
          <w:tab/>
        </w:r>
        <w:r w:rsidR="0091421C">
          <w:rPr>
            <w:noProof/>
            <w:webHidden/>
          </w:rPr>
          <w:fldChar w:fldCharType="begin"/>
        </w:r>
        <w:r w:rsidR="0091421C">
          <w:rPr>
            <w:noProof/>
            <w:webHidden/>
          </w:rPr>
          <w:instrText xml:space="preserve"> PAGEREF _Toc94545635 \h </w:instrText>
        </w:r>
        <w:r w:rsidR="0091421C">
          <w:rPr>
            <w:noProof/>
            <w:webHidden/>
          </w:rPr>
        </w:r>
        <w:r w:rsidR="0091421C">
          <w:rPr>
            <w:noProof/>
            <w:webHidden/>
          </w:rPr>
          <w:fldChar w:fldCharType="separate"/>
        </w:r>
        <w:r w:rsidR="0091421C">
          <w:rPr>
            <w:noProof/>
            <w:webHidden/>
          </w:rPr>
          <w:t>41</w:t>
        </w:r>
        <w:r w:rsidR="0091421C">
          <w:rPr>
            <w:noProof/>
            <w:webHidden/>
          </w:rPr>
          <w:fldChar w:fldCharType="end"/>
        </w:r>
      </w:hyperlink>
    </w:p>
    <w:p w14:paraId="566A0878" w14:textId="6943D9B1" w:rsidR="0091421C" w:rsidRDefault="00582CCB">
      <w:pPr>
        <w:pStyle w:val="Verzeichnis3"/>
        <w:rPr>
          <w:rFonts w:asciiTheme="minorHAnsi" w:eastAsiaTheme="minorEastAsia" w:hAnsiTheme="minorHAnsi"/>
          <w:lang w:eastAsia="de-AT"/>
        </w:rPr>
      </w:pPr>
      <w:hyperlink w:anchor="_Toc94545636" w:history="1">
        <w:r w:rsidR="0091421C" w:rsidRPr="00FC17A5">
          <w:rPr>
            <w:rStyle w:val="Hyperlink"/>
          </w:rPr>
          <w:t>6.1.1.</w:t>
        </w:r>
        <w:r w:rsidR="0091421C">
          <w:rPr>
            <w:rFonts w:asciiTheme="minorHAnsi" w:eastAsiaTheme="minorEastAsia" w:hAnsiTheme="minorHAnsi"/>
            <w:lang w:eastAsia="de-AT"/>
          </w:rPr>
          <w:tab/>
        </w:r>
        <w:r w:rsidR="0091421C" w:rsidRPr="00FC17A5">
          <w:rPr>
            <w:rStyle w:val="Hyperlink"/>
          </w:rPr>
          <w:t>Frontend-Team</w:t>
        </w:r>
        <w:r w:rsidR="0091421C">
          <w:rPr>
            <w:webHidden/>
          </w:rPr>
          <w:tab/>
        </w:r>
        <w:r w:rsidR="0091421C">
          <w:rPr>
            <w:webHidden/>
          </w:rPr>
          <w:fldChar w:fldCharType="begin"/>
        </w:r>
        <w:r w:rsidR="0091421C">
          <w:rPr>
            <w:webHidden/>
          </w:rPr>
          <w:instrText xml:space="preserve"> PAGEREF _Toc94545636 \h </w:instrText>
        </w:r>
        <w:r w:rsidR="0091421C">
          <w:rPr>
            <w:webHidden/>
          </w:rPr>
        </w:r>
        <w:r w:rsidR="0091421C">
          <w:rPr>
            <w:webHidden/>
          </w:rPr>
          <w:fldChar w:fldCharType="separate"/>
        </w:r>
        <w:r w:rsidR="0091421C">
          <w:rPr>
            <w:webHidden/>
          </w:rPr>
          <w:t>41</w:t>
        </w:r>
        <w:r w:rsidR="0091421C">
          <w:rPr>
            <w:webHidden/>
          </w:rPr>
          <w:fldChar w:fldCharType="end"/>
        </w:r>
      </w:hyperlink>
    </w:p>
    <w:p w14:paraId="3CD3D842" w14:textId="75DD05DF" w:rsidR="0091421C" w:rsidRDefault="00582CCB">
      <w:pPr>
        <w:pStyle w:val="Verzeichnis3"/>
        <w:rPr>
          <w:rFonts w:asciiTheme="minorHAnsi" w:eastAsiaTheme="minorEastAsia" w:hAnsiTheme="minorHAnsi"/>
          <w:lang w:eastAsia="de-AT"/>
        </w:rPr>
      </w:pPr>
      <w:hyperlink w:anchor="_Toc94545637" w:history="1">
        <w:r w:rsidR="0091421C" w:rsidRPr="00FC17A5">
          <w:rPr>
            <w:rStyle w:val="Hyperlink"/>
          </w:rPr>
          <w:t>6.1.2.</w:t>
        </w:r>
        <w:r w:rsidR="0091421C">
          <w:rPr>
            <w:rFonts w:asciiTheme="minorHAnsi" w:eastAsiaTheme="minorEastAsia" w:hAnsiTheme="minorHAnsi"/>
            <w:lang w:eastAsia="de-AT"/>
          </w:rPr>
          <w:tab/>
        </w:r>
        <w:r w:rsidR="0091421C" w:rsidRPr="00FC17A5">
          <w:rPr>
            <w:rStyle w:val="Hyperlink"/>
          </w:rPr>
          <w:t>Rest-Service-Team</w:t>
        </w:r>
        <w:r w:rsidR="0091421C">
          <w:rPr>
            <w:webHidden/>
          </w:rPr>
          <w:tab/>
        </w:r>
        <w:r w:rsidR="0091421C">
          <w:rPr>
            <w:webHidden/>
          </w:rPr>
          <w:fldChar w:fldCharType="begin"/>
        </w:r>
        <w:r w:rsidR="0091421C">
          <w:rPr>
            <w:webHidden/>
          </w:rPr>
          <w:instrText xml:space="preserve"> PAGEREF _Toc94545637 \h </w:instrText>
        </w:r>
        <w:r w:rsidR="0091421C">
          <w:rPr>
            <w:webHidden/>
          </w:rPr>
        </w:r>
        <w:r w:rsidR="0091421C">
          <w:rPr>
            <w:webHidden/>
          </w:rPr>
          <w:fldChar w:fldCharType="separate"/>
        </w:r>
        <w:r w:rsidR="0091421C">
          <w:rPr>
            <w:webHidden/>
          </w:rPr>
          <w:t>41</w:t>
        </w:r>
        <w:r w:rsidR="0091421C">
          <w:rPr>
            <w:webHidden/>
          </w:rPr>
          <w:fldChar w:fldCharType="end"/>
        </w:r>
      </w:hyperlink>
    </w:p>
    <w:p w14:paraId="261C2EB3" w14:textId="3DEC15EB" w:rsidR="0091421C" w:rsidRDefault="00582CCB">
      <w:pPr>
        <w:pStyle w:val="Verzeichnis2"/>
        <w:rPr>
          <w:rFonts w:asciiTheme="minorHAnsi" w:eastAsiaTheme="minorEastAsia" w:hAnsiTheme="minorHAnsi"/>
          <w:noProof/>
          <w:lang w:eastAsia="de-AT"/>
        </w:rPr>
      </w:pPr>
      <w:hyperlink w:anchor="_Toc94545638" w:history="1">
        <w:r w:rsidR="0091421C" w:rsidRPr="00FC17A5">
          <w:rPr>
            <w:rStyle w:val="Hyperlink"/>
            <w:noProof/>
          </w:rPr>
          <w:t>6.2.</w:t>
        </w:r>
        <w:r w:rsidR="0091421C">
          <w:rPr>
            <w:rFonts w:asciiTheme="minorHAnsi" w:eastAsiaTheme="minorEastAsia" w:hAnsiTheme="minorHAnsi"/>
            <w:noProof/>
            <w:lang w:eastAsia="de-AT"/>
          </w:rPr>
          <w:tab/>
        </w:r>
        <w:r w:rsidR="0091421C" w:rsidRPr="00FC17A5">
          <w:rPr>
            <w:rStyle w:val="Hyperlink"/>
            <w:noProof/>
          </w:rPr>
          <w:t>Angular</w:t>
        </w:r>
        <w:r w:rsidR="0091421C">
          <w:rPr>
            <w:noProof/>
            <w:webHidden/>
          </w:rPr>
          <w:tab/>
        </w:r>
        <w:r w:rsidR="0091421C">
          <w:rPr>
            <w:noProof/>
            <w:webHidden/>
          </w:rPr>
          <w:fldChar w:fldCharType="begin"/>
        </w:r>
        <w:r w:rsidR="0091421C">
          <w:rPr>
            <w:noProof/>
            <w:webHidden/>
          </w:rPr>
          <w:instrText xml:space="preserve"> PAGEREF _Toc94545638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223850E3" w14:textId="53D3F3B9" w:rsidR="0091421C" w:rsidRDefault="00582CCB">
      <w:pPr>
        <w:pStyle w:val="Verzeichnis2"/>
        <w:rPr>
          <w:rFonts w:asciiTheme="minorHAnsi" w:eastAsiaTheme="minorEastAsia" w:hAnsiTheme="minorHAnsi"/>
          <w:noProof/>
          <w:lang w:eastAsia="de-AT"/>
        </w:rPr>
      </w:pPr>
      <w:hyperlink w:anchor="_Toc94545639" w:history="1">
        <w:r w:rsidR="0091421C" w:rsidRPr="00FC17A5">
          <w:rPr>
            <w:rStyle w:val="Hyperlink"/>
            <w:noProof/>
          </w:rPr>
          <w:t>6.3.</w:t>
        </w:r>
        <w:r w:rsidR="0091421C">
          <w:rPr>
            <w:rFonts w:asciiTheme="minorHAnsi" w:eastAsiaTheme="minorEastAsia" w:hAnsiTheme="minorHAnsi"/>
            <w:noProof/>
            <w:lang w:eastAsia="de-AT"/>
          </w:rPr>
          <w:tab/>
        </w:r>
        <w:r w:rsidR="0091421C" w:rsidRPr="00FC17A5">
          <w:rPr>
            <w:rStyle w:val="Hyperlink"/>
            <w:noProof/>
          </w:rPr>
          <w:t>Entwicklungsumgebungen</w:t>
        </w:r>
        <w:r w:rsidR="0091421C">
          <w:rPr>
            <w:noProof/>
            <w:webHidden/>
          </w:rPr>
          <w:tab/>
        </w:r>
        <w:r w:rsidR="0091421C">
          <w:rPr>
            <w:noProof/>
            <w:webHidden/>
          </w:rPr>
          <w:fldChar w:fldCharType="begin"/>
        </w:r>
        <w:r w:rsidR="0091421C">
          <w:rPr>
            <w:noProof/>
            <w:webHidden/>
          </w:rPr>
          <w:instrText xml:space="preserve"> PAGEREF _Toc94545639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6583CF5B" w14:textId="646442E9" w:rsidR="0091421C" w:rsidRDefault="00582CCB">
      <w:pPr>
        <w:pStyle w:val="Verzeichnis2"/>
        <w:rPr>
          <w:rFonts w:asciiTheme="minorHAnsi" w:eastAsiaTheme="minorEastAsia" w:hAnsiTheme="minorHAnsi"/>
          <w:noProof/>
          <w:lang w:eastAsia="de-AT"/>
        </w:rPr>
      </w:pPr>
      <w:hyperlink w:anchor="_Toc94545640" w:history="1">
        <w:r w:rsidR="0091421C" w:rsidRPr="00FC17A5">
          <w:rPr>
            <w:rStyle w:val="Hyperlink"/>
            <w:noProof/>
          </w:rPr>
          <w:t>6.4.</w:t>
        </w:r>
        <w:r w:rsidR="0091421C">
          <w:rPr>
            <w:rFonts w:asciiTheme="minorHAnsi" w:eastAsiaTheme="minorEastAsia" w:hAnsiTheme="minorHAnsi"/>
            <w:noProof/>
            <w:lang w:eastAsia="de-AT"/>
          </w:rPr>
          <w:tab/>
        </w:r>
        <w:r w:rsidR="0091421C" w:rsidRPr="00FC17A5">
          <w:rPr>
            <w:rStyle w:val="Hyperlink"/>
            <w:noProof/>
          </w:rPr>
          <w:t>Spring Initializer Rest Team</w:t>
        </w:r>
        <w:r w:rsidR="0091421C">
          <w:rPr>
            <w:noProof/>
            <w:webHidden/>
          </w:rPr>
          <w:tab/>
        </w:r>
        <w:r w:rsidR="0091421C">
          <w:rPr>
            <w:noProof/>
            <w:webHidden/>
          </w:rPr>
          <w:fldChar w:fldCharType="begin"/>
        </w:r>
        <w:r w:rsidR="0091421C">
          <w:rPr>
            <w:noProof/>
            <w:webHidden/>
          </w:rPr>
          <w:instrText xml:space="preserve"> PAGEREF _Toc94545640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0CB6CD6C" w14:textId="09E328FE" w:rsidR="0091421C" w:rsidRDefault="00582CCB">
      <w:pPr>
        <w:pStyle w:val="Verzeichnis2"/>
        <w:rPr>
          <w:rFonts w:asciiTheme="minorHAnsi" w:eastAsiaTheme="minorEastAsia" w:hAnsiTheme="minorHAnsi"/>
          <w:noProof/>
          <w:lang w:eastAsia="de-AT"/>
        </w:rPr>
      </w:pPr>
      <w:hyperlink w:anchor="_Toc94545641" w:history="1">
        <w:r w:rsidR="0091421C" w:rsidRPr="00FC17A5">
          <w:rPr>
            <w:rStyle w:val="Hyperlink"/>
            <w:noProof/>
          </w:rPr>
          <w:t>6.5.</w:t>
        </w:r>
        <w:r w:rsidR="0091421C">
          <w:rPr>
            <w:rFonts w:asciiTheme="minorHAnsi" w:eastAsiaTheme="minorEastAsia" w:hAnsiTheme="minorHAnsi"/>
            <w:noProof/>
            <w:lang w:eastAsia="de-AT"/>
          </w:rPr>
          <w:tab/>
        </w:r>
        <w:r w:rsidR="0091421C" w:rsidRPr="00FC17A5">
          <w:rPr>
            <w:rStyle w:val="Hyperlink"/>
            <w:noProof/>
          </w:rPr>
          <w:t>Rest Service</w:t>
        </w:r>
        <w:r w:rsidR="0091421C">
          <w:rPr>
            <w:noProof/>
            <w:webHidden/>
          </w:rPr>
          <w:tab/>
        </w:r>
        <w:r w:rsidR="0091421C">
          <w:rPr>
            <w:noProof/>
            <w:webHidden/>
          </w:rPr>
          <w:fldChar w:fldCharType="begin"/>
        </w:r>
        <w:r w:rsidR="0091421C">
          <w:rPr>
            <w:noProof/>
            <w:webHidden/>
          </w:rPr>
          <w:instrText xml:space="preserve"> PAGEREF _Toc94545641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5BF36945" w14:textId="6C7A4220" w:rsidR="0091421C" w:rsidRDefault="00582CCB">
      <w:pPr>
        <w:pStyle w:val="Verzeichnis2"/>
        <w:rPr>
          <w:rFonts w:asciiTheme="minorHAnsi" w:eastAsiaTheme="minorEastAsia" w:hAnsiTheme="minorHAnsi"/>
          <w:noProof/>
          <w:lang w:eastAsia="de-AT"/>
        </w:rPr>
      </w:pPr>
      <w:hyperlink w:anchor="_Toc94545642" w:history="1">
        <w:r w:rsidR="0091421C" w:rsidRPr="00FC17A5">
          <w:rPr>
            <w:rStyle w:val="Hyperlink"/>
            <w:noProof/>
          </w:rPr>
          <w:t>6.6.</w:t>
        </w:r>
        <w:r w:rsidR="0091421C">
          <w:rPr>
            <w:rFonts w:asciiTheme="minorHAnsi" w:eastAsiaTheme="minorEastAsia" w:hAnsiTheme="minorHAnsi"/>
            <w:noProof/>
            <w:lang w:eastAsia="de-AT"/>
          </w:rPr>
          <w:tab/>
        </w:r>
        <w:r w:rsidR="0091421C" w:rsidRPr="00FC17A5">
          <w:rPr>
            <w:rStyle w:val="Hyperlink"/>
            <w:noProof/>
          </w:rPr>
          <w:t>Hibernate/JPA Rest Team</w:t>
        </w:r>
        <w:r w:rsidR="0091421C">
          <w:rPr>
            <w:noProof/>
            <w:webHidden/>
          </w:rPr>
          <w:tab/>
        </w:r>
        <w:r w:rsidR="0091421C">
          <w:rPr>
            <w:noProof/>
            <w:webHidden/>
          </w:rPr>
          <w:fldChar w:fldCharType="begin"/>
        </w:r>
        <w:r w:rsidR="0091421C">
          <w:rPr>
            <w:noProof/>
            <w:webHidden/>
          </w:rPr>
          <w:instrText xml:space="preserve"> PAGEREF _Toc94545642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241A6F62" w14:textId="168E85BB" w:rsidR="0091421C" w:rsidRDefault="00582CCB">
      <w:pPr>
        <w:pStyle w:val="Verzeichnis2"/>
        <w:rPr>
          <w:rFonts w:asciiTheme="minorHAnsi" w:eastAsiaTheme="minorEastAsia" w:hAnsiTheme="minorHAnsi"/>
          <w:noProof/>
          <w:lang w:eastAsia="de-AT"/>
        </w:rPr>
      </w:pPr>
      <w:hyperlink w:anchor="_Toc94545643" w:history="1">
        <w:r w:rsidR="0091421C" w:rsidRPr="00FC17A5">
          <w:rPr>
            <w:rStyle w:val="Hyperlink"/>
            <w:noProof/>
          </w:rPr>
          <w:t>6.7.</w:t>
        </w:r>
        <w:r w:rsidR="0091421C">
          <w:rPr>
            <w:rFonts w:asciiTheme="minorHAnsi" w:eastAsiaTheme="minorEastAsia" w:hAnsiTheme="minorHAnsi"/>
            <w:noProof/>
            <w:lang w:eastAsia="de-AT"/>
          </w:rPr>
          <w:tab/>
        </w:r>
        <w:r w:rsidR="0091421C" w:rsidRPr="00FC17A5">
          <w:rPr>
            <w:rStyle w:val="Hyperlink"/>
            <w:noProof/>
          </w:rPr>
          <w:t>Postman Rest Team</w:t>
        </w:r>
        <w:r w:rsidR="0091421C">
          <w:rPr>
            <w:noProof/>
            <w:webHidden/>
          </w:rPr>
          <w:tab/>
        </w:r>
        <w:r w:rsidR="0091421C">
          <w:rPr>
            <w:noProof/>
            <w:webHidden/>
          </w:rPr>
          <w:fldChar w:fldCharType="begin"/>
        </w:r>
        <w:r w:rsidR="0091421C">
          <w:rPr>
            <w:noProof/>
            <w:webHidden/>
          </w:rPr>
          <w:instrText xml:space="preserve"> PAGEREF _Toc94545643 \h </w:instrText>
        </w:r>
        <w:r w:rsidR="0091421C">
          <w:rPr>
            <w:noProof/>
            <w:webHidden/>
          </w:rPr>
        </w:r>
        <w:r w:rsidR="0091421C">
          <w:rPr>
            <w:noProof/>
            <w:webHidden/>
          </w:rPr>
          <w:fldChar w:fldCharType="separate"/>
        </w:r>
        <w:r w:rsidR="0091421C">
          <w:rPr>
            <w:noProof/>
            <w:webHidden/>
          </w:rPr>
          <w:t>42</w:t>
        </w:r>
        <w:r w:rsidR="0091421C">
          <w:rPr>
            <w:noProof/>
            <w:webHidden/>
          </w:rPr>
          <w:fldChar w:fldCharType="end"/>
        </w:r>
      </w:hyperlink>
    </w:p>
    <w:p w14:paraId="252FCAFC" w14:textId="5098A7E0" w:rsidR="0091421C" w:rsidRDefault="00582CCB">
      <w:pPr>
        <w:pStyle w:val="Verzeichnis2"/>
        <w:rPr>
          <w:rFonts w:asciiTheme="minorHAnsi" w:eastAsiaTheme="minorEastAsia" w:hAnsiTheme="minorHAnsi"/>
          <w:noProof/>
          <w:lang w:eastAsia="de-AT"/>
        </w:rPr>
      </w:pPr>
      <w:hyperlink w:anchor="_Toc94545644" w:history="1">
        <w:r w:rsidR="0091421C" w:rsidRPr="00FC17A5">
          <w:rPr>
            <w:rStyle w:val="Hyperlink"/>
            <w:noProof/>
          </w:rPr>
          <w:t>6.8.</w:t>
        </w:r>
        <w:r w:rsidR="0091421C">
          <w:rPr>
            <w:rFonts w:asciiTheme="minorHAnsi" w:eastAsiaTheme="minorEastAsia" w:hAnsiTheme="minorHAnsi"/>
            <w:noProof/>
            <w:lang w:eastAsia="de-AT"/>
          </w:rPr>
          <w:tab/>
        </w:r>
        <w:r w:rsidR="0091421C" w:rsidRPr="00FC17A5">
          <w:rPr>
            <w:rStyle w:val="Hyperlink"/>
            <w:noProof/>
          </w:rPr>
          <w:t>MySQL-Datenbank</w:t>
        </w:r>
        <w:r w:rsidR="0091421C">
          <w:rPr>
            <w:noProof/>
            <w:webHidden/>
          </w:rPr>
          <w:tab/>
        </w:r>
        <w:r w:rsidR="0091421C">
          <w:rPr>
            <w:noProof/>
            <w:webHidden/>
          </w:rPr>
          <w:fldChar w:fldCharType="begin"/>
        </w:r>
        <w:r w:rsidR="0091421C">
          <w:rPr>
            <w:noProof/>
            <w:webHidden/>
          </w:rPr>
          <w:instrText xml:space="preserve"> PAGEREF _Toc94545644 \h </w:instrText>
        </w:r>
        <w:r w:rsidR="0091421C">
          <w:rPr>
            <w:noProof/>
            <w:webHidden/>
          </w:rPr>
        </w:r>
        <w:r w:rsidR="0091421C">
          <w:rPr>
            <w:noProof/>
            <w:webHidden/>
          </w:rPr>
          <w:fldChar w:fldCharType="separate"/>
        </w:r>
        <w:r w:rsidR="0091421C">
          <w:rPr>
            <w:noProof/>
            <w:webHidden/>
          </w:rPr>
          <w:t>43</w:t>
        </w:r>
        <w:r w:rsidR="0091421C">
          <w:rPr>
            <w:noProof/>
            <w:webHidden/>
          </w:rPr>
          <w:fldChar w:fldCharType="end"/>
        </w:r>
      </w:hyperlink>
    </w:p>
    <w:p w14:paraId="358AEADB" w14:textId="6D096649" w:rsidR="0091421C" w:rsidRDefault="00582CCB">
      <w:pPr>
        <w:pStyle w:val="Verzeichnis2"/>
        <w:rPr>
          <w:rFonts w:asciiTheme="minorHAnsi" w:eastAsiaTheme="minorEastAsia" w:hAnsiTheme="minorHAnsi"/>
          <w:noProof/>
          <w:lang w:eastAsia="de-AT"/>
        </w:rPr>
      </w:pPr>
      <w:hyperlink w:anchor="_Toc94545645" w:history="1">
        <w:r w:rsidR="0091421C" w:rsidRPr="00FC17A5">
          <w:rPr>
            <w:rStyle w:val="Hyperlink"/>
            <w:noProof/>
          </w:rPr>
          <w:t>6.9.</w:t>
        </w:r>
        <w:r w:rsidR="0091421C">
          <w:rPr>
            <w:rFonts w:asciiTheme="minorHAnsi" w:eastAsiaTheme="minorEastAsia" w:hAnsiTheme="minorHAnsi"/>
            <w:noProof/>
            <w:lang w:eastAsia="de-AT"/>
          </w:rPr>
          <w:tab/>
        </w:r>
        <w:r w:rsidR="0091421C" w:rsidRPr="00FC17A5">
          <w:rPr>
            <w:rStyle w:val="Hyperlink"/>
            <w:noProof/>
          </w:rPr>
          <w:t>Zielsysteme</w:t>
        </w:r>
        <w:r w:rsidR="0091421C">
          <w:rPr>
            <w:noProof/>
            <w:webHidden/>
          </w:rPr>
          <w:tab/>
        </w:r>
        <w:r w:rsidR="0091421C">
          <w:rPr>
            <w:noProof/>
            <w:webHidden/>
          </w:rPr>
          <w:fldChar w:fldCharType="begin"/>
        </w:r>
        <w:r w:rsidR="0091421C">
          <w:rPr>
            <w:noProof/>
            <w:webHidden/>
          </w:rPr>
          <w:instrText xml:space="preserve"> PAGEREF _Toc94545645 \h </w:instrText>
        </w:r>
        <w:r w:rsidR="0091421C">
          <w:rPr>
            <w:noProof/>
            <w:webHidden/>
          </w:rPr>
        </w:r>
        <w:r w:rsidR="0091421C">
          <w:rPr>
            <w:noProof/>
            <w:webHidden/>
          </w:rPr>
          <w:fldChar w:fldCharType="separate"/>
        </w:r>
        <w:r w:rsidR="0091421C">
          <w:rPr>
            <w:noProof/>
            <w:webHidden/>
          </w:rPr>
          <w:t>43</w:t>
        </w:r>
        <w:r w:rsidR="0091421C">
          <w:rPr>
            <w:noProof/>
            <w:webHidden/>
          </w:rPr>
          <w:fldChar w:fldCharType="end"/>
        </w:r>
      </w:hyperlink>
    </w:p>
    <w:p w14:paraId="2D60AE13" w14:textId="1C5673B2" w:rsidR="0091421C" w:rsidRDefault="00582CCB">
      <w:pPr>
        <w:pStyle w:val="Verzeichnis3"/>
        <w:rPr>
          <w:rFonts w:asciiTheme="minorHAnsi" w:eastAsiaTheme="minorEastAsia" w:hAnsiTheme="minorHAnsi"/>
          <w:lang w:eastAsia="de-AT"/>
        </w:rPr>
      </w:pPr>
      <w:hyperlink w:anchor="_Toc94545646" w:history="1">
        <w:r w:rsidR="0091421C" w:rsidRPr="00FC17A5">
          <w:rPr>
            <w:rStyle w:val="Hyperlink"/>
          </w:rPr>
          <w:t>6.9.1.</w:t>
        </w:r>
        <w:r w:rsidR="0091421C">
          <w:rPr>
            <w:rFonts w:asciiTheme="minorHAnsi" w:eastAsiaTheme="minorEastAsia" w:hAnsiTheme="minorHAnsi"/>
            <w:lang w:eastAsia="de-AT"/>
          </w:rPr>
          <w:tab/>
        </w:r>
        <w:r w:rsidR="0091421C" w:rsidRPr="00FC17A5">
          <w:rPr>
            <w:rStyle w:val="Hyperlink"/>
          </w:rPr>
          <w:t>CSV und JSON</w:t>
        </w:r>
        <w:r w:rsidR="0091421C">
          <w:rPr>
            <w:webHidden/>
          </w:rPr>
          <w:tab/>
        </w:r>
        <w:r w:rsidR="0091421C">
          <w:rPr>
            <w:webHidden/>
          </w:rPr>
          <w:fldChar w:fldCharType="begin"/>
        </w:r>
        <w:r w:rsidR="0091421C">
          <w:rPr>
            <w:webHidden/>
          </w:rPr>
          <w:instrText xml:space="preserve"> PAGEREF _Toc94545646 \h </w:instrText>
        </w:r>
        <w:r w:rsidR="0091421C">
          <w:rPr>
            <w:webHidden/>
          </w:rPr>
        </w:r>
        <w:r w:rsidR="0091421C">
          <w:rPr>
            <w:webHidden/>
          </w:rPr>
          <w:fldChar w:fldCharType="separate"/>
        </w:r>
        <w:r w:rsidR="0091421C">
          <w:rPr>
            <w:webHidden/>
          </w:rPr>
          <w:t>43</w:t>
        </w:r>
        <w:r w:rsidR="0091421C">
          <w:rPr>
            <w:webHidden/>
          </w:rPr>
          <w:fldChar w:fldCharType="end"/>
        </w:r>
      </w:hyperlink>
    </w:p>
    <w:p w14:paraId="7102D28F" w14:textId="1078109A" w:rsidR="0091421C" w:rsidRDefault="00582CCB">
      <w:pPr>
        <w:pStyle w:val="Verzeichnis3"/>
        <w:rPr>
          <w:rFonts w:asciiTheme="minorHAnsi" w:eastAsiaTheme="minorEastAsia" w:hAnsiTheme="minorHAnsi"/>
          <w:lang w:eastAsia="de-AT"/>
        </w:rPr>
      </w:pPr>
      <w:hyperlink w:anchor="_Toc94545647" w:history="1">
        <w:r w:rsidR="0091421C" w:rsidRPr="00FC17A5">
          <w:rPr>
            <w:rStyle w:val="Hyperlink"/>
          </w:rPr>
          <w:t>6.9.2.</w:t>
        </w:r>
        <w:r w:rsidR="0091421C">
          <w:rPr>
            <w:rFonts w:asciiTheme="minorHAnsi" w:eastAsiaTheme="minorEastAsia" w:hAnsiTheme="minorHAnsi"/>
            <w:lang w:eastAsia="de-AT"/>
          </w:rPr>
          <w:tab/>
        </w:r>
        <w:r w:rsidR="0091421C" w:rsidRPr="00FC17A5">
          <w:rPr>
            <w:rStyle w:val="Hyperlink"/>
          </w:rPr>
          <w:t>OPENLDAP</w:t>
        </w:r>
        <w:r w:rsidR="0091421C">
          <w:rPr>
            <w:webHidden/>
          </w:rPr>
          <w:tab/>
        </w:r>
        <w:r w:rsidR="0091421C">
          <w:rPr>
            <w:webHidden/>
          </w:rPr>
          <w:fldChar w:fldCharType="begin"/>
        </w:r>
        <w:r w:rsidR="0091421C">
          <w:rPr>
            <w:webHidden/>
          </w:rPr>
          <w:instrText xml:space="preserve"> PAGEREF _Toc94545647 \h </w:instrText>
        </w:r>
        <w:r w:rsidR="0091421C">
          <w:rPr>
            <w:webHidden/>
          </w:rPr>
        </w:r>
        <w:r w:rsidR="0091421C">
          <w:rPr>
            <w:webHidden/>
          </w:rPr>
          <w:fldChar w:fldCharType="separate"/>
        </w:r>
        <w:r w:rsidR="0091421C">
          <w:rPr>
            <w:webHidden/>
          </w:rPr>
          <w:t>43</w:t>
        </w:r>
        <w:r w:rsidR="0091421C">
          <w:rPr>
            <w:webHidden/>
          </w:rPr>
          <w:fldChar w:fldCharType="end"/>
        </w:r>
      </w:hyperlink>
    </w:p>
    <w:p w14:paraId="1454B8FB" w14:textId="13F78A42" w:rsidR="0091421C" w:rsidRDefault="00582CCB">
      <w:pPr>
        <w:pStyle w:val="Verzeichnis3"/>
        <w:rPr>
          <w:rFonts w:asciiTheme="minorHAnsi" w:eastAsiaTheme="minorEastAsia" w:hAnsiTheme="minorHAnsi"/>
          <w:lang w:eastAsia="de-AT"/>
        </w:rPr>
      </w:pPr>
      <w:hyperlink w:anchor="_Toc94545648" w:history="1">
        <w:r w:rsidR="0091421C" w:rsidRPr="00FC17A5">
          <w:rPr>
            <w:rStyle w:val="Hyperlink"/>
          </w:rPr>
          <w:t>6.9.3.</w:t>
        </w:r>
        <w:r w:rsidR="0091421C">
          <w:rPr>
            <w:rFonts w:asciiTheme="minorHAnsi" w:eastAsiaTheme="minorEastAsia" w:hAnsiTheme="minorHAnsi"/>
            <w:lang w:eastAsia="de-AT"/>
          </w:rPr>
          <w:tab/>
        </w:r>
        <w:r w:rsidR="0091421C" w:rsidRPr="00FC17A5">
          <w:rPr>
            <w:rStyle w:val="Hyperlink"/>
          </w:rPr>
          <w:t>MYSQL</w:t>
        </w:r>
        <w:r w:rsidR="0091421C">
          <w:rPr>
            <w:webHidden/>
          </w:rPr>
          <w:tab/>
        </w:r>
        <w:r w:rsidR="0091421C">
          <w:rPr>
            <w:webHidden/>
          </w:rPr>
          <w:fldChar w:fldCharType="begin"/>
        </w:r>
        <w:r w:rsidR="0091421C">
          <w:rPr>
            <w:webHidden/>
          </w:rPr>
          <w:instrText xml:space="preserve"> PAGEREF _Toc94545648 \h </w:instrText>
        </w:r>
        <w:r w:rsidR="0091421C">
          <w:rPr>
            <w:webHidden/>
          </w:rPr>
        </w:r>
        <w:r w:rsidR="0091421C">
          <w:rPr>
            <w:webHidden/>
          </w:rPr>
          <w:fldChar w:fldCharType="separate"/>
        </w:r>
        <w:r w:rsidR="0091421C">
          <w:rPr>
            <w:webHidden/>
          </w:rPr>
          <w:t>43</w:t>
        </w:r>
        <w:r w:rsidR="0091421C">
          <w:rPr>
            <w:webHidden/>
          </w:rPr>
          <w:fldChar w:fldCharType="end"/>
        </w:r>
      </w:hyperlink>
    </w:p>
    <w:p w14:paraId="11492092" w14:textId="1D1E45FD" w:rsidR="0091421C" w:rsidRDefault="00582CCB">
      <w:pPr>
        <w:pStyle w:val="Verzeichnis1"/>
        <w:rPr>
          <w:rFonts w:asciiTheme="minorHAnsi" w:eastAsiaTheme="minorEastAsia" w:hAnsiTheme="minorHAnsi"/>
          <w:noProof/>
          <w:lang w:eastAsia="de-AT"/>
        </w:rPr>
      </w:pPr>
      <w:hyperlink w:anchor="_Toc94545649" w:history="1">
        <w:r w:rsidR="0091421C" w:rsidRPr="00FC17A5">
          <w:rPr>
            <w:rStyle w:val="Hyperlink"/>
            <w:noProof/>
          </w:rPr>
          <w:t>7.</w:t>
        </w:r>
        <w:r w:rsidR="0091421C">
          <w:rPr>
            <w:rFonts w:asciiTheme="minorHAnsi" w:eastAsiaTheme="minorEastAsia" w:hAnsiTheme="minorHAnsi"/>
            <w:noProof/>
            <w:lang w:eastAsia="de-AT"/>
          </w:rPr>
          <w:tab/>
        </w:r>
        <w:r w:rsidR="0091421C" w:rsidRPr="00FC17A5">
          <w:rPr>
            <w:rStyle w:val="Hyperlink"/>
            <w:noProof/>
          </w:rPr>
          <w:t>Installations- &amp; Konfigurationsanleitung</w:t>
        </w:r>
        <w:r w:rsidR="0091421C">
          <w:rPr>
            <w:noProof/>
            <w:webHidden/>
          </w:rPr>
          <w:tab/>
        </w:r>
        <w:r w:rsidR="0091421C">
          <w:rPr>
            <w:noProof/>
            <w:webHidden/>
          </w:rPr>
          <w:fldChar w:fldCharType="begin"/>
        </w:r>
        <w:r w:rsidR="0091421C">
          <w:rPr>
            <w:noProof/>
            <w:webHidden/>
          </w:rPr>
          <w:instrText xml:space="preserve"> PAGEREF _Toc94545649 \h </w:instrText>
        </w:r>
        <w:r w:rsidR="0091421C">
          <w:rPr>
            <w:noProof/>
            <w:webHidden/>
          </w:rPr>
        </w:r>
        <w:r w:rsidR="0091421C">
          <w:rPr>
            <w:noProof/>
            <w:webHidden/>
          </w:rPr>
          <w:fldChar w:fldCharType="separate"/>
        </w:r>
        <w:r w:rsidR="0091421C">
          <w:rPr>
            <w:noProof/>
            <w:webHidden/>
          </w:rPr>
          <w:t>44</w:t>
        </w:r>
        <w:r w:rsidR="0091421C">
          <w:rPr>
            <w:noProof/>
            <w:webHidden/>
          </w:rPr>
          <w:fldChar w:fldCharType="end"/>
        </w:r>
      </w:hyperlink>
    </w:p>
    <w:p w14:paraId="3D733B09" w14:textId="529759A5" w:rsidR="0091421C" w:rsidRDefault="00582CCB">
      <w:pPr>
        <w:pStyle w:val="Verzeichnis2"/>
        <w:rPr>
          <w:rFonts w:asciiTheme="minorHAnsi" w:eastAsiaTheme="minorEastAsia" w:hAnsiTheme="minorHAnsi"/>
          <w:noProof/>
          <w:lang w:eastAsia="de-AT"/>
        </w:rPr>
      </w:pPr>
      <w:hyperlink w:anchor="_Toc94545650" w:history="1">
        <w:r w:rsidR="0091421C" w:rsidRPr="00FC17A5">
          <w:rPr>
            <w:rStyle w:val="Hyperlink"/>
            <w:noProof/>
          </w:rPr>
          <w:t>7.1.</w:t>
        </w:r>
        <w:r w:rsidR="0091421C">
          <w:rPr>
            <w:rFonts w:asciiTheme="minorHAnsi" w:eastAsiaTheme="minorEastAsia" w:hAnsiTheme="minorHAnsi"/>
            <w:noProof/>
            <w:lang w:eastAsia="de-AT"/>
          </w:rPr>
          <w:tab/>
        </w:r>
        <w:r w:rsidR="0091421C" w:rsidRPr="00FC17A5">
          <w:rPr>
            <w:rStyle w:val="Hyperlink"/>
            <w:noProof/>
          </w:rPr>
          <w:t>Datenbank und Zielsysteme</w:t>
        </w:r>
        <w:r w:rsidR="0091421C">
          <w:rPr>
            <w:noProof/>
            <w:webHidden/>
          </w:rPr>
          <w:tab/>
        </w:r>
        <w:r w:rsidR="0091421C">
          <w:rPr>
            <w:noProof/>
            <w:webHidden/>
          </w:rPr>
          <w:fldChar w:fldCharType="begin"/>
        </w:r>
        <w:r w:rsidR="0091421C">
          <w:rPr>
            <w:noProof/>
            <w:webHidden/>
          </w:rPr>
          <w:instrText xml:space="preserve"> PAGEREF _Toc94545650 \h </w:instrText>
        </w:r>
        <w:r w:rsidR="0091421C">
          <w:rPr>
            <w:noProof/>
            <w:webHidden/>
          </w:rPr>
        </w:r>
        <w:r w:rsidR="0091421C">
          <w:rPr>
            <w:noProof/>
            <w:webHidden/>
          </w:rPr>
          <w:fldChar w:fldCharType="separate"/>
        </w:r>
        <w:r w:rsidR="0091421C">
          <w:rPr>
            <w:noProof/>
            <w:webHidden/>
          </w:rPr>
          <w:t>44</w:t>
        </w:r>
        <w:r w:rsidR="0091421C">
          <w:rPr>
            <w:noProof/>
            <w:webHidden/>
          </w:rPr>
          <w:fldChar w:fldCharType="end"/>
        </w:r>
      </w:hyperlink>
    </w:p>
    <w:p w14:paraId="08AC9261" w14:textId="5176BD8A" w:rsidR="0091421C" w:rsidRDefault="00582CCB">
      <w:pPr>
        <w:pStyle w:val="Verzeichnis2"/>
        <w:rPr>
          <w:rFonts w:asciiTheme="minorHAnsi" w:eastAsiaTheme="minorEastAsia" w:hAnsiTheme="minorHAnsi"/>
          <w:noProof/>
          <w:lang w:eastAsia="de-AT"/>
        </w:rPr>
      </w:pPr>
      <w:hyperlink w:anchor="_Toc94545651" w:history="1">
        <w:r w:rsidR="0091421C" w:rsidRPr="00FC17A5">
          <w:rPr>
            <w:rStyle w:val="Hyperlink"/>
            <w:noProof/>
          </w:rPr>
          <w:t>7.2.</w:t>
        </w:r>
        <w:r w:rsidR="0091421C">
          <w:rPr>
            <w:rFonts w:asciiTheme="minorHAnsi" w:eastAsiaTheme="minorEastAsia" w:hAnsiTheme="minorHAnsi"/>
            <w:noProof/>
            <w:lang w:eastAsia="de-AT"/>
          </w:rPr>
          <w:tab/>
        </w:r>
        <w:r w:rsidR="0091421C" w:rsidRPr="00FC17A5">
          <w:rPr>
            <w:rStyle w:val="Hyperlink"/>
            <w:noProof/>
          </w:rPr>
          <w:t>Rest Service</w:t>
        </w:r>
        <w:r w:rsidR="0091421C">
          <w:rPr>
            <w:noProof/>
            <w:webHidden/>
          </w:rPr>
          <w:tab/>
        </w:r>
        <w:r w:rsidR="0091421C">
          <w:rPr>
            <w:noProof/>
            <w:webHidden/>
          </w:rPr>
          <w:fldChar w:fldCharType="begin"/>
        </w:r>
        <w:r w:rsidR="0091421C">
          <w:rPr>
            <w:noProof/>
            <w:webHidden/>
          </w:rPr>
          <w:instrText xml:space="preserve"> PAGEREF _Toc94545651 \h </w:instrText>
        </w:r>
        <w:r w:rsidR="0091421C">
          <w:rPr>
            <w:noProof/>
            <w:webHidden/>
          </w:rPr>
        </w:r>
        <w:r w:rsidR="0091421C">
          <w:rPr>
            <w:noProof/>
            <w:webHidden/>
          </w:rPr>
          <w:fldChar w:fldCharType="separate"/>
        </w:r>
        <w:r w:rsidR="0091421C">
          <w:rPr>
            <w:noProof/>
            <w:webHidden/>
          </w:rPr>
          <w:t>51</w:t>
        </w:r>
        <w:r w:rsidR="0091421C">
          <w:rPr>
            <w:noProof/>
            <w:webHidden/>
          </w:rPr>
          <w:fldChar w:fldCharType="end"/>
        </w:r>
      </w:hyperlink>
    </w:p>
    <w:p w14:paraId="5F783900" w14:textId="00BEFB99" w:rsidR="0091421C" w:rsidRDefault="00582CCB">
      <w:pPr>
        <w:pStyle w:val="Verzeichnis2"/>
        <w:rPr>
          <w:rFonts w:asciiTheme="minorHAnsi" w:eastAsiaTheme="minorEastAsia" w:hAnsiTheme="minorHAnsi"/>
          <w:noProof/>
          <w:lang w:eastAsia="de-AT"/>
        </w:rPr>
      </w:pPr>
      <w:hyperlink w:anchor="_Toc94545652" w:history="1">
        <w:r w:rsidR="0091421C" w:rsidRPr="00FC17A5">
          <w:rPr>
            <w:rStyle w:val="Hyperlink"/>
            <w:noProof/>
          </w:rPr>
          <w:t>7.3.</w:t>
        </w:r>
        <w:r w:rsidR="0091421C">
          <w:rPr>
            <w:rFonts w:asciiTheme="minorHAnsi" w:eastAsiaTheme="minorEastAsia" w:hAnsiTheme="minorHAnsi"/>
            <w:noProof/>
            <w:lang w:eastAsia="de-AT"/>
          </w:rPr>
          <w:tab/>
        </w:r>
        <w:r w:rsidR="0091421C" w:rsidRPr="00FC17A5">
          <w:rPr>
            <w:rStyle w:val="Hyperlink"/>
            <w:noProof/>
          </w:rPr>
          <w:t>Front End</w:t>
        </w:r>
        <w:r w:rsidR="0091421C">
          <w:rPr>
            <w:noProof/>
            <w:webHidden/>
          </w:rPr>
          <w:tab/>
        </w:r>
        <w:r w:rsidR="0091421C">
          <w:rPr>
            <w:noProof/>
            <w:webHidden/>
          </w:rPr>
          <w:fldChar w:fldCharType="begin"/>
        </w:r>
        <w:r w:rsidR="0091421C">
          <w:rPr>
            <w:noProof/>
            <w:webHidden/>
          </w:rPr>
          <w:instrText xml:space="preserve"> PAGEREF _Toc94545652 \h </w:instrText>
        </w:r>
        <w:r w:rsidR="0091421C">
          <w:rPr>
            <w:noProof/>
            <w:webHidden/>
          </w:rPr>
        </w:r>
        <w:r w:rsidR="0091421C">
          <w:rPr>
            <w:noProof/>
            <w:webHidden/>
          </w:rPr>
          <w:fldChar w:fldCharType="separate"/>
        </w:r>
        <w:r w:rsidR="0091421C">
          <w:rPr>
            <w:noProof/>
            <w:webHidden/>
          </w:rPr>
          <w:t>54</w:t>
        </w:r>
        <w:r w:rsidR="0091421C">
          <w:rPr>
            <w:noProof/>
            <w:webHidden/>
          </w:rPr>
          <w:fldChar w:fldCharType="end"/>
        </w:r>
      </w:hyperlink>
    </w:p>
    <w:p w14:paraId="222FA3D2" w14:textId="13EE95E5" w:rsidR="0091421C" w:rsidRDefault="00582CCB">
      <w:pPr>
        <w:pStyle w:val="Verzeichnis1"/>
        <w:rPr>
          <w:rFonts w:asciiTheme="minorHAnsi" w:eastAsiaTheme="minorEastAsia" w:hAnsiTheme="minorHAnsi"/>
          <w:noProof/>
          <w:lang w:eastAsia="de-AT"/>
        </w:rPr>
      </w:pPr>
      <w:hyperlink w:anchor="_Toc94545653" w:history="1">
        <w:r w:rsidR="0091421C" w:rsidRPr="00FC17A5">
          <w:rPr>
            <w:rStyle w:val="Hyperlink"/>
            <w:noProof/>
          </w:rPr>
          <w:t>8.</w:t>
        </w:r>
        <w:r w:rsidR="0091421C">
          <w:rPr>
            <w:rFonts w:asciiTheme="minorHAnsi" w:eastAsiaTheme="minorEastAsia" w:hAnsiTheme="minorHAnsi"/>
            <w:noProof/>
            <w:lang w:eastAsia="de-AT"/>
          </w:rPr>
          <w:tab/>
        </w:r>
        <w:r w:rsidR="0091421C" w:rsidRPr="00FC17A5">
          <w:rPr>
            <w:rStyle w:val="Hyperlink"/>
            <w:noProof/>
          </w:rPr>
          <w:t>Use Cases</w:t>
        </w:r>
        <w:r w:rsidR="0091421C">
          <w:rPr>
            <w:noProof/>
            <w:webHidden/>
          </w:rPr>
          <w:tab/>
        </w:r>
        <w:r w:rsidR="0091421C">
          <w:rPr>
            <w:noProof/>
            <w:webHidden/>
          </w:rPr>
          <w:fldChar w:fldCharType="begin"/>
        </w:r>
        <w:r w:rsidR="0091421C">
          <w:rPr>
            <w:noProof/>
            <w:webHidden/>
          </w:rPr>
          <w:instrText xml:space="preserve"> PAGEREF _Toc94545653 \h </w:instrText>
        </w:r>
        <w:r w:rsidR="0091421C">
          <w:rPr>
            <w:noProof/>
            <w:webHidden/>
          </w:rPr>
        </w:r>
        <w:r w:rsidR="0091421C">
          <w:rPr>
            <w:noProof/>
            <w:webHidden/>
          </w:rPr>
          <w:fldChar w:fldCharType="separate"/>
        </w:r>
        <w:r w:rsidR="0091421C">
          <w:rPr>
            <w:noProof/>
            <w:webHidden/>
          </w:rPr>
          <w:t>57</w:t>
        </w:r>
        <w:r w:rsidR="0091421C">
          <w:rPr>
            <w:noProof/>
            <w:webHidden/>
          </w:rPr>
          <w:fldChar w:fldCharType="end"/>
        </w:r>
      </w:hyperlink>
    </w:p>
    <w:p w14:paraId="18AC7B92" w14:textId="2703EC43" w:rsidR="0091421C" w:rsidRDefault="00582CCB">
      <w:pPr>
        <w:pStyle w:val="Verzeichnis2"/>
        <w:rPr>
          <w:rFonts w:asciiTheme="minorHAnsi" w:eastAsiaTheme="minorEastAsia" w:hAnsiTheme="minorHAnsi"/>
          <w:noProof/>
          <w:lang w:eastAsia="de-AT"/>
        </w:rPr>
      </w:pPr>
      <w:hyperlink w:anchor="_Toc94545654" w:history="1">
        <w:r w:rsidR="0091421C" w:rsidRPr="00FC17A5">
          <w:rPr>
            <w:rStyle w:val="Hyperlink"/>
            <w:noProof/>
          </w:rPr>
          <w:t>8.1.</w:t>
        </w:r>
        <w:r w:rsidR="0091421C">
          <w:rPr>
            <w:rFonts w:asciiTheme="minorHAnsi" w:eastAsiaTheme="minorEastAsia" w:hAnsiTheme="minorHAnsi"/>
            <w:noProof/>
            <w:lang w:eastAsia="de-AT"/>
          </w:rPr>
          <w:tab/>
        </w:r>
        <w:r w:rsidR="0091421C" w:rsidRPr="00FC17A5">
          <w:rPr>
            <w:rStyle w:val="Hyperlink"/>
            <w:noProof/>
          </w:rPr>
          <w:t>Use Cases 1: Anlage eines neuen Mitarbeiters.</w:t>
        </w:r>
        <w:r w:rsidR="0091421C">
          <w:rPr>
            <w:noProof/>
            <w:webHidden/>
          </w:rPr>
          <w:tab/>
        </w:r>
        <w:r w:rsidR="0091421C">
          <w:rPr>
            <w:noProof/>
            <w:webHidden/>
          </w:rPr>
          <w:fldChar w:fldCharType="begin"/>
        </w:r>
        <w:r w:rsidR="0091421C">
          <w:rPr>
            <w:noProof/>
            <w:webHidden/>
          </w:rPr>
          <w:instrText xml:space="preserve"> PAGEREF _Toc94545654 \h </w:instrText>
        </w:r>
        <w:r w:rsidR="0091421C">
          <w:rPr>
            <w:noProof/>
            <w:webHidden/>
          </w:rPr>
        </w:r>
        <w:r w:rsidR="0091421C">
          <w:rPr>
            <w:noProof/>
            <w:webHidden/>
          </w:rPr>
          <w:fldChar w:fldCharType="separate"/>
        </w:r>
        <w:r w:rsidR="0091421C">
          <w:rPr>
            <w:noProof/>
            <w:webHidden/>
          </w:rPr>
          <w:t>57</w:t>
        </w:r>
        <w:r w:rsidR="0091421C">
          <w:rPr>
            <w:noProof/>
            <w:webHidden/>
          </w:rPr>
          <w:fldChar w:fldCharType="end"/>
        </w:r>
      </w:hyperlink>
    </w:p>
    <w:p w14:paraId="2C0D4012" w14:textId="1C7B8D0B" w:rsidR="0091421C" w:rsidRDefault="00582CCB">
      <w:pPr>
        <w:pStyle w:val="Verzeichnis2"/>
        <w:rPr>
          <w:rFonts w:asciiTheme="minorHAnsi" w:eastAsiaTheme="minorEastAsia" w:hAnsiTheme="minorHAnsi"/>
          <w:noProof/>
          <w:lang w:eastAsia="de-AT"/>
        </w:rPr>
      </w:pPr>
      <w:hyperlink w:anchor="_Toc94545655" w:history="1">
        <w:r w:rsidR="0091421C" w:rsidRPr="00FC17A5">
          <w:rPr>
            <w:rStyle w:val="Hyperlink"/>
            <w:noProof/>
          </w:rPr>
          <w:t>8.2.</w:t>
        </w:r>
        <w:r w:rsidR="0091421C">
          <w:rPr>
            <w:rFonts w:asciiTheme="minorHAnsi" w:eastAsiaTheme="minorEastAsia" w:hAnsiTheme="minorHAnsi"/>
            <w:noProof/>
            <w:lang w:eastAsia="de-AT"/>
          </w:rPr>
          <w:tab/>
        </w:r>
        <w:r w:rsidR="0091421C" w:rsidRPr="00FC17A5">
          <w:rPr>
            <w:rStyle w:val="Hyperlink"/>
            <w:noProof/>
          </w:rPr>
          <w:t>Use Chase 2: Abteilungswechsel eines Mitarbeiters:</w:t>
        </w:r>
        <w:r w:rsidR="0091421C">
          <w:rPr>
            <w:noProof/>
            <w:webHidden/>
          </w:rPr>
          <w:tab/>
        </w:r>
        <w:r w:rsidR="0091421C">
          <w:rPr>
            <w:noProof/>
            <w:webHidden/>
          </w:rPr>
          <w:fldChar w:fldCharType="begin"/>
        </w:r>
        <w:r w:rsidR="0091421C">
          <w:rPr>
            <w:noProof/>
            <w:webHidden/>
          </w:rPr>
          <w:instrText xml:space="preserve"> PAGEREF _Toc94545655 \h </w:instrText>
        </w:r>
        <w:r w:rsidR="0091421C">
          <w:rPr>
            <w:noProof/>
            <w:webHidden/>
          </w:rPr>
        </w:r>
        <w:r w:rsidR="0091421C">
          <w:rPr>
            <w:noProof/>
            <w:webHidden/>
          </w:rPr>
          <w:fldChar w:fldCharType="separate"/>
        </w:r>
        <w:r w:rsidR="0091421C">
          <w:rPr>
            <w:noProof/>
            <w:webHidden/>
          </w:rPr>
          <w:t>58</w:t>
        </w:r>
        <w:r w:rsidR="0091421C">
          <w:rPr>
            <w:noProof/>
            <w:webHidden/>
          </w:rPr>
          <w:fldChar w:fldCharType="end"/>
        </w:r>
      </w:hyperlink>
    </w:p>
    <w:p w14:paraId="135FB694" w14:textId="3B0C9B73" w:rsidR="0091421C" w:rsidRDefault="00582CCB">
      <w:pPr>
        <w:pStyle w:val="Verzeichnis2"/>
        <w:rPr>
          <w:rFonts w:asciiTheme="minorHAnsi" w:eastAsiaTheme="minorEastAsia" w:hAnsiTheme="minorHAnsi"/>
          <w:noProof/>
          <w:lang w:eastAsia="de-AT"/>
        </w:rPr>
      </w:pPr>
      <w:hyperlink w:anchor="_Toc94545656" w:history="1">
        <w:r w:rsidR="0091421C" w:rsidRPr="00FC17A5">
          <w:rPr>
            <w:rStyle w:val="Hyperlink"/>
            <w:noProof/>
          </w:rPr>
          <w:t>8.3.</w:t>
        </w:r>
        <w:r w:rsidR="0091421C">
          <w:rPr>
            <w:rFonts w:asciiTheme="minorHAnsi" w:eastAsiaTheme="minorEastAsia" w:hAnsiTheme="minorHAnsi"/>
            <w:noProof/>
            <w:lang w:eastAsia="de-AT"/>
          </w:rPr>
          <w:tab/>
        </w:r>
        <w:r w:rsidR="0091421C" w:rsidRPr="00FC17A5">
          <w:rPr>
            <w:rStyle w:val="Hyperlink"/>
            <w:noProof/>
          </w:rPr>
          <w:t>Use Case 3: Austritt eines Mitarbeiters:</w:t>
        </w:r>
        <w:r w:rsidR="0091421C">
          <w:rPr>
            <w:noProof/>
            <w:webHidden/>
          </w:rPr>
          <w:tab/>
        </w:r>
        <w:r w:rsidR="0091421C">
          <w:rPr>
            <w:noProof/>
            <w:webHidden/>
          </w:rPr>
          <w:fldChar w:fldCharType="begin"/>
        </w:r>
        <w:r w:rsidR="0091421C">
          <w:rPr>
            <w:noProof/>
            <w:webHidden/>
          </w:rPr>
          <w:instrText xml:space="preserve"> PAGEREF _Toc94545656 \h </w:instrText>
        </w:r>
        <w:r w:rsidR="0091421C">
          <w:rPr>
            <w:noProof/>
            <w:webHidden/>
          </w:rPr>
        </w:r>
        <w:r w:rsidR="0091421C">
          <w:rPr>
            <w:noProof/>
            <w:webHidden/>
          </w:rPr>
          <w:fldChar w:fldCharType="separate"/>
        </w:r>
        <w:r w:rsidR="0091421C">
          <w:rPr>
            <w:noProof/>
            <w:webHidden/>
          </w:rPr>
          <w:t>61</w:t>
        </w:r>
        <w:r w:rsidR="0091421C">
          <w:rPr>
            <w:noProof/>
            <w:webHidden/>
          </w:rPr>
          <w:fldChar w:fldCharType="end"/>
        </w:r>
      </w:hyperlink>
    </w:p>
    <w:p w14:paraId="59EBFC8B" w14:textId="62BA0962" w:rsidR="0091421C" w:rsidRDefault="00582CCB">
      <w:pPr>
        <w:pStyle w:val="Verzeichnis1"/>
        <w:rPr>
          <w:rFonts w:asciiTheme="minorHAnsi" w:eastAsiaTheme="minorEastAsia" w:hAnsiTheme="minorHAnsi"/>
          <w:noProof/>
          <w:lang w:eastAsia="de-AT"/>
        </w:rPr>
      </w:pPr>
      <w:hyperlink w:anchor="_Toc94545657" w:history="1">
        <w:r w:rsidR="0091421C" w:rsidRPr="00FC17A5">
          <w:rPr>
            <w:rStyle w:val="Hyperlink"/>
            <w:noProof/>
          </w:rPr>
          <w:t>9.</w:t>
        </w:r>
        <w:r w:rsidR="0091421C">
          <w:rPr>
            <w:rFonts w:asciiTheme="minorHAnsi" w:eastAsiaTheme="minorEastAsia" w:hAnsiTheme="minorHAnsi"/>
            <w:noProof/>
            <w:lang w:eastAsia="de-AT"/>
          </w:rPr>
          <w:tab/>
        </w:r>
        <w:r w:rsidR="0091421C" w:rsidRPr="00FC17A5">
          <w:rPr>
            <w:rStyle w:val="Hyperlink"/>
            <w:noProof/>
          </w:rPr>
          <w:t>Reflexion Projekt</w:t>
        </w:r>
        <w:r w:rsidR="0091421C">
          <w:rPr>
            <w:noProof/>
            <w:webHidden/>
          </w:rPr>
          <w:tab/>
        </w:r>
        <w:r w:rsidR="0091421C">
          <w:rPr>
            <w:noProof/>
            <w:webHidden/>
          </w:rPr>
          <w:fldChar w:fldCharType="begin"/>
        </w:r>
        <w:r w:rsidR="0091421C">
          <w:rPr>
            <w:noProof/>
            <w:webHidden/>
          </w:rPr>
          <w:instrText xml:space="preserve"> PAGEREF _Toc94545657 \h </w:instrText>
        </w:r>
        <w:r w:rsidR="0091421C">
          <w:rPr>
            <w:noProof/>
            <w:webHidden/>
          </w:rPr>
        </w:r>
        <w:r w:rsidR="0091421C">
          <w:rPr>
            <w:noProof/>
            <w:webHidden/>
          </w:rPr>
          <w:fldChar w:fldCharType="separate"/>
        </w:r>
        <w:r w:rsidR="0091421C">
          <w:rPr>
            <w:noProof/>
            <w:webHidden/>
          </w:rPr>
          <w:t>63</w:t>
        </w:r>
        <w:r w:rsidR="0091421C">
          <w:rPr>
            <w:noProof/>
            <w:webHidden/>
          </w:rPr>
          <w:fldChar w:fldCharType="end"/>
        </w:r>
      </w:hyperlink>
    </w:p>
    <w:p w14:paraId="5F6B59CE" w14:textId="4D4443DA" w:rsidR="0001034D" w:rsidRPr="00DE660F" w:rsidRDefault="0001034D" w:rsidP="0001034D">
      <w:pPr>
        <w:pStyle w:val="berschrift1"/>
        <w:rPr>
          <w:rStyle w:val="SchwacheHervorhebung"/>
          <w:bCs/>
          <w:i w:val="0"/>
          <w:iCs w:val="0"/>
          <w:color w:val="auto"/>
        </w:rPr>
      </w:pPr>
      <w:r>
        <w:fldChar w:fldCharType="end"/>
      </w:r>
      <w:bookmarkStart w:id="1" w:name="_Toc1762781078"/>
      <w:bookmarkStart w:id="2" w:name="_Toc953203234"/>
      <w:bookmarkStart w:id="3" w:name="_Toc94545584"/>
      <w:r>
        <w:t>Projektanforderungen</w:t>
      </w:r>
      <w:bookmarkEnd w:id="1"/>
      <w:bookmarkEnd w:id="2"/>
      <w:bookmarkEnd w:id="3"/>
    </w:p>
    <w:p w14:paraId="34612474" w14:textId="77777777" w:rsidR="0001034D" w:rsidRPr="007F7787" w:rsidRDefault="0001034D" w:rsidP="00064138">
      <w:pPr>
        <w:pStyle w:val="berschrift2"/>
        <w:numPr>
          <w:ilvl w:val="1"/>
          <w:numId w:val="17"/>
        </w:numPr>
        <w:tabs>
          <w:tab w:val="num" w:pos="1209"/>
        </w:tabs>
        <w:spacing w:before="120" w:after="120" w:line="259" w:lineRule="auto"/>
        <w:ind w:left="1209" w:hanging="360"/>
        <w:jc w:val="both"/>
      </w:pPr>
      <w:bookmarkStart w:id="4" w:name="_Toc1198283777"/>
      <w:bookmarkStart w:id="5" w:name="_Toc1675473908"/>
      <w:bookmarkStart w:id="6" w:name="_Toc94545585"/>
      <w:r>
        <w:t>Ausgangssituation</w:t>
      </w:r>
      <w:bookmarkEnd w:id="4"/>
      <w:bookmarkEnd w:id="5"/>
      <w:bookmarkEnd w:id="6"/>
    </w:p>
    <w:p w14:paraId="0DC05035" w14:textId="77777777" w:rsidR="0001034D" w:rsidRDefault="0001034D" w:rsidP="0001034D">
      <w:pPr>
        <w:jc w:val="both"/>
      </w:pPr>
      <w:r>
        <w:t xml:space="preserve">In einem fiktiven Konzern werden für natürliche Personen Benutzerkonten in diversen IT-Systemen angelegt und verwaltet. Bei Ein- und Austritten (oder Organisationswechseln) entsteht manueller Aufwand bei der Anlage und Pflege der Benutzerkonten. </w:t>
      </w:r>
    </w:p>
    <w:p w14:paraId="25D1C178" w14:textId="77777777" w:rsidR="0001034D" w:rsidRDefault="0001034D" w:rsidP="00064138">
      <w:pPr>
        <w:pStyle w:val="berschrift2"/>
        <w:numPr>
          <w:ilvl w:val="1"/>
          <w:numId w:val="17"/>
        </w:numPr>
        <w:tabs>
          <w:tab w:val="num" w:pos="1209"/>
        </w:tabs>
        <w:spacing w:before="120" w:after="120" w:line="259" w:lineRule="auto"/>
        <w:ind w:left="1209" w:hanging="360"/>
        <w:jc w:val="both"/>
      </w:pPr>
      <w:bookmarkStart w:id="7" w:name="_Toc758247741"/>
      <w:bookmarkStart w:id="8" w:name="_Toc24087484"/>
      <w:bookmarkStart w:id="9" w:name="_Toc94545586"/>
      <w:r>
        <w:t>Zielsetzung</w:t>
      </w:r>
      <w:bookmarkEnd w:id="7"/>
      <w:bookmarkEnd w:id="8"/>
      <w:bookmarkEnd w:id="9"/>
    </w:p>
    <w:p w14:paraId="7AF7E59E" w14:textId="77777777" w:rsidR="0001034D" w:rsidRDefault="0001034D" w:rsidP="0001034D">
      <w:pPr>
        <w:jc w:val="both"/>
      </w:pPr>
      <w:r>
        <w:t>Es soll eine Applikation umgesetzt werden, die die Anlage, Änderung und Löschung von Benutzerkonten in angebundenen Zielsystemen automatisier. Zur Interaktion mit der Anwendung soll ein einfaches Frontend erstellt werden, das mindestens folgende Funktionen anbietet:</w:t>
      </w:r>
    </w:p>
    <w:p w14:paraId="1330D41D" w14:textId="77777777" w:rsidR="0001034D" w:rsidRDefault="0001034D" w:rsidP="00064138">
      <w:pPr>
        <w:pStyle w:val="Listenabsatz"/>
        <w:numPr>
          <w:ilvl w:val="0"/>
          <w:numId w:val="15"/>
        </w:numPr>
        <w:spacing w:after="160" w:line="259" w:lineRule="auto"/>
        <w:jc w:val="both"/>
      </w:pPr>
      <w:r>
        <w:t>Neuanlage, Bearbeiten, Löschen von Personen</w:t>
      </w:r>
    </w:p>
    <w:p w14:paraId="53461DCC" w14:textId="77777777" w:rsidR="0001034D" w:rsidRDefault="0001034D" w:rsidP="00064138">
      <w:pPr>
        <w:pStyle w:val="Listenabsatz"/>
        <w:numPr>
          <w:ilvl w:val="0"/>
          <w:numId w:val="15"/>
        </w:numPr>
        <w:spacing w:after="160" w:line="259" w:lineRule="auto"/>
        <w:jc w:val="both"/>
      </w:pPr>
      <w:r>
        <w:t>Neuanlage, Bearbeiten, Löschen von Organisationseinheiten</w:t>
      </w:r>
    </w:p>
    <w:p w14:paraId="43F1FCF7" w14:textId="77777777" w:rsidR="0001034D" w:rsidRDefault="0001034D" w:rsidP="00064138">
      <w:pPr>
        <w:pStyle w:val="Listenabsatz"/>
        <w:numPr>
          <w:ilvl w:val="0"/>
          <w:numId w:val="15"/>
        </w:numPr>
        <w:spacing w:after="160" w:line="259" w:lineRule="auto"/>
        <w:jc w:val="both"/>
      </w:pPr>
      <w:r>
        <w:t>Umzug von Personen in andere Organisationseinheiten</w:t>
      </w:r>
    </w:p>
    <w:p w14:paraId="3582721D" w14:textId="77777777" w:rsidR="0001034D" w:rsidRDefault="0001034D" w:rsidP="0001034D">
      <w:pPr>
        <w:jc w:val="both"/>
      </w:pPr>
      <w:r>
        <w:t>Es sollen (mandantenspezifische) Zielsysteme (z.B. CSV-Dateien, SQL-Datenbanken, LDAP-Stores) konfiguriert werden können, die automatisiert mit Änderungen an Userdaten versorgt werden. Das Hinzufügen von Mandanten und Zielsystemen soll konfiguratorisch, ohne Anpassung von Programmcode, möglich sein.</w:t>
      </w:r>
    </w:p>
    <w:p w14:paraId="686088F7" w14:textId="77777777" w:rsidR="0001034D" w:rsidRDefault="0001034D" w:rsidP="0001034D">
      <w:pPr>
        <w:jc w:val="both"/>
      </w:pPr>
      <w:r>
        <w:t>Aus Security-Gründen erhält das Frontend keinen direkten Zugriff auf die Datenbank mit Identitätsdaten, sondern nur auf eine „Pufferdatenbank“, in die aus dem Frontend generierte Requests (Neuanlagen, ...) eingefügt werden können.</w:t>
      </w:r>
    </w:p>
    <w:p w14:paraId="5A73620A" w14:textId="77777777" w:rsidR="0001034D" w:rsidRDefault="0001034D" w:rsidP="00064138">
      <w:pPr>
        <w:pStyle w:val="berschrift2"/>
        <w:numPr>
          <w:ilvl w:val="1"/>
          <w:numId w:val="17"/>
        </w:numPr>
        <w:tabs>
          <w:tab w:val="num" w:pos="1209"/>
        </w:tabs>
        <w:spacing w:before="120" w:after="120" w:line="259" w:lineRule="auto"/>
        <w:ind w:left="1209" w:hanging="360"/>
        <w:jc w:val="both"/>
      </w:pPr>
      <w:bookmarkStart w:id="10" w:name="_Toc1351531022"/>
      <w:bookmarkStart w:id="11" w:name="_Toc430037462"/>
      <w:bookmarkStart w:id="12" w:name="_Toc94545587"/>
      <w:r>
        <w:t>Zuständigkeiten</w:t>
      </w:r>
      <w:bookmarkEnd w:id="10"/>
      <w:bookmarkEnd w:id="11"/>
      <w:bookmarkEnd w:id="12"/>
    </w:p>
    <w:p w14:paraId="17851292" w14:textId="77777777" w:rsidR="0001034D" w:rsidRDefault="0001034D" w:rsidP="00064138">
      <w:pPr>
        <w:pStyle w:val="Listenabsatz"/>
        <w:numPr>
          <w:ilvl w:val="0"/>
          <w:numId w:val="16"/>
        </w:numPr>
        <w:spacing w:after="160" w:line="259" w:lineRule="auto"/>
        <w:jc w:val="both"/>
      </w:pPr>
      <w:r>
        <w:t>Frontend: Dino Osmanagic</w:t>
      </w:r>
    </w:p>
    <w:p w14:paraId="672624F5" w14:textId="77777777" w:rsidR="0001034D" w:rsidRDefault="0001034D" w:rsidP="00064138">
      <w:pPr>
        <w:pStyle w:val="Listenabsatz"/>
        <w:numPr>
          <w:ilvl w:val="0"/>
          <w:numId w:val="16"/>
        </w:numPr>
        <w:spacing w:after="160" w:line="259" w:lineRule="auto"/>
        <w:jc w:val="both"/>
      </w:pPr>
      <w:r>
        <w:t xml:space="preserve">REST Service: Daniel Hochgatterer, Lukas Gruber, </w:t>
      </w:r>
    </w:p>
    <w:p w14:paraId="3D64B481" w14:textId="7D8F9227" w:rsidR="006F39DC" w:rsidRDefault="0001034D" w:rsidP="00064138">
      <w:pPr>
        <w:pStyle w:val="Listenabsatz"/>
        <w:numPr>
          <w:ilvl w:val="0"/>
          <w:numId w:val="16"/>
        </w:numPr>
        <w:spacing w:after="160" w:line="259" w:lineRule="auto"/>
        <w:jc w:val="both"/>
      </w:pPr>
      <w:r>
        <w:t>Datenbank &amp; Zielsysteme: Daniel Breimaier, Thomas Plausch</w:t>
      </w:r>
    </w:p>
    <w:p w14:paraId="75D8144C" w14:textId="355FADE8" w:rsidR="0001034D" w:rsidRPr="002E2F4C" w:rsidRDefault="006F39DC" w:rsidP="006F39DC">
      <w:pPr>
        <w:spacing w:after="160" w:line="259" w:lineRule="auto"/>
      </w:pPr>
      <w:r>
        <w:br w:type="page"/>
      </w:r>
    </w:p>
    <w:p w14:paraId="5B6D891C" w14:textId="77777777" w:rsidR="0001034D" w:rsidRDefault="0001034D" w:rsidP="00064138">
      <w:pPr>
        <w:pStyle w:val="berschrift2"/>
        <w:numPr>
          <w:ilvl w:val="1"/>
          <w:numId w:val="17"/>
        </w:numPr>
        <w:tabs>
          <w:tab w:val="num" w:pos="1209"/>
        </w:tabs>
        <w:spacing w:before="120" w:after="120" w:line="259" w:lineRule="auto"/>
        <w:ind w:left="1209" w:hanging="360"/>
        <w:jc w:val="both"/>
      </w:pPr>
      <w:bookmarkStart w:id="13" w:name="_Toc1795816926"/>
      <w:bookmarkStart w:id="14" w:name="_Toc382750890"/>
      <w:bookmarkStart w:id="15" w:name="_Toc94545588"/>
      <w:r>
        <w:lastRenderedPageBreak/>
        <w:t>Projektstrukturplan</w:t>
      </w:r>
      <w:bookmarkEnd w:id="13"/>
      <w:bookmarkEnd w:id="14"/>
      <w:bookmarkEnd w:id="15"/>
    </w:p>
    <w:tbl>
      <w:tblPr>
        <w:tblStyle w:val="Tabellenraster"/>
        <w:tblW w:w="9075" w:type="dxa"/>
        <w:tblLayout w:type="fixed"/>
        <w:tblLook w:val="06A0" w:firstRow="1" w:lastRow="0" w:firstColumn="1" w:lastColumn="0" w:noHBand="1" w:noVBand="1"/>
      </w:tblPr>
      <w:tblGrid>
        <w:gridCol w:w="1710"/>
        <w:gridCol w:w="5378"/>
        <w:gridCol w:w="1979"/>
        <w:gridCol w:w="8"/>
      </w:tblGrid>
      <w:tr w:rsidR="0001034D" w14:paraId="1AE3D06C" w14:textId="77777777" w:rsidTr="005D0698">
        <w:tc>
          <w:tcPr>
            <w:tcW w:w="1710" w:type="dxa"/>
          </w:tcPr>
          <w:p w14:paraId="1431E59F" w14:textId="77777777" w:rsidR="0001034D" w:rsidRDefault="0001034D" w:rsidP="005D0698">
            <w:pPr>
              <w:rPr>
                <w:b/>
                <w:bCs/>
              </w:rPr>
            </w:pPr>
            <w:r w:rsidRPr="77FCA5D0">
              <w:rPr>
                <w:b/>
                <w:bCs/>
              </w:rPr>
              <w:t>Bereich</w:t>
            </w:r>
          </w:p>
        </w:tc>
        <w:tc>
          <w:tcPr>
            <w:tcW w:w="5378" w:type="dxa"/>
          </w:tcPr>
          <w:p w14:paraId="5942AE32" w14:textId="77777777" w:rsidR="0001034D" w:rsidRDefault="0001034D" w:rsidP="005D0698">
            <w:pPr>
              <w:spacing w:line="259" w:lineRule="auto"/>
              <w:rPr>
                <w:b/>
                <w:bCs/>
              </w:rPr>
            </w:pPr>
            <w:r w:rsidRPr="77FCA5D0">
              <w:rPr>
                <w:b/>
                <w:bCs/>
              </w:rPr>
              <w:t>Arbeitspaket</w:t>
            </w:r>
          </w:p>
        </w:tc>
        <w:tc>
          <w:tcPr>
            <w:tcW w:w="1987" w:type="dxa"/>
            <w:gridSpan w:val="2"/>
          </w:tcPr>
          <w:p w14:paraId="6E219F29" w14:textId="77777777" w:rsidR="0001034D" w:rsidRDefault="0001034D" w:rsidP="005D0698">
            <w:pPr>
              <w:rPr>
                <w:b/>
                <w:bCs/>
              </w:rPr>
            </w:pPr>
            <w:r w:rsidRPr="77FCA5D0">
              <w:rPr>
                <w:b/>
                <w:bCs/>
              </w:rPr>
              <w:t>Verantwortlicher</w:t>
            </w:r>
          </w:p>
        </w:tc>
      </w:tr>
      <w:tr w:rsidR="0001034D" w14:paraId="032951B6" w14:textId="77777777" w:rsidTr="005D0698">
        <w:tc>
          <w:tcPr>
            <w:tcW w:w="1710" w:type="dxa"/>
          </w:tcPr>
          <w:p w14:paraId="30BF81B2" w14:textId="77777777" w:rsidR="0001034D" w:rsidRDefault="0001034D" w:rsidP="005D0698">
            <w:r>
              <w:t>Projekt</w:t>
            </w:r>
          </w:p>
        </w:tc>
        <w:tc>
          <w:tcPr>
            <w:tcW w:w="5378" w:type="dxa"/>
          </w:tcPr>
          <w:p w14:paraId="3DDF67ED" w14:textId="77777777" w:rsidR="0001034D" w:rsidRDefault="0001034D" w:rsidP="005D0698">
            <w:pPr>
              <w:rPr>
                <w:rFonts w:eastAsia="Arial"/>
              </w:rPr>
            </w:pPr>
            <w:r w:rsidRPr="3162AA52">
              <w:rPr>
                <w:rFonts w:eastAsia="Arial"/>
              </w:rPr>
              <w:t>Aufbau des ursprünglichen GIT-Repository</w:t>
            </w:r>
          </w:p>
        </w:tc>
        <w:tc>
          <w:tcPr>
            <w:tcW w:w="1987" w:type="dxa"/>
            <w:gridSpan w:val="2"/>
          </w:tcPr>
          <w:p w14:paraId="3EA2B5E8" w14:textId="77777777" w:rsidR="0001034D" w:rsidRDefault="0001034D" w:rsidP="005D0698">
            <w:pPr>
              <w:rPr>
                <w:rFonts w:eastAsia="Arial"/>
              </w:rPr>
            </w:pPr>
            <w:r>
              <w:t>Dino Osmanagic</w:t>
            </w:r>
          </w:p>
        </w:tc>
      </w:tr>
      <w:tr w:rsidR="0001034D" w14:paraId="16BC5142" w14:textId="77777777" w:rsidTr="005D0698">
        <w:tc>
          <w:tcPr>
            <w:tcW w:w="1710" w:type="dxa"/>
          </w:tcPr>
          <w:p w14:paraId="63307115" w14:textId="77777777" w:rsidR="0001034D" w:rsidRDefault="0001034D" w:rsidP="005D0698">
            <w:r>
              <w:t>Projekt</w:t>
            </w:r>
          </w:p>
        </w:tc>
        <w:tc>
          <w:tcPr>
            <w:tcW w:w="5378" w:type="dxa"/>
          </w:tcPr>
          <w:p w14:paraId="546F14C9" w14:textId="77777777" w:rsidR="0001034D" w:rsidRDefault="0001034D" w:rsidP="005D0698">
            <w:r>
              <w:t>Aufbereitung von Präsentationen</w:t>
            </w:r>
          </w:p>
        </w:tc>
        <w:tc>
          <w:tcPr>
            <w:tcW w:w="1987" w:type="dxa"/>
            <w:gridSpan w:val="2"/>
          </w:tcPr>
          <w:p w14:paraId="447D51EA" w14:textId="77777777" w:rsidR="0001034D" w:rsidRDefault="0001034D" w:rsidP="005D0698">
            <w:r>
              <w:t>Gesamtes Team</w:t>
            </w:r>
          </w:p>
        </w:tc>
      </w:tr>
      <w:tr w:rsidR="0001034D" w14:paraId="6FC64D62" w14:textId="77777777" w:rsidTr="005D0698">
        <w:tc>
          <w:tcPr>
            <w:tcW w:w="1710" w:type="dxa"/>
          </w:tcPr>
          <w:p w14:paraId="5185FCE2" w14:textId="77777777" w:rsidR="0001034D" w:rsidRDefault="0001034D" w:rsidP="005D0698">
            <w:r>
              <w:t>Projekt</w:t>
            </w:r>
          </w:p>
        </w:tc>
        <w:tc>
          <w:tcPr>
            <w:tcW w:w="5378" w:type="dxa"/>
          </w:tcPr>
          <w:p w14:paraId="1C4354E0" w14:textId="77777777" w:rsidR="0001034D" w:rsidRDefault="0001034D" w:rsidP="005D0698">
            <w:r>
              <w:t>Aufbereitung der Dokumentation</w:t>
            </w:r>
          </w:p>
        </w:tc>
        <w:tc>
          <w:tcPr>
            <w:tcW w:w="1987" w:type="dxa"/>
            <w:gridSpan w:val="2"/>
          </w:tcPr>
          <w:p w14:paraId="5E1BE8FE" w14:textId="77777777" w:rsidR="0001034D" w:rsidRDefault="0001034D" w:rsidP="005D0698">
            <w:pPr>
              <w:spacing w:line="259" w:lineRule="auto"/>
            </w:pPr>
            <w:r>
              <w:t>Gesamtes Team</w:t>
            </w:r>
          </w:p>
        </w:tc>
      </w:tr>
      <w:tr w:rsidR="0001034D" w14:paraId="72ABF177" w14:textId="77777777" w:rsidTr="005D0698">
        <w:tc>
          <w:tcPr>
            <w:tcW w:w="1710" w:type="dxa"/>
          </w:tcPr>
          <w:p w14:paraId="2593A522" w14:textId="77777777" w:rsidR="0001034D" w:rsidRDefault="0001034D" w:rsidP="005D0698">
            <w:r>
              <w:t>Projekt</w:t>
            </w:r>
          </w:p>
        </w:tc>
        <w:tc>
          <w:tcPr>
            <w:tcW w:w="5378" w:type="dxa"/>
          </w:tcPr>
          <w:p w14:paraId="2C32DEFF" w14:textId="77777777" w:rsidR="0001034D" w:rsidRDefault="0001034D" w:rsidP="005D0698">
            <w:r>
              <w:t>Erstellung Geschäftsprozess-Visualisierung</w:t>
            </w:r>
          </w:p>
        </w:tc>
        <w:tc>
          <w:tcPr>
            <w:tcW w:w="1987" w:type="dxa"/>
            <w:gridSpan w:val="2"/>
          </w:tcPr>
          <w:p w14:paraId="36A1A7B7" w14:textId="77777777" w:rsidR="0001034D" w:rsidRDefault="0001034D" w:rsidP="005D0698">
            <w:r>
              <w:t>Dino Osmanagic</w:t>
            </w:r>
          </w:p>
        </w:tc>
      </w:tr>
      <w:tr w:rsidR="0001034D" w14:paraId="7D4DFF61" w14:textId="77777777" w:rsidTr="005D0698">
        <w:tc>
          <w:tcPr>
            <w:tcW w:w="1710" w:type="dxa"/>
          </w:tcPr>
          <w:p w14:paraId="495B6834" w14:textId="77777777" w:rsidR="0001034D" w:rsidRDefault="0001034D" w:rsidP="005D0698">
            <w:r>
              <w:t>Projekt</w:t>
            </w:r>
          </w:p>
        </w:tc>
        <w:tc>
          <w:tcPr>
            <w:tcW w:w="5378" w:type="dxa"/>
          </w:tcPr>
          <w:p w14:paraId="52B9640A" w14:textId="77777777" w:rsidR="0001034D" w:rsidRDefault="0001034D" w:rsidP="005D0698">
            <w:r>
              <w:t>Erstellung Architektur-Visualisierung</w:t>
            </w:r>
          </w:p>
        </w:tc>
        <w:tc>
          <w:tcPr>
            <w:tcW w:w="1987" w:type="dxa"/>
            <w:gridSpan w:val="2"/>
          </w:tcPr>
          <w:p w14:paraId="2D3FA29C" w14:textId="77777777" w:rsidR="0001034D" w:rsidRDefault="0001034D" w:rsidP="005D0698">
            <w:r>
              <w:t>Dino Osmanagic</w:t>
            </w:r>
          </w:p>
        </w:tc>
      </w:tr>
      <w:tr w:rsidR="0001034D" w14:paraId="24068498" w14:textId="77777777" w:rsidTr="005D0698">
        <w:tc>
          <w:tcPr>
            <w:tcW w:w="1710" w:type="dxa"/>
          </w:tcPr>
          <w:p w14:paraId="344B1BBC" w14:textId="77777777" w:rsidR="0001034D" w:rsidRDefault="0001034D" w:rsidP="005D0698">
            <w:r>
              <w:t>Projekt</w:t>
            </w:r>
          </w:p>
        </w:tc>
        <w:tc>
          <w:tcPr>
            <w:tcW w:w="5378" w:type="dxa"/>
          </w:tcPr>
          <w:p w14:paraId="4073B990" w14:textId="77777777" w:rsidR="0001034D" w:rsidRDefault="0001034D" w:rsidP="005D0698">
            <w:r>
              <w:t>Erstellung Installationsanleitung Front End</w:t>
            </w:r>
          </w:p>
        </w:tc>
        <w:tc>
          <w:tcPr>
            <w:tcW w:w="1987" w:type="dxa"/>
            <w:gridSpan w:val="2"/>
          </w:tcPr>
          <w:p w14:paraId="32A2A0FB" w14:textId="77777777" w:rsidR="0001034D" w:rsidRDefault="0001034D" w:rsidP="005D0698">
            <w:r>
              <w:t>Dino Osmanagic</w:t>
            </w:r>
          </w:p>
        </w:tc>
      </w:tr>
      <w:tr w:rsidR="0001034D" w14:paraId="45AA0FD3" w14:textId="77777777" w:rsidTr="005D0698">
        <w:tc>
          <w:tcPr>
            <w:tcW w:w="1710" w:type="dxa"/>
          </w:tcPr>
          <w:p w14:paraId="291972AB" w14:textId="77777777" w:rsidR="0001034D" w:rsidRDefault="0001034D" w:rsidP="005D0698">
            <w:r>
              <w:t>Datenbank</w:t>
            </w:r>
          </w:p>
        </w:tc>
        <w:tc>
          <w:tcPr>
            <w:tcW w:w="5378" w:type="dxa"/>
          </w:tcPr>
          <w:p w14:paraId="5050CD7B" w14:textId="77777777" w:rsidR="0001034D" w:rsidRDefault="0001034D" w:rsidP="005D0698">
            <w:r>
              <w:t>Datenbanksystemwahl</w:t>
            </w:r>
          </w:p>
        </w:tc>
        <w:tc>
          <w:tcPr>
            <w:tcW w:w="1987" w:type="dxa"/>
            <w:gridSpan w:val="2"/>
          </w:tcPr>
          <w:p w14:paraId="46E7CCD6" w14:textId="77777777" w:rsidR="0001034D" w:rsidRDefault="0001034D" w:rsidP="005D0698">
            <w:r>
              <w:t>Thomas Pausch, Daniel Breimaier</w:t>
            </w:r>
          </w:p>
        </w:tc>
      </w:tr>
      <w:tr w:rsidR="0001034D" w14:paraId="776DFCEE" w14:textId="77777777" w:rsidTr="005D0698">
        <w:tc>
          <w:tcPr>
            <w:tcW w:w="1710" w:type="dxa"/>
          </w:tcPr>
          <w:p w14:paraId="282DE294" w14:textId="77777777" w:rsidR="0001034D" w:rsidRDefault="0001034D" w:rsidP="005D0698">
            <w:r>
              <w:t>Datenbank</w:t>
            </w:r>
          </w:p>
        </w:tc>
        <w:tc>
          <w:tcPr>
            <w:tcW w:w="5378" w:type="dxa"/>
          </w:tcPr>
          <w:p w14:paraId="035A01D7" w14:textId="77777777" w:rsidR="0001034D" w:rsidRDefault="0001034D" w:rsidP="005D0698">
            <w:r>
              <w:t>Datenbankschema</w:t>
            </w:r>
          </w:p>
        </w:tc>
        <w:tc>
          <w:tcPr>
            <w:tcW w:w="1987" w:type="dxa"/>
            <w:gridSpan w:val="2"/>
          </w:tcPr>
          <w:p w14:paraId="2F053FD1" w14:textId="77777777" w:rsidR="0001034D" w:rsidRDefault="0001034D" w:rsidP="005D0698">
            <w:r>
              <w:t>Thomas Pausch, Daniel Breimaier</w:t>
            </w:r>
          </w:p>
        </w:tc>
      </w:tr>
      <w:tr w:rsidR="0001034D" w14:paraId="5A16FEE4" w14:textId="77777777" w:rsidTr="005D0698">
        <w:tc>
          <w:tcPr>
            <w:tcW w:w="1710" w:type="dxa"/>
          </w:tcPr>
          <w:p w14:paraId="518D25A7" w14:textId="77777777" w:rsidR="0001034D" w:rsidRDefault="0001034D" w:rsidP="005D0698">
            <w:r>
              <w:t>Datenbank</w:t>
            </w:r>
          </w:p>
        </w:tc>
        <w:tc>
          <w:tcPr>
            <w:tcW w:w="5378" w:type="dxa"/>
          </w:tcPr>
          <w:p w14:paraId="2EEA66CA" w14:textId="77777777" w:rsidR="0001034D" w:rsidRDefault="0001034D" w:rsidP="005D0698">
            <w:r>
              <w:t>Visualisierung Datenbank</w:t>
            </w:r>
          </w:p>
        </w:tc>
        <w:tc>
          <w:tcPr>
            <w:tcW w:w="1987" w:type="dxa"/>
            <w:gridSpan w:val="2"/>
          </w:tcPr>
          <w:p w14:paraId="7176152B" w14:textId="77777777" w:rsidR="0001034D" w:rsidRDefault="0001034D" w:rsidP="005D0698">
            <w:r>
              <w:t>Daniel Breimaier</w:t>
            </w:r>
          </w:p>
        </w:tc>
      </w:tr>
      <w:tr w:rsidR="0001034D" w14:paraId="21CA1A03" w14:textId="77777777" w:rsidTr="005D0698">
        <w:tc>
          <w:tcPr>
            <w:tcW w:w="1710" w:type="dxa"/>
          </w:tcPr>
          <w:p w14:paraId="3F3D5CCD" w14:textId="77777777" w:rsidR="0001034D" w:rsidRDefault="0001034D" w:rsidP="005D0698">
            <w:r>
              <w:t>Datenbank</w:t>
            </w:r>
          </w:p>
        </w:tc>
        <w:tc>
          <w:tcPr>
            <w:tcW w:w="5378" w:type="dxa"/>
          </w:tcPr>
          <w:p w14:paraId="301DF47F" w14:textId="77777777" w:rsidR="0001034D" w:rsidRDefault="0001034D" w:rsidP="005D0698">
            <w:r>
              <w:t>Datenbank für Zusammenarbeit bereitstellen</w:t>
            </w:r>
          </w:p>
        </w:tc>
        <w:tc>
          <w:tcPr>
            <w:tcW w:w="1987" w:type="dxa"/>
            <w:gridSpan w:val="2"/>
          </w:tcPr>
          <w:p w14:paraId="083985AE" w14:textId="77777777" w:rsidR="0001034D" w:rsidRDefault="0001034D" w:rsidP="005D0698">
            <w:r>
              <w:t>Thomas Pausch</w:t>
            </w:r>
          </w:p>
        </w:tc>
      </w:tr>
      <w:tr w:rsidR="0001034D" w14:paraId="215389D4" w14:textId="77777777" w:rsidTr="005D0698">
        <w:tc>
          <w:tcPr>
            <w:tcW w:w="1710" w:type="dxa"/>
          </w:tcPr>
          <w:p w14:paraId="6154A899" w14:textId="77777777" w:rsidR="0001034D" w:rsidRDefault="0001034D" w:rsidP="005D0698">
            <w:r>
              <w:t>Datenbank</w:t>
            </w:r>
          </w:p>
        </w:tc>
        <w:tc>
          <w:tcPr>
            <w:tcW w:w="5378" w:type="dxa"/>
          </w:tcPr>
          <w:p w14:paraId="07D4E8AD" w14:textId="249E2A56" w:rsidR="0001034D" w:rsidRDefault="001D4954" w:rsidP="005D0698">
            <w:r>
              <w:t xml:space="preserve">Erstellung und Import der </w:t>
            </w:r>
            <w:r w:rsidR="0001034D">
              <w:t>Beispieldatensätze</w:t>
            </w:r>
          </w:p>
        </w:tc>
        <w:tc>
          <w:tcPr>
            <w:tcW w:w="1987" w:type="dxa"/>
            <w:gridSpan w:val="2"/>
          </w:tcPr>
          <w:p w14:paraId="0DEEE854" w14:textId="77777777" w:rsidR="0001034D" w:rsidRDefault="0001034D" w:rsidP="005D0698">
            <w:r>
              <w:t>Daniel Breimaier</w:t>
            </w:r>
          </w:p>
        </w:tc>
      </w:tr>
      <w:tr w:rsidR="0001034D" w14:paraId="318FFDD8" w14:textId="77777777" w:rsidTr="005D0698">
        <w:tc>
          <w:tcPr>
            <w:tcW w:w="1710" w:type="dxa"/>
          </w:tcPr>
          <w:p w14:paraId="1CDB3D0B" w14:textId="77777777" w:rsidR="0001034D" w:rsidRDefault="0001034D" w:rsidP="005D0698">
            <w:r>
              <w:t>Datenbank</w:t>
            </w:r>
          </w:p>
        </w:tc>
        <w:tc>
          <w:tcPr>
            <w:tcW w:w="5378" w:type="dxa"/>
          </w:tcPr>
          <w:p w14:paraId="21C19D39" w14:textId="77777777" w:rsidR="0001034D" w:rsidRDefault="0001034D" w:rsidP="005D0698">
            <w:r>
              <w:t>Diverse Prozeduren zur einfachen Verwaltung erstellen</w:t>
            </w:r>
          </w:p>
        </w:tc>
        <w:tc>
          <w:tcPr>
            <w:tcW w:w="1987" w:type="dxa"/>
            <w:gridSpan w:val="2"/>
          </w:tcPr>
          <w:p w14:paraId="1BB95F76" w14:textId="77777777" w:rsidR="0001034D" w:rsidRDefault="0001034D" w:rsidP="005D0698">
            <w:r>
              <w:t>Daniel Breimaier</w:t>
            </w:r>
          </w:p>
        </w:tc>
      </w:tr>
      <w:tr w:rsidR="0001034D" w14:paraId="0A880D35" w14:textId="77777777" w:rsidTr="005D0698">
        <w:tc>
          <w:tcPr>
            <w:tcW w:w="1710" w:type="dxa"/>
          </w:tcPr>
          <w:p w14:paraId="7C0A2859" w14:textId="77777777" w:rsidR="0001034D" w:rsidRDefault="0001034D" w:rsidP="005D0698">
            <w:r>
              <w:t>Datenbank</w:t>
            </w:r>
          </w:p>
        </w:tc>
        <w:tc>
          <w:tcPr>
            <w:tcW w:w="5378" w:type="dxa"/>
          </w:tcPr>
          <w:p w14:paraId="2CBAD937" w14:textId="77777777" w:rsidR="0001034D" w:rsidRDefault="0001034D" w:rsidP="005D0698">
            <w:r>
              <w:t>Dokumentieren von Rahmenbedingungen</w:t>
            </w:r>
          </w:p>
        </w:tc>
        <w:tc>
          <w:tcPr>
            <w:tcW w:w="1987" w:type="dxa"/>
            <w:gridSpan w:val="2"/>
          </w:tcPr>
          <w:p w14:paraId="172BE8A0" w14:textId="77777777" w:rsidR="0001034D" w:rsidRDefault="0001034D" w:rsidP="005D0698">
            <w:r>
              <w:t>Daniel Breimaier, Thomas Pausch</w:t>
            </w:r>
          </w:p>
        </w:tc>
      </w:tr>
      <w:tr w:rsidR="0001034D" w14:paraId="054DC8BD" w14:textId="77777777" w:rsidTr="005D0698">
        <w:tc>
          <w:tcPr>
            <w:tcW w:w="1710" w:type="dxa"/>
          </w:tcPr>
          <w:p w14:paraId="206F5DE2" w14:textId="77777777" w:rsidR="0001034D" w:rsidRDefault="0001034D" w:rsidP="005D0698">
            <w:r>
              <w:t>Datenbank</w:t>
            </w:r>
          </w:p>
        </w:tc>
        <w:tc>
          <w:tcPr>
            <w:tcW w:w="5378" w:type="dxa"/>
          </w:tcPr>
          <w:p w14:paraId="6B716058" w14:textId="77777777" w:rsidR="0001034D" w:rsidRDefault="0001034D" w:rsidP="005D0698">
            <w:r>
              <w:t>Erstellen einer Installationsanleitung der Systeme</w:t>
            </w:r>
          </w:p>
        </w:tc>
        <w:tc>
          <w:tcPr>
            <w:tcW w:w="1987" w:type="dxa"/>
            <w:gridSpan w:val="2"/>
          </w:tcPr>
          <w:p w14:paraId="778A077A" w14:textId="77777777" w:rsidR="0001034D" w:rsidRDefault="0001034D" w:rsidP="005D0698">
            <w:r>
              <w:t>Daniel Breimaier, Thomas Pausch</w:t>
            </w:r>
          </w:p>
        </w:tc>
      </w:tr>
      <w:tr w:rsidR="0001034D" w14:paraId="518C142A" w14:textId="77777777" w:rsidTr="005D0698">
        <w:tc>
          <w:tcPr>
            <w:tcW w:w="1710" w:type="dxa"/>
          </w:tcPr>
          <w:p w14:paraId="141AA00D" w14:textId="77777777" w:rsidR="0001034D" w:rsidRDefault="0001034D" w:rsidP="005D0698">
            <w:r>
              <w:t>Datenbank</w:t>
            </w:r>
          </w:p>
        </w:tc>
        <w:tc>
          <w:tcPr>
            <w:tcW w:w="5378" w:type="dxa"/>
          </w:tcPr>
          <w:p w14:paraId="5C7ADEB3" w14:textId="77777777" w:rsidR="0001034D" w:rsidRDefault="0001034D" w:rsidP="005D0698">
            <w:r>
              <w:t>Erstellen einer Nutzeranleitung</w:t>
            </w:r>
          </w:p>
        </w:tc>
        <w:tc>
          <w:tcPr>
            <w:tcW w:w="1987" w:type="dxa"/>
            <w:gridSpan w:val="2"/>
          </w:tcPr>
          <w:p w14:paraId="70BE59E8" w14:textId="77777777" w:rsidR="0001034D" w:rsidRDefault="0001034D" w:rsidP="005D0698">
            <w:r>
              <w:t>Daniel Breimaier, Thomas Pausch</w:t>
            </w:r>
          </w:p>
        </w:tc>
      </w:tr>
      <w:tr w:rsidR="0001034D" w14:paraId="48DA45BC" w14:textId="77777777" w:rsidTr="005D0698">
        <w:tc>
          <w:tcPr>
            <w:tcW w:w="1710" w:type="dxa"/>
          </w:tcPr>
          <w:p w14:paraId="05EE64E8" w14:textId="77777777" w:rsidR="0001034D" w:rsidRDefault="0001034D" w:rsidP="005D0698">
            <w:r>
              <w:t>Datenbank</w:t>
            </w:r>
          </w:p>
        </w:tc>
        <w:tc>
          <w:tcPr>
            <w:tcW w:w="5378" w:type="dxa"/>
          </w:tcPr>
          <w:p w14:paraId="25A1BD00" w14:textId="77777777" w:rsidR="0001034D" w:rsidRDefault="0001034D" w:rsidP="005D0698">
            <w:r>
              <w:t>Erstellung der Prozeduren für den Import der Testdatensätze</w:t>
            </w:r>
          </w:p>
        </w:tc>
        <w:tc>
          <w:tcPr>
            <w:tcW w:w="1987" w:type="dxa"/>
            <w:gridSpan w:val="2"/>
          </w:tcPr>
          <w:p w14:paraId="48DC5CA0" w14:textId="77777777" w:rsidR="0001034D" w:rsidRDefault="0001034D" w:rsidP="005D0698">
            <w:r>
              <w:t>Daniel Breimaier</w:t>
            </w:r>
          </w:p>
        </w:tc>
      </w:tr>
      <w:tr w:rsidR="0001034D" w14:paraId="0B056F82" w14:textId="77777777" w:rsidTr="005D0698">
        <w:tc>
          <w:tcPr>
            <w:tcW w:w="1710" w:type="dxa"/>
          </w:tcPr>
          <w:p w14:paraId="78B20E71" w14:textId="77777777" w:rsidR="0001034D" w:rsidRDefault="0001034D" w:rsidP="005D0698">
            <w:r>
              <w:t>Datenbank</w:t>
            </w:r>
          </w:p>
        </w:tc>
        <w:tc>
          <w:tcPr>
            <w:tcW w:w="5378" w:type="dxa"/>
          </w:tcPr>
          <w:p w14:paraId="61E0FA63" w14:textId="77777777" w:rsidR="0001034D" w:rsidRDefault="0001034D" w:rsidP="005D0698">
            <w:r>
              <w:t>Testen der Funktionalität (Insert-, Update-, Delete-statements) in der Datenbank</w:t>
            </w:r>
          </w:p>
        </w:tc>
        <w:tc>
          <w:tcPr>
            <w:tcW w:w="1987" w:type="dxa"/>
            <w:gridSpan w:val="2"/>
          </w:tcPr>
          <w:p w14:paraId="0EF29331" w14:textId="77777777" w:rsidR="0001034D" w:rsidRDefault="0001034D" w:rsidP="005D0698">
            <w:r>
              <w:t>Daniel Breimaier</w:t>
            </w:r>
          </w:p>
        </w:tc>
      </w:tr>
      <w:tr w:rsidR="0001034D" w14:paraId="6FE20B02" w14:textId="77777777" w:rsidTr="005D0698">
        <w:tc>
          <w:tcPr>
            <w:tcW w:w="1710" w:type="dxa"/>
          </w:tcPr>
          <w:p w14:paraId="6A93843F" w14:textId="77777777" w:rsidR="0001034D" w:rsidRDefault="0001034D" w:rsidP="005D0698">
            <w:r>
              <w:t>Zielsysteme</w:t>
            </w:r>
          </w:p>
        </w:tc>
        <w:tc>
          <w:tcPr>
            <w:tcW w:w="5378" w:type="dxa"/>
          </w:tcPr>
          <w:p w14:paraId="384563AB" w14:textId="77777777" w:rsidR="0001034D" w:rsidRDefault="0001034D" w:rsidP="005D0698">
            <w:r>
              <w:t>Auswahl von Technologien für CSV Zielsystem</w:t>
            </w:r>
          </w:p>
        </w:tc>
        <w:tc>
          <w:tcPr>
            <w:tcW w:w="1987" w:type="dxa"/>
            <w:gridSpan w:val="2"/>
          </w:tcPr>
          <w:p w14:paraId="590D577C" w14:textId="77777777" w:rsidR="0001034D" w:rsidRDefault="0001034D" w:rsidP="005D0698">
            <w:r>
              <w:t>Daniel Breimaier</w:t>
            </w:r>
          </w:p>
        </w:tc>
      </w:tr>
      <w:tr w:rsidR="0001034D" w14:paraId="316BBE73" w14:textId="77777777" w:rsidTr="005D0698">
        <w:tc>
          <w:tcPr>
            <w:tcW w:w="1710" w:type="dxa"/>
          </w:tcPr>
          <w:p w14:paraId="4DCD3932" w14:textId="77777777" w:rsidR="0001034D" w:rsidRDefault="0001034D" w:rsidP="005D0698">
            <w:r>
              <w:t>Zielsysteme</w:t>
            </w:r>
          </w:p>
        </w:tc>
        <w:tc>
          <w:tcPr>
            <w:tcW w:w="5378" w:type="dxa"/>
          </w:tcPr>
          <w:p w14:paraId="55181B8A" w14:textId="77777777" w:rsidR="0001034D" w:rsidRDefault="0001034D" w:rsidP="005D0698">
            <w:r>
              <w:t>Auswahl von Technologien für JSON Zielsystem</w:t>
            </w:r>
          </w:p>
        </w:tc>
        <w:tc>
          <w:tcPr>
            <w:tcW w:w="1987" w:type="dxa"/>
            <w:gridSpan w:val="2"/>
          </w:tcPr>
          <w:p w14:paraId="18E557F3" w14:textId="77777777" w:rsidR="0001034D" w:rsidRDefault="0001034D" w:rsidP="005D0698">
            <w:r>
              <w:t>Daniel Breimaier</w:t>
            </w:r>
          </w:p>
        </w:tc>
      </w:tr>
      <w:tr w:rsidR="0001034D" w14:paraId="58FBBB4F" w14:textId="77777777" w:rsidTr="005D0698">
        <w:tc>
          <w:tcPr>
            <w:tcW w:w="1710" w:type="dxa"/>
          </w:tcPr>
          <w:p w14:paraId="0D760BF6" w14:textId="77777777" w:rsidR="0001034D" w:rsidRDefault="0001034D" w:rsidP="005D0698">
            <w:r>
              <w:t>Zielsysteme</w:t>
            </w:r>
          </w:p>
        </w:tc>
        <w:tc>
          <w:tcPr>
            <w:tcW w:w="5378" w:type="dxa"/>
          </w:tcPr>
          <w:p w14:paraId="04B5891A" w14:textId="77777777" w:rsidR="0001034D" w:rsidRDefault="0001034D" w:rsidP="005D0698">
            <w:r>
              <w:t>Auswahl von Technologien für LDAP Zielsystem</w:t>
            </w:r>
          </w:p>
        </w:tc>
        <w:tc>
          <w:tcPr>
            <w:tcW w:w="1987" w:type="dxa"/>
            <w:gridSpan w:val="2"/>
          </w:tcPr>
          <w:p w14:paraId="43596EC8" w14:textId="77777777" w:rsidR="0001034D" w:rsidRDefault="0001034D" w:rsidP="005D0698">
            <w:r>
              <w:t>Thomas Pausch</w:t>
            </w:r>
          </w:p>
        </w:tc>
      </w:tr>
      <w:tr w:rsidR="0001034D" w14:paraId="3C5A0670" w14:textId="77777777" w:rsidTr="005D0698">
        <w:tc>
          <w:tcPr>
            <w:tcW w:w="1710" w:type="dxa"/>
          </w:tcPr>
          <w:p w14:paraId="4C4D9892" w14:textId="77777777" w:rsidR="0001034D" w:rsidRDefault="0001034D" w:rsidP="005D0698">
            <w:r>
              <w:t>Zielsysteme</w:t>
            </w:r>
          </w:p>
        </w:tc>
        <w:tc>
          <w:tcPr>
            <w:tcW w:w="5378" w:type="dxa"/>
          </w:tcPr>
          <w:p w14:paraId="57E2EED5" w14:textId="77777777" w:rsidR="0001034D" w:rsidRDefault="0001034D" w:rsidP="005D0698">
            <w:r>
              <w:t>Auswahl von Technologien für MYSQL Zielsystem</w:t>
            </w:r>
          </w:p>
        </w:tc>
        <w:tc>
          <w:tcPr>
            <w:tcW w:w="1987" w:type="dxa"/>
            <w:gridSpan w:val="2"/>
          </w:tcPr>
          <w:p w14:paraId="37F13A65" w14:textId="77777777" w:rsidR="0001034D" w:rsidRDefault="0001034D" w:rsidP="005D0698">
            <w:r>
              <w:t>Thomas Pausch</w:t>
            </w:r>
          </w:p>
        </w:tc>
      </w:tr>
      <w:tr w:rsidR="0001034D" w14:paraId="2AD807E1" w14:textId="77777777" w:rsidTr="005D0698">
        <w:tc>
          <w:tcPr>
            <w:tcW w:w="1710" w:type="dxa"/>
          </w:tcPr>
          <w:p w14:paraId="64B5D70B" w14:textId="77777777" w:rsidR="0001034D" w:rsidRDefault="0001034D" w:rsidP="005D0698">
            <w:r>
              <w:t>Zielsysteme</w:t>
            </w:r>
          </w:p>
        </w:tc>
        <w:tc>
          <w:tcPr>
            <w:tcW w:w="5378" w:type="dxa"/>
          </w:tcPr>
          <w:p w14:paraId="2F07B177" w14:textId="77777777" w:rsidR="0001034D" w:rsidRDefault="0001034D" w:rsidP="005D0698">
            <w:r>
              <w:t xml:space="preserve">Implementierung einer automatisierten und dynamischen Synchronisierung eines CSV Formats </w:t>
            </w:r>
          </w:p>
        </w:tc>
        <w:tc>
          <w:tcPr>
            <w:tcW w:w="1987" w:type="dxa"/>
            <w:gridSpan w:val="2"/>
          </w:tcPr>
          <w:p w14:paraId="552FEE5B" w14:textId="77777777" w:rsidR="0001034D" w:rsidRDefault="0001034D" w:rsidP="005D0698">
            <w:r>
              <w:t>Daniel Breimaier</w:t>
            </w:r>
          </w:p>
        </w:tc>
      </w:tr>
      <w:tr w:rsidR="0001034D" w14:paraId="1D07B5CB" w14:textId="77777777" w:rsidTr="005D0698">
        <w:tc>
          <w:tcPr>
            <w:tcW w:w="1710" w:type="dxa"/>
          </w:tcPr>
          <w:p w14:paraId="3CB30F04" w14:textId="77777777" w:rsidR="0001034D" w:rsidRDefault="0001034D" w:rsidP="005D0698">
            <w:r>
              <w:t>Zielsysteme</w:t>
            </w:r>
          </w:p>
        </w:tc>
        <w:tc>
          <w:tcPr>
            <w:tcW w:w="5378" w:type="dxa"/>
          </w:tcPr>
          <w:p w14:paraId="3C53E2D9" w14:textId="77777777" w:rsidR="0001034D" w:rsidRDefault="0001034D" w:rsidP="005D0698">
            <w:r>
              <w:t>Implementierung einer automatisierten und dynamischen Synchronisierung eines JSON Formats</w:t>
            </w:r>
          </w:p>
        </w:tc>
        <w:tc>
          <w:tcPr>
            <w:tcW w:w="1987" w:type="dxa"/>
            <w:gridSpan w:val="2"/>
          </w:tcPr>
          <w:p w14:paraId="793262DD" w14:textId="77777777" w:rsidR="0001034D" w:rsidRDefault="0001034D" w:rsidP="005D0698">
            <w:r>
              <w:t>Daniel Breimaier</w:t>
            </w:r>
          </w:p>
        </w:tc>
      </w:tr>
      <w:tr w:rsidR="0001034D" w14:paraId="09AA3EAC" w14:textId="77777777" w:rsidTr="005D0698">
        <w:tc>
          <w:tcPr>
            <w:tcW w:w="1710" w:type="dxa"/>
          </w:tcPr>
          <w:p w14:paraId="4BD5E9D0" w14:textId="77777777" w:rsidR="0001034D" w:rsidRDefault="0001034D" w:rsidP="005D0698">
            <w:r>
              <w:t>Zielsysteme</w:t>
            </w:r>
          </w:p>
        </w:tc>
        <w:tc>
          <w:tcPr>
            <w:tcW w:w="5378" w:type="dxa"/>
          </w:tcPr>
          <w:p w14:paraId="6877ABD3" w14:textId="77777777" w:rsidR="0001034D" w:rsidRDefault="0001034D" w:rsidP="005D0698">
            <w:r>
              <w:t>Testen der Funktionsfähigkeit und Korrektheit der Zielsysteme</w:t>
            </w:r>
          </w:p>
        </w:tc>
        <w:tc>
          <w:tcPr>
            <w:tcW w:w="1987" w:type="dxa"/>
            <w:gridSpan w:val="2"/>
          </w:tcPr>
          <w:p w14:paraId="5207A0A2" w14:textId="77777777" w:rsidR="0001034D" w:rsidRDefault="0001034D" w:rsidP="005D0698">
            <w:r>
              <w:t>Daniel Breimaier</w:t>
            </w:r>
          </w:p>
        </w:tc>
      </w:tr>
      <w:tr w:rsidR="001F40A7" w14:paraId="58039F3D" w14:textId="77777777" w:rsidTr="005D0698">
        <w:tc>
          <w:tcPr>
            <w:tcW w:w="1710" w:type="dxa"/>
          </w:tcPr>
          <w:p w14:paraId="6332FB76" w14:textId="77777777" w:rsidR="001F40A7" w:rsidRDefault="001F40A7" w:rsidP="005D0698">
            <w:r>
              <w:t>Zielsysteme</w:t>
            </w:r>
          </w:p>
        </w:tc>
        <w:tc>
          <w:tcPr>
            <w:tcW w:w="5378" w:type="dxa"/>
          </w:tcPr>
          <w:p w14:paraId="35E5D9CD" w14:textId="13F330CE" w:rsidR="001F40A7" w:rsidRDefault="001F40A7" w:rsidP="005D0698">
            <w:r>
              <w:t>Aufsetzen eines OpenLDAP Servers</w:t>
            </w:r>
          </w:p>
        </w:tc>
        <w:tc>
          <w:tcPr>
            <w:tcW w:w="1987" w:type="dxa"/>
            <w:gridSpan w:val="2"/>
          </w:tcPr>
          <w:p w14:paraId="4DE15195" w14:textId="73A41B69" w:rsidR="001F40A7" w:rsidRDefault="001F40A7" w:rsidP="005D0698">
            <w:r>
              <w:t>Thomas Pausch</w:t>
            </w:r>
          </w:p>
        </w:tc>
      </w:tr>
      <w:tr w:rsidR="001F40A7" w14:paraId="036F8F34" w14:textId="77777777" w:rsidTr="005D0698">
        <w:tc>
          <w:tcPr>
            <w:tcW w:w="1710" w:type="dxa"/>
          </w:tcPr>
          <w:p w14:paraId="1E00C665" w14:textId="77777777" w:rsidR="001F40A7" w:rsidRDefault="001F40A7" w:rsidP="005D0698">
            <w:r>
              <w:t>Zielsysteme</w:t>
            </w:r>
          </w:p>
        </w:tc>
        <w:tc>
          <w:tcPr>
            <w:tcW w:w="5378" w:type="dxa"/>
          </w:tcPr>
          <w:p w14:paraId="1EC7E55D" w14:textId="12EB8063" w:rsidR="001F40A7" w:rsidRDefault="001F40A7" w:rsidP="005D0698">
            <w:r>
              <w:t>Entwickeln eines automatisierten und dynamischen Synchronisierungsservices für LDAP Server</w:t>
            </w:r>
          </w:p>
        </w:tc>
        <w:tc>
          <w:tcPr>
            <w:tcW w:w="1987" w:type="dxa"/>
            <w:gridSpan w:val="2"/>
          </w:tcPr>
          <w:p w14:paraId="75B6DE00" w14:textId="77777777" w:rsidR="001F40A7" w:rsidRDefault="001F40A7" w:rsidP="005D0698">
            <w:r>
              <w:t>Thomas Pausch</w:t>
            </w:r>
          </w:p>
        </w:tc>
      </w:tr>
      <w:tr w:rsidR="001F40A7" w14:paraId="27F7A4DF" w14:textId="77777777" w:rsidTr="005D0698">
        <w:tc>
          <w:tcPr>
            <w:tcW w:w="1710" w:type="dxa"/>
          </w:tcPr>
          <w:p w14:paraId="69D57243" w14:textId="77777777" w:rsidR="001F40A7" w:rsidRDefault="001F40A7" w:rsidP="005D0698">
            <w:r>
              <w:t>Zielsysteme</w:t>
            </w:r>
          </w:p>
        </w:tc>
        <w:tc>
          <w:tcPr>
            <w:tcW w:w="5378" w:type="dxa"/>
          </w:tcPr>
          <w:p w14:paraId="3C8D7345" w14:textId="3ED69993" w:rsidR="001F40A7" w:rsidRDefault="001F40A7" w:rsidP="005D0698">
            <w:r>
              <w:t>Aufsetzen eines weiteren MYSQL Zielservers</w:t>
            </w:r>
          </w:p>
        </w:tc>
        <w:tc>
          <w:tcPr>
            <w:tcW w:w="1987" w:type="dxa"/>
            <w:gridSpan w:val="2"/>
          </w:tcPr>
          <w:p w14:paraId="198BEC5F" w14:textId="77777777" w:rsidR="001F40A7" w:rsidRDefault="001F40A7" w:rsidP="005D0698">
            <w:r>
              <w:t>Thomas Pausch</w:t>
            </w:r>
          </w:p>
        </w:tc>
      </w:tr>
      <w:tr w:rsidR="001F40A7" w14:paraId="282A9732" w14:textId="77777777" w:rsidTr="005D0698">
        <w:tc>
          <w:tcPr>
            <w:tcW w:w="1710" w:type="dxa"/>
          </w:tcPr>
          <w:p w14:paraId="627CC6DE" w14:textId="77777777" w:rsidR="001F40A7" w:rsidRDefault="001F40A7" w:rsidP="005D0698">
            <w:r>
              <w:t>Zielsysteme</w:t>
            </w:r>
          </w:p>
        </w:tc>
        <w:tc>
          <w:tcPr>
            <w:tcW w:w="5378" w:type="dxa"/>
          </w:tcPr>
          <w:p w14:paraId="67E613E7" w14:textId="407D5136" w:rsidR="001F40A7" w:rsidRDefault="001F40A7" w:rsidP="005D0698">
            <w:r>
              <w:t>Entwickeln eines automatisierten und dynamischen Synchronisierungsservices für MYSQL Server</w:t>
            </w:r>
          </w:p>
        </w:tc>
        <w:tc>
          <w:tcPr>
            <w:tcW w:w="1987" w:type="dxa"/>
            <w:gridSpan w:val="2"/>
          </w:tcPr>
          <w:p w14:paraId="00967C48" w14:textId="77777777" w:rsidR="001F40A7" w:rsidRDefault="001F40A7" w:rsidP="005D0698">
            <w:r>
              <w:t>Thomas Pausch</w:t>
            </w:r>
          </w:p>
        </w:tc>
      </w:tr>
      <w:tr w:rsidR="001F40A7" w14:paraId="0C9F9DF7" w14:textId="77777777" w:rsidTr="005D0698">
        <w:tc>
          <w:tcPr>
            <w:tcW w:w="1710" w:type="dxa"/>
          </w:tcPr>
          <w:p w14:paraId="04F7261F" w14:textId="5D4803EC" w:rsidR="001F40A7" w:rsidRDefault="001F40A7" w:rsidP="005D0698">
            <w:r>
              <w:t>Front-End</w:t>
            </w:r>
          </w:p>
        </w:tc>
        <w:tc>
          <w:tcPr>
            <w:tcW w:w="5378" w:type="dxa"/>
          </w:tcPr>
          <w:p w14:paraId="187E20C9" w14:textId="48643125" w:rsidR="001F40A7" w:rsidRDefault="001F40A7" w:rsidP="005D0698">
            <w:r>
              <w:t>Erstellung Wireframe</w:t>
            </w:r>
          </w:p>
        </w:tc>
        <w:tc>
          <w:tcPr>
            <w:tcW w:w="1987" w:type="dxa"/>
            <w:gridSpan w:val="2"/>
          </w:tcPr>
          <w:p w14:paraId="39BC6C9D" w14:textId="07EC993B" w:rsidR="001F40A7" w:rsidRDefault="001F40A7" w:rsidP="005D0698">
            <w:r>
              <w:t>Dino Osmanagic</w:t>
            </w:r>
          </w:p>
        </w:tc>
      </w:tr>
      <w:tr w:rsidR="001F40A7" w14:paraId="30649AE8" w14:textId="77777777" w:rsidTr="005D0698">
        <w:tc>
          <w:tcPr>
            <w:tcW w:w="1710" w:type="dxa"/>
          </w:tcPr>
          <w:p w14:paraId="5B0F0ED6" w14:textId="77777777" w:rsidR="001F40A7" w:rsidRDefault="001F40A7" w:rsidP="005D0698">
            <w:r>
              <w:t>Front-End</w:t>
            </w:r>
          </w:p>
        </w:tc>
        <w:tc>
          <w:tcPr>
            <w:tcW w:w="5378" w:type="dxa"/>
          </w:tcPr>
          <w:p w14:paraId="6BB91AE8" w14:textId="11622DB3" w:rsidR="001F40A7" w:rsidRDefault="001F40A7" w:rsidP="005D0698">
            <w:r w:rsidRPr="126ABBEA">
              <w:rPr>
                <w:rFonts w:eastAsia="Arial"/>
              </w:rPr>
              <w:t>Auswahl kompatible</w:t>
            </w:r>
            <w:r w:rsidRPr="60E27F1F">
              <w:rPr>
                <w:rFonts w:eastAsia="Arial"/>
              </w:rPr>
              <w:t xml:space="preserve"> Front-End Technologie</w:t>
            </w:r>
            <w:r w:rsidRPr="10DC34E9">
              <w:rPr>
                <w:rFonts w:eastAsia="Arial"/>
              </w:rPr>
              <w:t xml:space="preserve"> </w:t>
            </w:r>
          </w:p>
        </w:tc>
        <w:tc>
          <w:tcPr>
            <w:tcW w:w="1987" w:type="dxa"/>
            <w:gridSpan w:val="2"/>
          </w:tcPr>
          <w:p w14:paraId="374A1717" w14:textId="77777777" w:rsidR="001F40A7" w:rsidRDefault="001F40A7" w:rsidP="005D0698">
            <w:r>
              <w:t>Dino Osmanagic</w:t>
            </w:r>
          </w:p>
        </w:tc>
      </w:tr>
      <w:tr w:rsidR="001F40A7" w14:paraId="11FBF402" w14:textId="77777777" w:rsidTr="005D0698">
        <w:tc>
          <w:tcPr>
            <w:tcW w:w="1710" w:type="dxa"/>
          </w:tcPr>
          <w:p w14:paraId="1E97900C" w14:textId="77777777" w:rsidR="001F40A7" w:rsidRDefault="001F40A7" w:rsidP="005D0698">
            <w:r>
              <w:t>Front-End</w:t>
            </w:r>
          </w:p>
        </w:tc>
        <w:tc>
          <w:tcPr>
            <w:tcW w:w="5378" w:type="dxa"/>
          </w:tcPr>
          <w:p w14:paraId="377DE710" w14:textId="36646A93" w:rsidR="001F40A7" w:rsidRDefault="001F40A7" w:rsidP="005D0698">
            <w:pPr>
              <w:rPr>
                <w:rFonts w:eastAsia="Arial"/>
              </w:rPr>
            </w:pPr>
            <w:r w:rsidRPr="126ABBEA">
              <w:rPr>
                <w:rFonts w:eastAsia="Arial"/>
              </w:rPr>
              <w:t xml:space="preserve">Aufbau </w:t>
            </w:r>
            <w:r w:rsidRPr="5D0B54F2">
              <w:rPr>
                <w:rFonts w:eastAsia="Arial"/>
              </w:rPr>
              <w:t xml:space="preserve">Front-End Grundstruktur </w:t>
            </w:r>
          </w:p>
        </w:tc>
        <w:tc>
          <w:tcPr>
            <w:tcW w:w="1987" w:type="dxa"/>
            <w:gridSpan w:val="2"/>
          </w:tcPr>
          <w:p w14:paraId="74162E52" w14:textId="77777777" w:rsidR="001F40A7" w:rsidRDefault="001F40A7" w:rsidP="005D0698">
            <w:r>
              <w:t>Dino Osmanagic</w:t>
            </w:r>
          </w:p>
        </w:tc>
      </w:tr>
      <w:tr w:rsidR="001F40A7" w14:paraId="6095343A" w14:textId="77777777" w:rsidTr="005D0698">
        <w:tc>
          <w:tcPr>
            <w:tcW w:w="1710" w:type="dxa"/>
          </w:tcPr>
          <w:p w14:paraId="09CC99B7" w14:textId="77777777" w:rsidR="001F40A7" w:rsidRDefault="001F40A7" w:rsidP="005D0698">
            <w:r>
              <w:lastRenderedPageBreak/>
              <w:t>Front-End</w:t>
            </w:r>
          </w:p>
        </w:tc>
        <w:tc>
          <w:tcPr>
            <w:tcW w:w="5378" w:type="dxa"/>
          </w:tcPr>
          <w:p w14:paraId="0931C2AC" w14:textId="3EAD5E1A" w:rsidR="001F40A7" w:rsidRDefault="001F40A7" w:rsidP="005D0698">
            <w:pPr>
              <w:rPr>
                <w:rFonts w:eastAsia="Arial"/>
              </w:rPr>
            </w:pPr>
            <w:r>
              <w:t>Umsetzung Schematischer Login</w:t>
            </w:r>
          </w:p>
        </w:tc>
        <w:tc>
          <w:tcPr>
            <w:tcW w:w="1987" w:type="dxa"/>
            <w:gridSpan w:val="2"/>
          </w:tcPr>
          <w:p w14:paraId="5505F502" w14:textId="77777777" w:rsidR="001F40A7" w:rsidRDefault="001F40A7" w:rsidP="005D0698">
            <w:r>
              <w:t>Dino Osmanagic</w:t>
            </w:r>
          </w:p>
        </w:tc>
      </w:tr>
      <w:tr w:rsidR="001F40A7" w14:paraId="2FD32083" w14:textId="77777777" w:rsidTr="005D0698">
        <w:tc>
          <w:tcPr>
            <w:tcW w:w="1710" w:type="dxa"/>
          </w:tcPr>
          <w:p w14:paraId="5701817E" w14:textId="77777777" w:rsidR="001F40A7" w:rsidRDefault="001F40A7" w:rsidP="005D0698">
            <w:r>
              <w:t>Front-End</w:t>
            </w:r>
          </w:p>
        </w:tc>
        <w:tc>
          <w:tcPr>
            <w:tcW w:w="5378" w:type="dxa"/>
          </w:tcPr>
          <w:p w14:paraId="6FD1923E" w14:textId="022E098F" w:rsidR="001F40A7" w:rsidRDefault="001F40A7" w:rsidP="005D0698">
            <w:r w:rsidRPr="1841646F">
              <w:rPr>
                <w:rFonts w:eastAsia="Arial"/>
              </w:rPr>
              <w:t>Herstellung Verbindung zum REST Service</w:t>
            </w:r>
          </w:p>
        </w:tc>
        <w:tc>
          <w:tcPr>
            <w:tcW w:w="1987" w:type="dxa"/>
            <w:gridSpan w:val="2"/>
          </w:tcPr>
          <w:p w14:paraId="55E43BB3" w14:textId="77777777" w:rsidR="001F40A7" w:rsidRDefault="001F40A7" w:rsidP="005D0698">
            <w:r>
              <w:t>Dino Osmanagic</w:t>
            </w:r>
          </w:p>
        </w:tc>
      </w:tr>
      <w:tr w:rsidR="001F40A7" w14:paraId="719889D1" w14:textId="77777777" w:rsidTr="005D0698">
        <w:tc>
          <w:tcPr>
            <w:tcW w:w="1710" w:type="dxa"/>
          </w:tcPr>
          <w:p w14:paraId="51931D4D" w14:textId="77777777" w:rsidR="001F40A7" w:rsidRDefault="001F40A7" w:rsidP="005D0698">
            <w:r>
              <w:t>Front-End</w:t>
            </w:r>
          </w:p>
        </w:tc>
        <w:tc>
          <w:tcPr>
            <w:tcW w:w="5378" w:type="dxa"/>
          </w:tcPr>
          <w:p w14:paraId="13D7F967" w14:textId="6C4025BD" w:rsidR="001F40A7" w:rsidRDefault="001F40A7" w:rsidP="005D0698">
            <w:pPr>
              <w:rPr>
                <w:rFonts w:eastAsia="Arial"/>
              </w:rPr>
            </w:pPr>
            <w:r>
              <w:t xml:space="preserve">Umsetzung Neuanlage von Personen </w:t>
            </w:r>
          </w:p>
        </w:tc>
        <w:tc>
          <w:tcPr>
            <w:tcW w:w="1987" w:type="dxa"/>
            <w:gridSpan w:val="2"/>
          </w:tcPr>
          <w:p w14:paraId="5F87A382" w14:textId="77777777" w:rsidR="001F40A7" w:rsidRDefault="001F40A7" w:rsidP="005D0698">
            <w:r>
              <w:t>Dino Osmanagic</w:t>
            </w:r>
          </w:p>
        </w:tc>
      </w:tr>
      <w:tr w:rsidR="001F40A7" w14:paraId="1A004282" w14:textId="77777777" w:rsidTr="005D0698">
        <w:tc>
          <w:tcPr>
            <w:tcW w:w="1710" w:type="dxa"/>
          </w:tcPr>
          <w:p w14:paraId="03EBFDBB" w14:textId="77777777" w:rsidR="001F40A7" w:rsidRDefault="001F40A7" w:rsidP="005D0698">
            <w:r>
              <w:t>Front-End</w:t>
            </w:r>
          </w:p>
        </w:tc>
        <w:tc>
          <w:tcPr>
            <w:tcW w:w="5378" w:type="dxa"/>
          </w:tcPr>
          <w:p w14:paraId="0F71AA81" w14:textId="6163624E" w:rsidR="001F40A7" w:rsidRDefault="001F40A7" w:rsidP="005D0698">
            <w:r>
              <w:t>Umsetzung Bearbeiten von Personen</w:t>
            </w:r>
          </w:p>
        </w:tc>
        <w:tc>
          <w:tcPr>
            <w:tcW w:w="1987" w:type="dxa"/>
            <w:gridSpan w:val="2"/>
          </w:tcPr>
          <w:p w14:paraId="16A6D9DA" w14:textId="77777777" w:rsidR="001F40A7" w:rsidRDefault="001F40A7" w:rsidP="005D0698">
            <w:r>
              <w:t>Dino Osmanagic</w:t>
            </w:r>
          </w:p>
        </w:tc>
      </w:tr>
      <w:tr w:rsidR="001F40A7" w14:paraId="7B2F452D" w14:textId="77777777" w:rsidTr="005D0698">
        <w:tc>
          <w:tcPr>
            <w:tcW w:w="1710" w:type="dxa"/>
          </w:tcPr>
          <w:p w14:paraId="1704458D" w14:textId="77777777" w:rsidR="001F40A7" w:rsidRDefault="001F40A7" w:rsidP="005D0698">
            <w:r>
              <w:t>Front-End</w:t>
            </w:r>
          </w:p>
        </w:tc>
        <w:tc>
          <w:tcPr>
            <w:tcW w:w="5378" w:type="dxa"/>
          </w:tcPr>
          <w:p w14:paraId="19ED0146" w14:textId="47858997" w:rsidR="001F40A7" w:rsidRDefault="001F40A7" w:rsidP="005D0698">
            <w:r>
              <w:t>Umsetzung Löschen von Personen</w:t>
            </w:r>
          </w:p>
        </w:tc>
        <w:tc>
          <w:tcPr>
            <w:tcW w:w="1987" w:type="dxa"/>
            <w:gridSpan w:val="2"/>
          </w:tcPr>
          <w:p w14:paraId="3456A61C" w14:textId="77777777" w:rsidR="001F40A7" w:rsidRDefault="001F40A7" w:rsidP="005D0698">
            <w:r>
              <w:t>Dino Osmanagic</w:t>
            </w:r>
          </w:p>
        </w:tc>
      </w:tr>
      <w:tr w:rsidR="001F40A7" w14:paraId="166A1FB8" w14:textId="77777777" w:rsidTr="005D0698">
        <w:tc>
          <w:tcPr>
            <w:tcW w:w="1710" w:type="dxa"/>
          </w:tcPr>
          <w:p w14:paraId="5F7DDAB6" w14:textId="77777777" w:rsidR="001F40A7" w:rsidRDefault="001F40A7" w:rsidP="005D0698">
            <w:r>
              <w:t>Front-End</w:t>
            </w:r>
          </w:p>
        </w:tc>
        <w:tc>
          <w:tcPr>
            <w:tcW w:w="5378" w:type="dxa"/>
          </w:tcPr>
          <w:p w14:paraId="7A3C729F" w14:textId="51CB75A0" w:rsidR="001F40A7" w:rsidRDefault="001F40A7" w:rsidP="005D0698">
            <w:r>
              <w:t>Umsetzung Umzug von Personen in andere Organisationseinheiten</w:t>
            </w:r>
          </w:p>
        </w:tc>
        <w:tc>
          <w:tcPr>
            <w:tcW w:w="1987" w:type="dxa"/>
            <w:gridSpan w:val="2"/>
          </w:tcPr>
          <w:p w14:paraId="7C063D49" w14:textId="77777777" w:rsidR="001F40A7" w:rsidRDefault="001F40A7" w:rsidP="005D0698">
            <w:r>
              <w:t>Dino Osmanagic</w:t>
            </w:r>
          </w:p>
        </w:tc>
      </w:tr>
      <w:tr w:rsidR="001F40A7" w14:paraId="1E7C69D6" w14:textId="77777777" w:rsidTr="005D0698">
        <w:tc>
          <w:tcPr>
            <w:tcW w:w="1710" w:type="dxa"/>
          </w:tcPr>
          <w:p w14:paraId="004F959D" w14:textId="77777777" w:rsidR="001F40A7" w:rsidRDefault="001F40A7" w:rsidP="005D0698">
            <w:r>
              <w:t>Front-End</w:t>
            </w:r>
          </w:p>
        </w:tc>
        <w:tc>
          <w:tcPr>
            <w:tcW w:w="5378" w:type="dxa"/>
          </w:tcPr>
          <w:p w14:paraId="082B4B41" w14:textId="7C02CDB4" w:rsidR="001F40A7" w:rsidRDefault="001F40A7" w:rsidP="005D0698">
            <w:r>
              <w:t>Umsetzung Neuanlage von Organisationseinheiten</w:t>
            </w:r>
          </w:p>
        </w:tc>
        <w:tc>
          <w:tcPr>
            <w:tcW w:w="1987" w:type="dxa"/>
            <w:gridSpan w:val="2"/>
          </w:tcPr>
          <w:p w14:paraId="7FF2BE53" w14:textId="77777777" w:rsidR="001F40A7" w:rsidRDefault="001F40A7" w:rsidP="005D0698">
            <w:r>
              <w:t>Dino Osmanagic</w:t>
            </w:r>
          </w:p>
        </w:tc>
      </w:tr>
      <w:tr w:rsidR="001F40A7" w14:paraId="7A0AF4C6" w14:textId="77777777" w:rsidTr="005D0698">
        <w:tc>
          <w:tcPr>
            <w:tcW w:w="1710" w:type="dxa"/>
          </w:tcPr>
          <w:p w14:paraId="25F4EC78" w14:textId="77777777" w:rsidR="001F40A7" w:rsidRDefault="001F40A7" w:rsidP="005D0698">
            <w:r>
              <w:t>Front-End</w:t>
            </w:r>
          </w:p>
        </w:tc>
        <w:tc>
          <w:tcPr>
            <w:tcW w:w="5378" w:type="dxa"/>
          </w:tcPr>
          <w:p w14:paraId="40207423" w14:textId="27B091C7" w:rsidR="001F40A7" w:rsidRDefault="001F40A7" w:rsidP="005D0698">
            <w:r>
              <w:t>Umsetzung Bearbeiten von Organisationseinheiten</w:t>
            </w:r>
          </w:p>
        </w:tc>
        <w:tc>
          <w:tcPr>
            <w:tcW w:w="1987" w:type="dxa"/>
            <w:gridSpan w:val="2"/>
          </w:tcPr>
          <w:p w14:paraId="38143390" w14:textId="77777777" w:rsidR="001F40A7" w:rsidRDefault="001F40A7" w:rsidP="005D0698">
            <w:r>
              <w:t>Dino Osmanagic</w:t>
            </w:r>
          </w:p>
        </w:tc>
      </w:tr>
      <w:tr w:rsidR="001F40A7" w14:paraId="596B5995" w14:textId="77777777" w:rsidTr="005D0698">
        <w:tc>
          <w:tcPr>
            <w:tcW w:w="1710" w:type="dxa"/>
          </w:tcPr>
          <w:p w14:paraId="115D4B7D" w14:textId="77777777" w:rsidR="001F40A7" w:rsidRDefault="001F40A7" w:rsidP="005D0698">
            <w:r>
              <w:t>Front-End</w:t>
            </w:r>
          </w:p>
        </w:tc>
        <w:tc>
          <w:tcPr>
            <w:tcW w:w="5378" w:type="dxa"/>
          </w:tcPr>
          <w:p w14:paraId="4325C21E" w14:textId="4288BF5C" w:rsidR="001F40A7" w:rsidRDefault="001F40A7" w:rsidP="005D0698">
            <w:r>
              <w:t>Umsetzung Löschen von Organisationseinheiten</w:t>
            </w:r>
          </w:p>
        </w:tc>
        <w:tc>
          <w:tcPr>
            <w:tcW w:w="1987" w:type="dxa"/>
            <w:gridSpan w:val="2"/>
          </w:tcPr>
          <w:p w14:paraId="1A94CC39" w14:textId="77777777" w:rsidR="001F40A7" w:rsidRDefault="001F40A7" w:rsidP="005D0698">
            <w:r>
              <w:t>Dino Osmanagic</w:t>
            </w:r>
          </w:p>
        </w:tc>
      </w:tr>
      <w:tr w:rsidR="001F40A7" w14:paraId="629B1D1D" w14:textId="77777777" w:rsidTr="005D0698">
        <w:tc>
          <w:tcPr>
            <w:tcW w:w="1710" w:type="dxa"/>
          </w:tcPr>
          <w:p w14:paraId="06588FC9" w14:textId="77777777" w:rsidR="001F40A7" w:rsidRDefault="001F40A7" w:rsidP="005D0698">
            <w:r>
              <w:t>Front-End</w:t>
            </w:r>
          </w:p>
        </w:tc>
        <w:tc>
          <w:tcPr>
            <w:tcW w:w="5378" w:type="dxa"/>
          </w:tcPr>
          <w:p w14:paraId="0E90BFA7" w14:textId="4E9AC687" w:rsidR="001F40A7" w:rsidRDefault="001F40A7" w:rsidP="005D0698">
            <w:r>
              <w:t>Umsetzung Neuanlage von Zielsystem-Konfiguration</w:t>
            </w:r>
          </w:p>
        </w:tc>
        <w:tc>
          <w:tcPr>
            <w:tcW w:w="1987" w:type="dxa"/>
            <w:gridSpan w:val="2"/>
          </w:tcPr>
          <w:p w14:paraId="621534E5" w14:textId="77777777" w:rsidR="001F40A7" w:rsidRDefault="001F40A7" w:rsidP="005D0698">
            <w:r>
              <w:t>Dino Osmanagic</w:t>
            </w:r>
          </w:p>
        </w:tc>
      </w:tr>
      <w:tr w:rsidR="001F40A7" w14:paraId="0718D57A" w14:textId="77777777" w:rsidTr="005D0698">
        <w:tc>
          <w:tcPr>
            <w:tcW w:w="1710" w:type="dxa"/>
          </w:tcPr>
          <w:p w14:paraId="73B8DF43" w14:textId="77777777" w:rsidR="001F40A7" w:rsidRDefault="001F40A7" w:rsidP="005D0698">
            <w:r>
              <w:t>Front-End</w:t>
            </w:r>
          </w:p>
        </w:tc>
        <w:tc>
          <w:tcPr>
            <w:tcW w:w="5378" w:type="dxa"/>
          </w:tcPr>
          <w:p w14:paraId="165A059A" w14:textId="683B2EB2" w:rsidR="001F40A7" w:rsidRDefault="001F40A7" w:rsidP="005D0698">
            <w:r>
              <w:t>Umsetzung Bearbeiten von Zielsystem-Konfiguration</w:t>
            </w:r>
          </w:p>
        </w:tc>
        <w:tc>
          <w:tcPr>
            <w:tcW w:w="1987" w:type="dxa"/>
            <w:gridSpan w:val="2"/>
          </w:tcPr>
          <w:p w14:paraId="1695ACF4" w14:textId="77777777" w:rsidR="001F40A7" w:rsidRDefault="001F40A7" w:rsidP="005D0698">
            <w:r>
              <w:t>Dino Osmanagic</w:t>
            </w:r>
          </w:p>
        </w:tc>
      </w:tr>
      <w:tr w:rsidR="001F40A7" w14:paraId="24A4FD5B" w14:textId="77777777" w:rsidTr="005D0698">
        <w:tc>
          <w:tcPr>
            <w:tcW w:w="1710" w:type="dxa"/>
          </w:tcPr>
          <w:p w14:paraId="5EC24BB6" w14:textId="77777777" w:rsidR="001F40A7" w:rsidRDefault="001F40A7" w:rsidP="005D0698">
            <w:r>
              <w:t>Front-End</w:t>
            </w:r>
          </w:p>
        </w:tc>
        <w:tc>
          <w:tcPr>
            <w:tcW w:w="5378" w:type="dxa"/>
          </w:tcPr>
          <w:p w14:paraId="5EDF6D44" w14:textId="1FB2ECF6" w:rsidR="001F40A7" w:rsidRDefault="001F40A7" w:rsidP="005D0698">
            <w:r>
              <w:t>Umsetzung Löschen von Zielsystem-Konfiguration</w:t>
            </w:r>
          </w:p>
        </w:tc>
        <w:tc>
          <w:tcPr>
            <w:tcW w:w="1987" w:type="dxa"/>
            <w:gridSpan w:val="2"/>
          </w:tcPr>
          <w:p w14:paraId="3C6FB5FA" w14:textId="77777777" w:rsidR="001F40A7" w:rsidRDefault="001F40A7" w:rsidP="005D0698">
            <w:r>
              <w:t>Dino Osmanagic</w:t>
            </w:r>
          </w:p>
        </w:tc>
      </w:tr>
      <w:tr w:rsidR="001F40A7" w14:paraId="528EBBAC" w14:textId="77777777" w:rsidTr="005D0698">
        <w:tc>
          <w:tcPr>
            <w:tcW w:w="1710" w:type="dxa"/>
          </w:tcPr>
          <w:p w14:paraId="6898551D" w14:textId="77777777" w:rsidR="001F40A7" w:rsidRDefault="001F40A7" w:rsidP="005D0698">
            <w:r>
              <w:t>Front-End</w:t>
            </w:r>
          </w:p>
        </w:tc>
        <w:tc>
          <w:tcPr>
            <w:tcW w:w="5378" w:type="dxa"/>
          </w:tcPr>
          <w:p w14:paraId="37061732" w14:textId="33586D9E" w:rsidR="001F40A7" w:rsidRDefault="001F40A7" w:rsidP="005D0698">
            <w:r>
              <w:t>Umsetzung Neuanlage von Zielsytsem-Status</w:t>
            </w:r>
          </w:p>
        </w:tc>
        <w:tc>
          <w:tcPr>
            <w:tcW w:w="1987" w:type="dxa"/>
            <w:gridSpan w:val="2"/>
          </w:tcPr>
          <w:p w14:paraId="7FB4B4F3" w14:textId="77777777" w:rsidR="001F40A7" w:rsidRDefault="001F40A7" w:rsidP="005D0698">
            <w:r>
              <w:t>Dino Osmanagic</w:t>
            </w:r>
          </w:p>
        </w:tc>
      </w:tr>
      <w:tr w:rsidR="001F40A7" w14:paraId="112B3493" w14:textId="77777777" w:rsidTr="005D0698">
        <w:tc>
          <w:tcPr>
            <w:tcW w:w="1710" w:type="dxa"/>
          </w:tcPr>
          <w:p w14:paraId="48C296D1" w14:textId="77777777" w:rsidR="001F40A7" w:rsidRDefault="001F40A7" w:rsidP="005D0698">
            <w:r>
              <w:t>Front-End</w:t>
            </w:r>
          </w:p>
        </w:tc>
        <w:tc>
          <w:tcPr>
            <w:tcW w:w="5378" w:type="dxa"/>
          </w:tcPr>
          <w:p w14:paraId="6C20A7E4" w14:textId="1949F456" w:rsidR="001F40A7" w:rsidRDefault="001F40A7" w:rsidP="005D0698">
            <w:r>
              <w:t>Umsetzung Bearbeiten von Zielsystem-Status</w:t>
            </w:r>
          </w:p>
        </w:tc>
        <w:tc>
          <w:tcPr>
            <w:tcW w:w="1987" w:type="dxa"/>
            <w:gridSpan w:val="2"/>
          </w:tcPr>
          <w:p w14:paraId="3BD5B91C" w14:textId="77777777" w:rsidR="001F40A7" w:rsidRDefault="001F40A7" w:rsidP="005D0698">
            <w:r>
              <w:t>Dino Osmanagic</w:t>
            </w:r>
          </w:p>
        </w:tc>
      </w:tr>
      <w:tr w:rsidR="001F40A7" w14:paraId="2960EFE5" w14:textId="77777777" w:rsidTr="005D0698">
        <w:tc>
          <w:tcPr>
            <w:tcW w:w="1710" w:type="dxa"/>
          </w:tcPr>
          <w:p w14:paraId="418CB73B" w14:textId="77777777" w:rsidR="001F40A7" w:rsidRDefault="001F40A7" w:rsidP="005D0698">
            <w:r>
              <w:t>Front-End</w:t>
            </w:r>
          </w:p>
        </w:tc>
        <w:tc>
          <w:tcPr>
            <w:tcW w:w="5378" w:type="dxa"/>
          </w:tcPr>
          <w:p w14:paraId="4E5E2561" w14:textId="48135336" w:rsidR="001F40A7" w:rsidRDefault="001F40A7" w:rsidP="005D0698">
            <w:r>
              <w:t>Umsetzung Löschen von Zielsystem-Status</w:t>
            </w:r>
          </w:p>
        </w:tc>
        <w:tc>
          <w:tcPr>
            <w:tcW w:w="1987" w:type="dxa"/>
            <w:gridSpan w:val="2"/>
          </w:tcPr>
          <w:p w14:paraId="0CCCD701" w14:textId="77777777" w:rsidR="001F40A7" w:rsidRDefault="001F40A7" w:rsidP="005D0698">
            <w:r>
              <w:t>Dino Osmanagic</w:t>
            </w:r>
          </w:p>
        </w:tc>
      </w:tr>
      <w:tr w:rsidR="001F40A7" w14:paraId="63E72CDF" w14:textId="77777777" w:rsidTr="005D0698">
        <w:tc>
          <w:tcPr>
            <w:tcW w:w="1710" w:type="dxa"/>
          </w:tcPr>
          <w:p w14:paraId="06DFF651" w14:textId="5EF2E113" w:rsidR="001F40A7" w:rsidRDefault="001F40A7" w:rsidP="005D0698">
            <w:r>
              <w:t>Rest Service</w:t>
            </w:r>
          </w:p>
        </w:tc>
        <w:tc>
          <w:tcPr>
            <w:tcW w:w="5378" w:type="dxa"/>
          </w:tcPr>
          <w:p w14:paraId="58F937E6" w14:textId="7FA2C2FE" w:rsidR="001F40A7" w:rsidRDefault="001F40A7" w:rsidP="005D0698">
            <w:r>
              <w:t>Erstellung der Targetstate Entity im Rest Service</w:t>
            </w:r>
          </w:p>
        </w:tc>
        <w:tc>
          <w:tcPr>
            <w:tcW w:w="1987" w:type="dxa"/>
            <w:gridSpan w:val="2"/>
          </w:tcPr>
          <w:p w14:paraId="6BE24E6A" w14:textId="31520200" w:rsidR="001F40A7" w:rsidRDefault="001F40A7" w:rsidP="005D0698">
            <w:r>
              <w:t>Daniel Hochgatterer</w:t>
            </w:r>
          </w:p>
        </w:tc>
      </w:tr>
      <w:tr w:rsidR="001F40A7" w14:paraId="25B23930" w14:textId="77777777" w:rsidTr="005D0698">
        <w:tblPrEx>
          <w:tblLook w:val="04A0" w:firstRow="1" w:lastRow="0" w:firstColumn="1" w:lastColumn="0" w:noHBand="0" w:noVBand="1"/>
        </w:tblPrEx>
        <w:tc>
          <w:tcPr>
            <w:tcW w:w="1710" w:type="dxa"/>
          </w:tcPr>
          <w:p w14:paraId="36B1444C" w14:textId="77777777" w:rsidR="001F40A7" w:rsidRDefault="001F40A7" w:rsidP="005D0698">
            <w:r>
              <w:t>Rest Service</w:t>
            </w:r>
          </w:p>
        </w:tc>
        <w:tc>
          <w:tcPr>
            <w:tcW w:w="5378" w:type="dxa"/>
          </w:tcPr>
          <w:p w14:paraId="4995F6EB" w14:textId="0F774826" w:rsidR="001F40A7" w:rsidRDefault="001F40A7" w:rsidP="005D0698">
            <w:r>
              <w:t>Erstellung der Department Entity im Rest Service</w:t>
            </w:r>
          </w:p>
        </w:tc>
        <w:tc>
          <w:tcPr>
            <w:tcW w:w="1987" w:type="dxa"/>
            <w:gridSpan w:val="2"/>
          </w:tcPr>
          <w:p w14:paraId="192E7103" w14:textId="77777777" w:rsidR="001F40A7" w:rsidRDefault="001F40A7" w:rsidP="005D0698">
            <w:r>
              <w:t>Daniel Hochgatterer</w:t>
            </w:r>
          </w:p>
        </w:tc>
      </w:tr>
      <w:tr w:rsidR="001F40A7" w14:paraId="5D4ED7C0" w14:textId="77777777" w:rsidTr="005D0698">
        <w:tblPrEx>
          <w:tblLook w:val="04A0" w:firstRow="1" w:lastRow="0" w:firstColumn="1" w:lastColumn="0" w:noHBand="0" w:noVBand="1"/>
        </w:tblPrEx>
        <w:tc>
          <w:tcPr>
            <w:tcW w:w="1710" w:type="dxa"/>
          </w:tcPr>
          <w:p w14:paraId="4148A9A6" w14:textId="77777777" w:rsidR="001F40A7" w:rsidRDefault="001F40A7" w:rsidP="005D0698">
            <w:r>
              <w:t>Rest Service</w:t>
            </w:r>
          </w:p>
        </w:tc>
        <w:tc>
          <w:tcPr>
            <w:tcW w:w="5378" w:type="dxa"/>
          </w:tcPr>
          <w:p w14:paraId="1BA11C86" w14:textId="1EC0ADF6" w:rsidR="001F40A7" w:rsidRDefault="001F40A7" w:rsidP="005D0698">
            <w:r>
              <w:t>Erstellung Converter für ENUM Kompabilität im Rest Service (nicht in der Endversion vorhanden)</w:t>
            </w:r>
          </w:p>
        </w:tc>
        <w:tc>
          <w:tcPr>
            <w:tcW w:w="1987" w:type="dxa"/>
            <w:gridSpan w:val="2"/>
          </w:tcPr>
          <w:p w14:paraId="0ED004A5" w14:textId="77777777" w:rsidR="001F40A7" w:rsidRDefault="001F40A7" w:rsidP="005D0698">
            <w:r>
              <w:t>Daniel Hochgatterer</w:t>
            </w:r>
          </w:p>
        </w:tc>
      </w:tr>
      <w:tr w:rsidR="001F40A7" w14:paraId="1E3FDD75" w14:textId="77777777" w:rsidTr="005D0698">
        <w:tblPrEx>
          <w:tblLook w:val="04A0" w:firstRow="1" w:lastRow="0" w:firstColumn="1" w:lastColumn="0" w:noHBand="0" w:noVBand="1"/>
        </w:tblPrEx>
        <w:tc>
          <w:tcPr>
            <w:tcW w:w="1710" w:type="dxa"/>
          </w:tcPr>
          <w:p w14:paraId="34B7C83A" w14:textId="77777777" w:rsidR="001F40A7" w:rsidRDefault="001F40A7" w:rsidP="005D0698">
            <w:r>
              <w:t>Rest Service</w:t>
            </w:r>
          </w:p>
        </w:tc>
        <w:tc>
          <w:tcPr>
            <w:tcW w:w="5378" w:type="dxa"/>
          </w:tcPr>
          <w:p w14:paraId="09892CFE" w14:textId="7364D7BA" w:rsidR="001F40A7" w:rsidRDefault="001F40A7" w:rsidP="005D0698">
            <w:r>
              <w:t>Erstellung eigener Annotation für die Verwendung von ENUM Klassen im Restservice (nicht in der Endversion vorhanden)</w:t>
            </w:r>
          </w:p>
        </w:tc>
        <w:tc>
          <w:tcPr>
            <w:tcW w:w="1987" w:type="dxa"/>
            <w:gridSpan w:val="2"/>
          </w:tcPr>
          <w:p w14:paraId="6E8FD088" w14:textId="77777777" w:rsidR="001F40A7" w:rsidRDefault="001F40A7" w:rsidP="005D0698">
            <w:r>
              <w:t>Daniel Hochgatterer</w:t>
            </w:r>
          </w:p>
        </w:tc>
      </w:tr>
      <w:tr w:rsidR="001F40A7" w14:paraId="3DD4A534" w14:textId="77777777" w:rsidTr="005D0698">
        <w:tblPrEx>
          <w:tblLook w:val="04A0" w:firstRow="1" w:lastRow="0" w:firstColumn="1" w:lastColumn="0" w:noHBand="0" w:noVBand="1"/>
        </w:tblPrEx>
        <w:tc>
          <w:tcPr>
            <w:tcW w:w="1710" w:type="dxa"/>
          </w:tcPr>
          <w:p w14:paraId="131F8249" w14:textId="77777777" w:rsidR="001F40A7" w:rsidRDefault="001F40A7" w:rsidP="005D0698">
            <w:r>
              <w:t>Rest Service</w:t>
            </w:r>
          </w:p>
        </w:tc>
        <w:tc>
          <w:tcPr>
            <w:tcW w:w="5378" w:type="dxa"/>
          </w:tcPr>
          <w:p w14:paraId="3AD5E783" w14:textId="7006D8A5" w:rsidR="001F40A7" w:rsidRDefault="001F40A7" w:rsidP="005D0698">
            <w:r>
              <w:t>Einbindung der ENUM Klasse Type in den Restservice (nicht in der Endversion vorhanden)</w:t>
            </w:r>
          </w:p>
        </w:tc>
        <w:tc>
          <w:tcPr>
            <w:tcW w:w="1987" w:type="dxa"/>
            <w:gridSpan w:val="2"/>
          </w:tcPr>
          <w:p w14:paraId="3B1F60E3" w14:textId="77777777" w:rsidR="001F40A7" w:rsidRDefault="001F40A7" w:rsidP="005D0698">
            <w:r>
              <w:t>Daniel Hochgatterer</w:t>
            </w:r>
          </w:p>
        </w:tc>
      </w:tr>
      <w:tr w:rsidR="001F40A7" w14:paraId="47DB39C4" w14:textId="77777777" w:rsidTr="005D0698">
        <w:tblPrEx>
          <w:tblLook w:val="04A0" w:firstRow="1" w:lastRow="0" w:firstColumn="1" w:lastColumn="0" w:noHBand="0" w:noVBand="1"/>
        </w:tblPrEx>
        <w:tc>
          <w:tcPr>
            <w:tcW w:w="1710" w:type="dxa"/>
          </w:tcPr>
          <w:p w14:paraId="21D29356" w14:textId="77777777" w:rsidR="001F40A7" w:rsidRDefault="001F40A7" w:rsidP="005D0698">
            <w:r>
              <w:t>Rest Service</w:t>
            </w:r>
          </w:p>
        </w:tc>
        <w:tc>
          <w:tcPr>
            <w:tcW w:w="5378" w:type="dxa"/>
          </w:tcPr>
          <w:p w14:paraId="266AFCBF" w14:textId="6B4FCB49" w:rsidR="001F40A7" w:rsidRDefault="001F40A7" w:rsidP="005D0698">
            <w:r>
              <w:t>Einbindung UserAction-Logging (nicht in der Endversion vorhanden)</w:t>
            </w:r>
          </w:p>
        </w:tc>
        <w:tc>
          <w:tcPr>
            <w:tcW w:w="1987" w:type="dxa"/>
            <w:gridSpan w:val="2"/>
          </w:tcPr>
          <w:p w14:paraId="716EEF32" w14:textId="1C7C6683" w:rsidR="001F40A7" w:rsidRDefault="001F40A7" w:rsidP="005D0698">
            <w:r>
              <w:t>Daniel Hochgatterer, Lukas Gruber</w:t>
            </w:r>
          </w:p>
        </w:tc>
      </w:tr>
      <w:tr w:rsidR="001F40A7" w14:paraId="0AF58D36" w14:textId="77777777" w:rsidTr="005D0698">
        <w:tblPrEx>
          <w:tblLook w:val="04A0" w:firstRow="1" w:lastRow="0" w:firstColumn="1" w:lastColumn="0" w:noHBand="0" w:noVBand="1"/>
        </w:tblPrEx>
        <w:tc>
          <w:tcPr>
            <w:tcW w:w="1710" w:type="dxa"/>
          </w:tcPr>
          <w:p w14:paraId="4043DD8F" w14:textId="77777777" w:rsidR="001F40A7" w:rsidRDefault="001F40A7" w:rsidP="005D0698">
            <w:r>
              <w:t>Rest Service</w:t>
            </w:r>
          </w:p>
        </w:tc>
        <w:tc>
          <w:tcPr>
            <w:tcW w:w="5378" w:type="dxa"/>
          </w:tcPr>
          <w:p w14:paraId="06978A20" w14:textId="7052703D" w:rsidR="001F40A7" w:rsidRDefault="001F40A7" w:rsidP="005D0698">
            <w:r>
              <w:t>Erstellung Department-Repository</w:t>
            </w:r>
          </w:p>
        </w:tc>
        <w:tc>
          <w:tcPr>
            <w:tcW w:w="1987" w:type="dxa"/>
            <w:gridSpan w:val="2"/>
          </w:tcPr>
          <w:p w14:paraId="7E9A9290" w14:textId="562A6516" w:rsidR="001F40A7" w:rsidRDefault="001F40A7" w:rsidP="005D0698">
            <w:r>
              <w:t>Daniel Hochgatterer</w:t>
            </w:r>
          </w:p>
        </w:tc>
      </w:tr>
      <w:tr w:rsidR="001F40A7" w14:paraId="5CFF7E39" w14:textId="77777777" w:rsidTr="005D0698">
        <w:tblPrEx>
          <w:tblLook w:val="04A0" w:firstRow="1" w:lastRow="0" w:firstColumn="1" w:lastColumn="0" w:noHBand="0" w:noVBand="1"/>
        </w:tblPrEx>
        <w:tc>
          <w:tcPr>
            <w:tcW w:w="1710" w:type="dxa"/>
          </w:tcPr>
          <w:p w14:paraId="0936FD81" w14:textId="77777777" w:rsidR="001F40A7" w:rsidRDefault="001F40A7" w:rsidP="005D0698">
            <w:r>
              <w:t>Rest Service</w:t>
            </w:r>
          </w:p>
        </w:tc>
        <w:tc>
          <w:tcPr>
            <w:tcW w:w="5378" w:type="dxa"/>
          </w:tcPr>
          <w:p w14:paraId="1DA7E9C6" w14:textId="2FFBED4D" w:rsidR="001F40A7" w:rsidRDefault="001F40A7" w:rsidP="005D0698">
            <w:r>
              <w:t>Erstellung Targetstate-Repository</w:t>
            </w:r>
          </w:p>
        </w:tc>
        <w:tc>
          <w:tcPr>
            <w:tcW w:w="1987" w:type="dxa"/>
            <w:gridSpan w:val="2"/>
          </w:tcPr>
          <w:p w14:paraId="4DC01557" w14:textId="77777777" w:rsidR="001F40A7" w:rsidRDefault="001F40A7" w:rsidP="005D0698">
            <w:r>
              <w:t>Daniel Hochgatterer</w:t>
            </w:r>
          </w:p>
        </w:tc>
      </w:tr>
      <w:tr w:rsidR="001F40A7" w14:paraId="2C537A25" w14:textId="77777777" w:rsidTr="005D0698">
        <w:tblPrEx>
          <w:tblLook w:val="04A0" w:firstRow="1" w:lastRow="0" w:firstColumn="1" w:lastColumn="0" w:noHBand="0" w:noVBand="1"/>
        </w:tblPrEx>
        <w:tc>
          <w:tcPr>
            <w:tcW w:w="1710" w:type="dxa"/>
          </w:tcPr>
          <w:p w14:paraId="509A45D2" w14:textId="77777777" w:rsidR="001F40A7" w:rsidRDefault="001F40A7" w:rsidP="005D0698">
            <w:r>
              <w:t>Rest Service</w:t>
            </w:r>
          </w:p>
        </w:tc>
        <w:tc>
          <w:tcPr>
            <w:tcW w:w="5378" w:type="dxa"/>
          </w:tcPr>
          <w:p w14:paraId="49755F75" w14:textId="150C56B3" w:rsidR="001F40A7" w:rsidRDefault="001F40A7" w:rsidP="005D0698">
            <w:r>
              <w:t>Erstellung Post-Mapping für Departments</w:t>
            </w:r>
          </w:p>
        </w:tc>
        <w:tc>
          <w:tcPr>
            <w:tcW w:w="1987" w:type="dxa"/>
            <w:gridSpan w:val="2"/>
          </w:tcPr>
          <w:p w14:paraId="36DBE0FF" w14:textId="77777777" w:rsidR="001F40A7" w:rsidRDefault="001F40A7" w:rsidP="005D0698">
            <w:r>
              <w:t>Daniel Hochgatterer</w:t>
            </w:r>
          </w:p>
        </w:tc>
      </w:tr>
      <w:tr w:rsidR="001F40A7" w14:paraId="7600BEE6" w14:textId="77777777" w:rsidTr="005D0698">
        <w:tblPrEx>
          <w:tblLook w:val="04A0" w:firstRow="1" w:lastRow="0" w:firstColumn="1" w:lastColumn="0" w:noHBand="0" w:noVBand="1"/>
        </w:tblPrEx>
        <w:tc>
          <w:tcPr>
            <w:tcW w:w="1710" w:type="dxa"/>
          </w:tcPr>
          <w:p w14:paraId="19819950" w14:textId="77777777" w:rsidR="001F40A7" w:rsidRDefault="001F40A7" w:rsidP="005D0698">
            <w:r>
              <w:t>Rest Service</w:t>
            </w:r>
          </w:p>
        </w:tc>
        <w:tc>
          <w:tcPr>
            <w:tcW w:w="5378" w:type="dxa"/>
          </w:tcPr>
          <w:p w14:paraId="1BE34A90" w14:textId="7FFCB349" w:rsidR="001F40A7" w:rsidRDefault="001F40A7" w:rsidP="005D0698">
            <w:r>
              <w:t>Erstellung Fehlerbehandlung für Falscheingaben bei Post-Mapping für Departments</w:t>
            </w:r>
          </w:p>
        </w:tc>
        <w:tc>
          <w:tcPr>
            <w:tcW w:w="1987" w:type="dxa"/>
            <w:gridSpan w:val="2"/>
          </w:tcPr>
          <w:p w14:paraId="79B02823" w14:textId="77777777" w:rsidR="001F40A7" w:rsidRDefault="001F40A7" w:rsidP="005D0698">
            <w:r>
              <w:t>Daniel Hochgatterer</w:t>
            </w:r>
          </w:p>
        </w:tc>
      </w:tr>
      <w:tr w:rsidR="001F40A7" w14:paraId="4AEBA71C" w14:textId="77777777" w:rsidTr="005D0698">
        <w:tblPrEx>
          <w:tblLook w:val="04A0" w:firstRow="1" w:lastRow="0" w:firstColumn="1" w:lastColumn="0" w:noHBand="0" w:noVBand="1"/>
        </w:tblPrEx>
        <w:tc>
          <w:tcPr>
            <w:tcW w:w="1710" w:type="dxa"/>
          </w:tcPr>
          <w:p w14:paraId="15A864E2" w14:textId="77777777" w:rsidR="001F40A7" w:rsidRDefault="001F40A7" w:rsidP="005D0698">
            <w:r>
              <w:t>Rest Service</w:t>
            </w:r>
          </w:p>
        </w:tc>
        <w:tc>
          <w:tcPr>
            <w:tcW w:w="5378" w:type="dxa"/>
          </w:tcPr>
          <w:p w14:paraId="7832F828" w14:textId="1AEB9E45" w:rsidR="001F40A7" w:rsidRDefault="001F40A7" w:rsidP="005D0698">
            <w:r>
              <w:t>Erstellung Post-Mapping für Targetstates</w:t>
            </w:r>
          </w:p>
        </w:tc>
        <w:tc>
          <w:tcPr>
            <w:tcW w:w="1987" w:type="dxa"/>
            <w:gridSpan w:val="2"/>
          </w:tcPr>
          <w:p w14:paraId="5667105D" w14:textId="77777777" w:rsidR="001F40A7" w:rsidRDefault="001F40A7" w:rsidP="005D0698">
            <w:r>
              <w:t>Daniel Hochgatterer</w:t>
            </w:r>
          </w:p>
        </w:tc>
      </w:tr>
      <w:tr w:rsidR="001F40A7" w14:paraId="429388BE" w14:textId="77777777" w:rsidTr="005D0698">
        <w:tblPrEx>
          <w:tblLook w:val="04A0" w:firstRow="1" w:lastRow="0" w:firstColumn="1" w:lastColumn="0" w:noHBand="0" w:noVBand="1"/>
        </w:tblPrEx>
        <w:tc>
          <w:tcPr>
            <w:tcW w:w="1710" w:type="dxa"/>
          </w:tcPr>
          <w:p w14:paraId="4D76C985" w14:textId="77777777" w:rsidR="001F40A7" w:rsidRDefault="001F40A7" w:rsidP="005D0698">
            <w:r>
              <w:t>Rest Service</w:t>
            </w:r>
          </w:p>
        </w:tc>
        <w:tc>
          <w:tcPr>
            <w:tcW w:w="5378" w:type="dxa"/>
          </w:tcPr>
          <w:p w14:paraId="611DBFD1" w14:textId="338919E5" w:rsidR="001F40A7" w:rsidRDefault="001F40A7" w:rsidP="005D0698">
            <w:r>
              <w:t>Erstellung Fehlerbehandlung für Falscheingaben bei Post-Mapping für Targetstates</w:t>
            </w:r>
          </w:p>
        </w:tc>
        <w:tc>
          <w:tcPr>
            <w:tcW w:w="1987" w:type="dxa"/>
            <w:gridSpan w:val="2"/>
          </w:tcPr>
          <w:p w14:paraId="4D54A039" w14:textId="77777777" w:rsidR="001F40A7" w:rsidRDefault="001F40A7" w:rsidP="005D0698">
            <w:r>
              <w:t>Daniel Hochgatterer</w:t>
            </w:r>
          </w:p>
        </w:tc>
      </w:tr>
      <w:tr w:rsidR="001F40A7" w14:paraId="3FC6F5A9" w14:textId="77777777" w:rsidTr="005D0698">
        <w:tblPrEx>
          <w:tblLook w:val="04A0" w:firstRow="1" w:lastRow="0" w:firstColumn="1" w:lastColumn="0" w:noHBand="0" w:noVBand="1"/>
        </w:tblPrEx>
        <w:tc>
          <w:tcPr>
            <w:tcW w:w="1710" w:type="dxa"/>
          </w:tcPr>
          <w:p w14:paraId="30F1B94A" w14:textId="77777777" w:rsidR="001F40A7" w:rsidRDefault="001F40A7" w:rsidP="005D0698">
            <w:r>
              <w:t>Rest Service</w:t>
            </w:r>
          </w:p>
        </w:tc>
        <w:tc>
          <w:tcPr>
            <w:tcW w:w="5378" w:type="dxa"/>
          </w:tcPr>
          <w:p w14:paraId="445E24AC" w14:textId="375345EB" w:rsidR="001F40A7" w:rsidRDefault="001F40A7" w:rsidP="005D0698">
            <w:r>
              <w:t>Überarbeiten der gestamten Targetstate Funktionalitäten im Restservice aufgrund von Datenbankänderungen</w:t>
            </w:r>
          </w:p>
        </w:tc>
        <w:tc>
          <w:tcPr>
            <w:tcW w:w="1987" w:type="dxa"/>
            <w:gridSpan w:val="2"/>
          </w:tcPr>
          <w:p w14:paraId="6AB1BDB0" w14:textId="77777777" w:rsidR="001F40A7" w:rsidRDefault="001F40A7" w:rsidP="005D0698">
            <w:r>
              <w:t>Daniel Hochgatterer</w:t>
            </w:r>
          </w:p>
        </w:tc>
      </w:tr>
      <w:tr w:rsidR="001F40A7" w14:paraId="21A58527" w14:textId="77777777" w:rsidTr="005D0698">
        <w:tblPrEx>
          <w:tblLook w:val="04A0" w:firstRow="1" w:lastRow="0" w:firstColumn="1" w:lastColumn="0" w:noHBand="0" w:noVBand="1"/>
        </w:tblPrEx>
        <w:tc>
          <w:tcPr>
            <w:tcW w:w="1710" w:type="dxa"/>
          </w:tcPr>
          <w:p w14:paraId="4ECB1D60" w14:textId="77777777" w:rsidR="001F40A7" w:rsidRDefault="001F40A7" w:rsidP="005D0698">
            <w:r>
              <w:t>Rest Service</w:t>
            </w:r>
          </w:p>
        </w:tc>
        <w:tc>
          <w:tcPr>
            <w:tcW w:w="5378" w:type="dxa"/>
          </w:tcPr>
          <w:p w14:paraId="6132C291" w14:textId="46B0C187" w:rsidR="001F40A7" w:rsidRDefault="001F40A7" w:rsidP="005D0698">
            <w:r>
              <w:t>Erstellung Update(Patch)-Mapping für Departments</w:t>
            </w:r>
          </w:p>
        </w:tc>
        <w:tc>
          <w:tcPr>
            <w:tcW w:w="1987" w:type="dxa"/>
            <w:gridSpan w:val="2"/>
          </w:tcPr>
          <w:p w14:paraId="735F1495" w14:textId="77777777" w:rsidR="001F40A7" w:rsidRDefault="001F40A7" w:rsidP="005D0698">
            <w:r>
              <w:t>Daniel Hochgatterer</w:t>
            </w:r>
          </w:p>
        </w:tc>
      </w:tr>
      <w:tr w:rsidR="001F40A7" w14:paraId="4864D0D5" w14:textId="77777777" w:rsidTr="005D0698">
        <w:tblPrEx>
          <w:tblLook w:val="04A0" w:firstRow="1" w:lastRow="0" w:firstColumn="1" w:lastColumn="0" w:noHBand="0" w:noVBand="1"/>
        </w:tblPrEx>
        <w:tc>
          <w:tcPr>
            <w:tcW w:w="1710" w:type="dxa"/>
          </w:tcPr>
          <w:p w14:paraId="65F1E7BB" w14:textId="77777777" w:rsidR="001F40A7" w:rsidRDefault="001F40A7" w:rsidP="005D0698">
            <w:r>
              <w:lastRenderedPageBreak/>
              <w:t>Rest Service</w:t>
            </w:r>
          </w:p>
        </w:tc>
        <w:tc>
          <w:tcPr>
            <w:tcW w:w="5378" w:type="dxa"/>
          </w:tcPr>
          <w:p w14:paraId="0C53E47A" w14:textId="20A1158A" w:rsidR="001F40A7" w:rsidRDefault="001F40A7" w:rsidP="005D0698">
            <w:r>
              <w:t>Erstellung Fehlerbehandlung für Falscheingaben bei Patch-Mapping für Departments</w:t>
            </w:r>
          </w:p>
        </w:tc>
        <w:tc>
          <w:tcPr>
            <w:tcW w:w="1987" w:type="dxa"/>
            <w:gridSpan w:val="2"/>
          </w:tcPr>
          <w:p w14:paraId="0970D33F" w14:textId="77777777" w:rsidR="001F40A7" w:rsidRDefault="001F40A7" w:rsidP="005D0698">
            <w:r>
              <w:t>Daniel Hochgatterer</w:t>
            </w:r>
          </w:p>
        </w:tc>
      </w:tr>
      <w:tr w:rsidR="001F40A7" w14:paraId="7E6E2A8F" w14:textId="77777777" w:rsidTr="005D0698">
        <w:tblPrEx>
          <w:tblLook w:val="04A0" w:firstRow="1" w:lastRow="0" w:firstColumn="1" w:lastColumn="0" w:noHBand="0" w:noVBand="1"/>
        </w:tblPrEx>
        <w:tc>
          <w:tcPr>
            <w:tcW w:w="1710" w:type="dxa"/>
          </w:tcPr>
          <w:p w14:paraId="5EAC5704" w14:textId="77777777" w:rsidR="001F40A7" w:rsidRDefault="001F40A7" w:rsidP="005D0698">
            <w:r>
              <w:t>Rest Service</w:t>
            </w:r>
          </w:p>
        </w:tc>
        <w:tc>
          <w:tcPr>
            <w:tcW w:w="5378" w:type="dxa"/>
          </w:tcPr>
          <w:p w14:paraId="149313EA" w14:textId="5FFC926B" w:rsidR="001F40A7" w:rsidRDefault="001F40A7" w:rsidP="005D0698">
            <w:r>
              <w:t>Erstellung Update(Patch)-Mapping für Targetstates</w:t>
            </w:r>
          </w:p>
        </w:tc>
        <w:tc>
          <w:tcPr>
            <w:tcW w:w="1987" w:type="dxa"/>
            <w:gridSpan w:val="2"/>
          </w:tcPr>
          <w:p w14:paraId="696FBB37" w14:textId="77777777" w:rsidR="001F40A7" w:rsidRDefault="001F40A7" w:rsidP="005D0698">
            <w:r>
              <w:t>Daniel Hochgatterer</w:t>
            </w:r>
          </w:p>
        </w:tc>
      </w:tr>
      <w:tr w:rsidR="001F40A7" w14:paraId="581E1332" w14:textId="77777777" w:rsidTr="005D0698">
        <w:tblPrEx>
          <w:tblLook w:val="04A0" w:firstRow="1" w:lastRow="0" w:firstColumn="1" w:lastColumn="0" w:noHBand="0" w:noVBand="1"/>
        </w:tblPrEx>
        <w:tc>
          <w:tcPr>
            <w:tcW w:w="1710" w:type="dxa"/>
          </w:tcPr>
          <w:p w14:paraId="63639A45" w14:textId="77777777" w:rsidR="001F40A7" w:rsidRDefault="001F40A7" w:rsidP="005D0698">
            <w:r>
              <w:t>Rest Service</w:t>
            </w:r>
          </w:p>
        </w:tc>
        <w:tc>
          <w:tcPr>
            <w:tcW w:w="5378" w:type="dxa"/>
          </w:tcPr>
          <w:p w14:paraId="7F223FAD" w14:textId="5A9CDDBE" w:rsidR="001F40A7" w:rsidRDefault="001F40A7" w:rsidP="005D0698">
            <w:r>
              <w:t>Erstellung Fehlerbehandlung für Falscheingaben bei Patch-Mapping für Targetstates</w:t>
            </w:r>
          </w:p>
        </w:tc>
        <w:tc>
          <w:tcPr>
            <w:tcW w:w="1987" w:type="dxa"/>
            <w:gridSpan w:val="2"/>
          </w:tcPr>
          <w:p w14:paraId="5FF1BE4A" w14:textId="77777777" w:rsidR="001F40A7" w:rsidRDefault="001F40A7" w:rsidP="005D0698">
            <w:r>
              <w:t>Daniel Hochgatterer</w:t>
            </w:r>
          </w:p>
        </w:tc>
      </w:tr>
      <w:tr w:rsidR="001F40A7" w14:paraId="016EDAF5" w14:textId="77777777" w:rsidTr="005D0698">
        <w:tblPrEx>
          <w:tblLook w:val="04A0" w:firstRow="1" w:lastRow="0" w:firstColumn="1" w:lastColumn="0" w:noHBand="0" w:noVBand="1"/>
        </w:tblPrEx>
        <w:tc>
          <w:tcPr>
            <w:tcW w:w="1710" w:type="dxa"/>
          </w:tcPr>
          <w:p w14:paraId="14D337BD" w14:textId="77777777" w:rsidR="001F40A7" w:rsidRDefault="001F40A7" w:rsidP="005D0698">
            <w:r>
              <w:t>Rest Service</w:t>
            </w:r>
          </w:p>
        </w:tc>
        <w:tc>
          <w:tcPr>
            <w:tcW w:w="5378" w:type="dxa"/>
          </w:tcPr>
          <w:p w14:paraId="060E0795" w14:textId="483D1870" w:rsidR="001F40A7" w:rsidRDefault="001F40A7" w:rsidP="005D0698">
            <w:r>
              <w:t>Überarbeitungen für Targetstate Patch/Post- Mapping aufgrund von Datenbankänderungen</w:t>
            </w:r>
          </w:p>
        </w:tc>
        <w:tc>
          <w:tcPr>
            <w:tcW w:w="1987" w:type="dxa"/>
            <w:gridSpan w:val="2"/>
          </w:tcPr>
          <w:p w14:paraId="6345A243" w14:textId="77777777" w:rsidR="001F40A7" w:rsidRDefault="001F40A7" w:rsidP="005D0698">
            <w:r>
              <w:t>Daniel Hochgatterer</w:t>
            </w:r>
          </w:p>
        </w:tc>
      </w:tr>
      <w:tr w:rsidR="001F40A7" w14:paraId="79FE5E21" w14:textId="77777777" w:rsidTr="005D0698">
        <w:tblPrEx>
          <w:tblLook w:val="04A0" w:firstRow="1" w:lastRow="0" w:firstColumn="1" w:lastColumn="0" w:noHBand="0" w:noVBand="1"/>
        </w:tblPrEx>
        <w:tc>
          <w:tcPr>
            <w:tcW w:w="1710" w:type="dxa"/>
          </w:tcPr>
          <w:p w14:paraId="14D28AB9" w14:textId="77777777" w:rsidR="001F40A7" w:rsidRDefault="001F40A7" w:rsidP="005D0698">
            <w:r>
              <w:t>Rest Service</w:t>
            </w:r>
          </w:p>
        </w:tc>
        <w:tc>
          <w:tcPr>
            <w:tcW w:w="5378" w:type="dxa"/>
          </w:tcPr>
          <w:p w14:paraId="6C20AB01" w14:textId="57E1D46A" w:rsidR="001F40A7" w:rsidRDefault="001F40A7" w:rsidP="005D0698">
            <w:r>
              <w:t>Implementierung der GET-Mappings für Departments</w:t>
            </w:r>
          </w:p>
        </w:tc>
        <w:tc>
          <w:tcPr>
            <w:tcW w:w="1987" w:type="dxa"/>
            <w:gridSpan w:val="2"/>
          </w:tcPr>
          <w:p w14:paraId="3C4D3BDD" w14:textId="77777777" w:rsidR="001F40A7" w:rsidRDefault="001F40A7" w:rsidP="005D0698">
            <w:r>
              <w:t>Daniel Hochgatterer</w:t>
            </w:r>
          </w:p>
        </w:tc>
      </w:tr>
      <w:tr w:rsidR="001F40A7" w14:paraId="49AC3F53" w14:textId="77777777" w:rsidTr="005D0698">
        <w:tblPrEx>
          <w:tblLook w:val="04A0" w:firstRow="1" w:lastRow="0" w:firstColumn="1" w:lastColumn="0" w:noHBand="0" w:noVBand="1"/>
        </w:tblPrEx>
        <w:tc>
          <w:tcPr>
            <w:tcW w:w="1710" w:type="dxa"/>
          </w:tcPr>
          <w:p w14:paraId="2E6E17D1" w14:textId="77777777" w:rsidR="001F40A7" w:rsidRDefault="001F40A7" w:rsidP="005D0698">
            <w:r>
              <w:t>Rest Service</w:t>
            </w:r>
          </w:p>
        </w:tc>
        <w:tc>
          <w:tcPr>
            <w:tcW w:w="5378" w:type="dxa"/>
          </w:tcPr>
          <w:p w14:paraId="50948245" w14:textId="45964021" w:rsidR="001F40A7" w:rsidRDefault="001F40A7" w:rsidP="005D0698">
            <w:r>
              <w:t xml:space="preserve">Implementierung der GET-Mappings für Targetstates. </w:t>
            </w:r>
          </w:p>
        </w:tc>
        <w:tc>
          <w:tcPr>
            <w:tcW w:w="1987" w:type="dxa"/>
            <w:gridSpan w:val="2"/>
          </w:tcPr>
          <w:p w14:paraId="6C5666A2" w14:textId="77777777" w:rsidR="001F40A7" w:rsidRDefault="001F40A7" w:rsidP="005D0698">
            <w:r>
              <w:t>Daniel Hochgatterer</w:t>
            </w:r>
          </w:p>
        </w:tc>
      </w:tr>
      <w:tr w:rsidR="001F40A7" w14:paraId="1616B853" w14:textId="77777777" w:rsidTr="005D0698">
        <w:tblPrEx>
          <w:tblLook w:val="04A0" w:firstRow="1" w:lastRow="0" w:firstColumn="1" w:lastColumn="0" w:noHBand="0" w:noVBand="1"/>
        </w:tblPrEx>
        <w:tc>
          <w:tcPr>
            <w:tcW w:w="1710" w:type="dxa"/>
          </w:tcPr>
          <w:p w14:paraId="70063156" w14:textId="77777777" w:rsidR="001F40A7" w:rsidRDefault="001F40A7" w:rsidP="005D0698">
            <w:r>
              <w:t>Rest Service</w:t>
            </w:r>
          </w:p>
        </w:tc>
        <w:tc>
          <w:tcPr>
            <w:tcW w:w="5378" w:type="dxa"/>
          </w:tcPr>
          <w:p w14:paraId="389F9672" w14:textId="48FBC662" w:rsidR="001F40A7" w:rsidRDefault="001F40A7" w:rsidP="005D0698">
            <w:r>
              <w:t>Suchfunktion-Methoden für UI zur Verfügung stellen. (GET-Mappings für alle Variablen der jeweiligen Klassen)</w:t>
            </w:r>
          </w:p>
        </w:tc>
        <w:tc>
          <w:tcPr>
            <w:tcW w:w="1987" w:type="dxa"/>
            <w:gridSpan w:val="2"/>
          </w:tcPr>
          <w:p w14:paraId="5D5B63F6" w14:textId="71D2ACEC" w:rsidR="001F40A7" w:rsidRDefault="001F40A7" w:rsidP="005D0698">
            <w:r>
              <w:t>Daniel Hochgatterer, Lukas Gruber</w:t>
            </w:r>
          </w:p>
        </w:tc>
      </w:tr>
      <w:tr w:rsidR="001F40A7" w14:paraId="20E17949" w14:textId="77777777" w:rsidTr="005D0698">
        <w:tblPrEx>
          <w:tblLook w:val="04A0" w:firstRow="1" w:lastRow="0" w:firstColumn="1" w:lastColumn="0" w:noHBand="0" w:noVBand="1"/>
        </w:tblPrEx>
        <w:tc>
          <w:tcPr>
            <w:tcW w:w="1710" w:type="dxa"/>
          </w:tcPr>
          <w:p w14:paraId="00AA0779" w14:textId="77777777" w:rsidR="001F40A7" w:rsidRDefault="001F40A7" w:rsidP="005D0698">
            <w:r>
              <w:t>Rest Service</w:t>
            </w:r>
          </w:p>
        </w:tc>
        <w:tc>
          <w:tcPr>
            <w:tcW w:w="5378" w:type="dxa"/>
          </w:tcPr>
          <w:p w14:paraId="15ED4CBB" w14:textId="2E7F7C28" w:rsidR="001F40A7" w:rsidRDefault="001F40A7" w:rsidP="005D0698">
            <w:r>
              <w:t>Erstellung Delete-Mapping für Departments</w:t>
            </w:r>
          </w:p>
        </w:tc>
        <w:tc>
          <w:tcPr>
            <w:tcW w:w="1987" w:type="dxa"/>
            <w:gridSpan w:val="2"/>
          </w:tcPr>
          <w:p w14:paraId="4BA55602" w14:textId="5F661C2D" w:rsidR="001F40A7" w:rsidRDefault="001F40A7" w:rsidP="005D0698">
            <w:r>
              <w:t>Daniel Hochgatterer</w:t>
            </w:r>
          </w:p>
        </w:tc>
      </w:tr>
      <w:tr w:rsidR="001F40A7" w14:paraId="01803582" w14:textId="77777777" w:rsidTr="005D0698">
        <w:tblPrEx>
          <w:tblLook w:val="04A0" w:firstRow="1" w:lastRow="0" w:firstColumn="1" w:lastColumn="0" w:noHBand="0" w:noVBand="1"/>
        </w:tblPrEx>
        <w:tc>
          <w:tcPr>
            <w:tcW w:w="1710" w:type="dxa"/>
          </w:tcPr>
          <w:p w14:paraId="04F6AC8E" w14:textId="77777777" w:rsidR="001F40A7" w:rsidRDefault="001F40A7" w:rsidP="005D0698">
            <w:r>
              <w:t>Rest Service</w:t>
            </w:r>
          </w:p>
        </w:tc>
        <w:tc>
          <w:tcPr>
            <w:tcW w:w="5378" w:type="dxa"/>
          </w:tcPr>
          <w:p w14:paraId="06467E8F" w14:textId="2A7AECF7" w:rsidR="001F40A7" w:rsidRDefault="001F40A7" w:rsidP="005D0698">
            <w:r>
              <w:t>Erstellung Delete-Mapping für Targetstates</w:t>
            </w:r>
          </w:p>
        </w:tc>
        <w:tc>
          <w:tcPr>
            <w:tcW w:w="1987" w:type="dxa"/>
            <w:gridSpan w:val="2"/>
          </w:tcPr>
          <w:p w14:paraId="5971E58D" w14:textId="77777777" w:rsidR="001F40A7" w:rsidRDefault="001F40A7" w:rsidP="005D0698">
            <w:r>
              <w:t>Daniel Hochgatterer</w:t>
            </w:r>
          </w:p>
        </w:tc>
      </w:tr>
      <w:tr w:rsidR="001F40A7" w14:paraId="3A95F467" w14:textId="77777777" w:rsidTr="005D0698">
        <w:tblPrEx>
          <w:tblLook w:val="04A0" w:firstRow="1" w:lastRow="0" w:firstColumn="1" w:lastColumn="0" w:noHBand="0" w:noVBand="1"/>
        </w:tblPrEx>
        <w:tc>
          <w:tcPr>
            <w:tcW w:w="1710" w:type="dxa"/>
          </w:tcPr>
          <w:p w14:paraId="2E916331" w14:textId="77777777" w:rsidR="001F40A7" w:rsidRDefault="001F40A7" w:rsidP="005D0698">
            <w:r>
              <w:t>Rest Service</w:t>
            </w:r>
          </w:p>
        </w:tc>
        <w:tc>
          <w:tcPr>
            <w:tcW w:w="5378" w:type="dxa"/>
          </w:tcPr>
          <w:p w14:paraId="1A9713AA" w14:textId="526DA5C9" w:rsidR="001F40A7" w:rsidRDefault="001F40A7" w:rsidP="005D0698">
            <w:r>
              <w:t>Erstellung DeleteAll-Mapping für Departments</w:t>
            </w:r>
          </w:p>
        </w:tc>
        <w:tc>
          <w:tcPr>
            <w:tcW w:w="1987" w:type="dxa"/>
            <w:gridSpan w:val="2"/>
          </w:tcPr>
          <w:p w14:paraId="30DA1CF7" w14:textId="77777777" w:rsidR="001F40A7" w:rsidRDefault="001F40A7" w:rsidP="005D0698">
            <w:r>
              <w:t>Daniel Hochgatterer</w:t>
            </w:r>
          </w:p>
        </w:tc>
      </w:tr>
      <w:tr w:rsidR="001F40A7" w14:paraId="764AFE34" w14:textId="77777777" w:rsidTr="005D0698">
        <w:tblPrEx>
          <w:tblLook w:val="04A0" w:firstRow="1" w:lastRow="0" w:firstColumn="1" w:lastColumn="0" w:noHBand="0" w:noVBand="1"/>
        </w:tblPrEx>
        <w:tc>
          <w:tcPr>
            <w:tcW w:w="1710" w:type="dxa"/>
          </w:tcPr>
          <w:p w14:paraId="25CDEC3F" w14:textId="77777777" w:rsidR="001F40A7" w:rsidRDefault="001F40A7" w:rsidP="005D0698">
            <w:r>
              <w:t>Rest Service</w:t>
            </w:r>
          </w:p>
        </w:tc>
        <w:tc>
          <w:tcPr>
            <w:tcW w:w="5378" w:type="dxa"/>
          </w:tcPr>
          <w:p w14:paraId="67ED005B" w14:textId="682AB410" w:rsidR="001F40A7" w:rsidRDefault="001F40A7" w:rsidP="005D0698">
            <w:r>
              <w:t>Erstellung DeleteAll-Mapping für Targetstates</w:t>
            </w:r>
          </w:p>
        </w:tc>
        <w:tc>
          <w:tcPr>
            <w:tcW w:w="1987" w:type="dxa"/>
            <w:gridSpan w:val="2"/>
          </w:tcPr>
          <w:p w14:paraId="0A338A3D" w14:textId="77777777" w:rsidR="001F40A7" w:rsidRDefault="001F40A7" w:rsidP="005D0698">
            <w:r>
              <w:t>Daniel Hochgatterer</w:t>
            </w:r>
          </w:p>
        </w:tc>
      </w:tr>
      <w:tr w:rsidR="001F40A7" w14:paraId="2E746D2C" w14:textId="77777777" w:rsidTr="005D0698">
        <w:tblPrEx>
          <w:tblLook w:val="04A0" w:firstRow="1" w:lastRow="0" w:firstColumn="1" w:lastColumn="0" w:noHBand="0" w:noVBand="1"/>
        </w:tblPrEx>
        <w:tc>
          <w:tcPr>
            <w:tcW w:w="1710" w:type="dxa"/>
          </w:tcPr>
          <w:p w14:paraId="36070C00" w14:textId="77777777" w:rsidR="001F40A7" w:rsidRDefault="001F40A7" w:rsidP="005D0698">
            <w:r>
              <w:t>Rest Service</w:t>
            </w:r>
          </w:p>
        </w:tc>
        <w:tc>
          <w:tcPr>
            <w:tcW w:w="5378" w:type="dxa"/>
          </w:tcPr>
          <w:p w14:paraId="47642042" w14:textId="11514330" w:rsidR="001F40A7" w:rsidRDefault="001F40A7" w:rsidP="005D0698">
            <w:r>
              <w:t>Erstellung DeleteAll-Inactive Mapping für Targetstates</w:t>
            </w:r>
          </w:p>
        </w:tc>
        <w:tc>
          <w:tcPr>
            <w:tcW w:w="1987" w:type="dxa"/>
            <w:gridSpan w:val="2"/>
          </w:tcPr>
          <w:p w14:paraId="67367005" w14:textId="77777777" w:rsidR="001F40A7" w:rsidRDefault="001F40A7" w:rsidP="005D0698">
            <w:r>
              <w:t>Daniel Hochgatterer</w:t>
            </w:r>
          </w:p>
        </w:tc>
      </w:tr>
      <w:tr w:rsidR="001F40A7" w14:paraId="65B5CDC2" w14:textId="77777777" w:rsidTr="005D0698">
        <w:tblPrEx>
          <w:tblLook w:val="04A0" w:firstRow="1" w:lastRow="0" w:firstColumn="1" w:lastColumn="0" w:noHBand="0" w:noVBand="1"/>
        </w:tblPrEx>
        <w:tc>
          <w:tcPr>
            <w:tcW w:w="1710" w:type="dxa"/>
          </w:tcPr>
          <w:p w14:paraId="438D0667" w14:textId="77777777" w:rsidR="001F40A7" w:rsidRDefault="001F40A7" w:rsidP="005D0698">
            <w:r>
              <w:t>Rest Service</w:t>
            </w:r>
          </w:p>
        </w:tc>
        <w:tc>
          <w:tcPr>
            <w:tcW w:w="5378" w:type="dxa"/>
          </w:tcPr>
          <w:p w14:paraId="143B79F5" w14:textId="4A5F662F" w:rsidR="001F40A7" w:rsidRDefault="001F40A7" w:rsidP="005D0698">
            <w:r>
              <w:t>Erstellung Präsentation für eigens erstellte Rest-Funktionen sowohl für End-, als auch Zwischenpräsentation</w:t>
            </w:r>
          </w:p>
        </w:tc>
        <w:tc>
          <w:tcPr>
            <w:tcW w:w="1987" w:type="dxa"/>
            <w:gridSpan w:val="2"/>
          </w:tcPr>
          <w:p w14:paraId="48C26BFE" w14:textId="54C4122B" w:rsidR="001F40A7" w:rsidRDefault="001F40A7" w:rsidP="005D0698">
            <w:r>
              <w:t>Daniel Hochgatterer, Lukas Gruber</w:t>
            </w:r>
          </w:p>
        </w:tc>
      </w:tr>
      <w:tr w:rsidR="001F40A7" w14:paraId="52BC5340" w14:textId="77777777" w:rsidTr="005D0698">
        <w:tblPrEx>
          <w:tblLook w:val="04A0" w:firstRow="1" w:lastRow="0" w:firstColumn="1" w:lastColumn="0" w:noHBand="0" w:noVBand="1"/>
        </w:tblPrEx>
        <w:tc>
          <w:tcPr>
            <w:tcW w:w="1710" w:type="dxa"/>
          </w:tcPr>
          <w:p w14:paraId="0AA36731" w14:textId="77777777" w:rsidR="001F40A7" w:rsidRDefault="001F40A7" w:rsidP="005D0698">
            <w:r>
              <w:t>Rest Service</w:t>
            </w:r>
          </w:p>
        </w:tc>
        <w:tc>
          <w:tcPr>
            <w:tcW w:w="5378" w:type="dxa"/>
          </w:tcPr>
          <w:p w14:paraId="39BA82DD" w14:textId="4A034EF6" w:rsidR="001F40A7" w:rsidRDefault="001F40A7" w:rsidP="005D0698">
            <w:r>
              <w:t>Regelmäßiges Testen der Funktionalitäten via Postman API</w:t>
            </w:r>
          </w:p>
        </w:tc>
        <w:tc>
          <w:tcPr>
            <w:tcW w:w="1987" w:type="dxa"/>
            <w:gridSpan w:val="2"/>
          </w:tcPr>
          <w:p w14:paraId="433B3DBD" w14:textId="77777777" w:rsidR="001F40A7" w:rsidRDefault="001F40A7" w:rsidP="005D0698">
            <w:r>
              <w:t>Daniel Hochgatterer, Lukas Gruber</w:t>
            </w:r>
          </w:p>
        </w:tc>
      </w:tr>
      <w:tr w:rsidR="001F40A7" w14:paraId="1BA35F21" w14:textId="77777777" w:rsidTr="005D0698">
        <w:tblPrEx>
          <w:tblLook w:val="04A0" w:firstRow="1" w:lastRow="0" w:firstColumn="1" w:lastColumn="0" w:noHBand="0" w:noVBand="1"/>
        </w:tblPrEx>
        <w:tc>
          <w:tcPr>
            <w:tcW w:w="1710" w:type="dxa"/>
          </w:tcPr>
          <w:p w14:paraId="1DD2A50E" w14:textId="77777777" w:rsidR="001F40A7" w:rsidRDefault="001F40A7" w:rsidP="005D0698">
            <w:r>
              <w:t>Rest Service</w:t>
            </w:r>
          </w:p>
        </w:tc>
        <w:tc>
          <w:tcPr>
            <w:tcW w:w="5378" w:type="dxa"/>
          </w:tcPr>
          <w:p w14:paraId="3512C5A8" w14:textId="1C43B494" w:rsidR="001F40A7" w:rsidRDefault="001F40A7" w:rsidP="005D0698">
            <w:r>
              <w:t>Gemeinsame Rest-Service weite Bugfixes</w:t>
            </w:r>
          </w:p>
        </w:tc>
        <w:tc>
          <w:tcPr>
            <w:tcW w:w="1987" w:type="dxa"/>
            <w:gridSpan w:val="2"/>
          </w:tcPr>
          <w:p w14:paraId="2C358105" w14:textId="77777777" w:rsidR="001F40A7" w:rsidRDefault="001F40A7" w:rsidP="005D0698">
            <w:r>
              <w:t>Daniel Hochgatterer, Lukas Gruber</w:t>
            </w:r>
          </w:p>
        </w:tc>
      </w:tr>
      <w:tr w:rsidR="001F40A7" w14:paraId="3D3D9BFD" w14:textId="77777777" w:rsidTr="005D0698">
        <w:tblPrEx>
          <w:tblLook w:val="04A0" w:firstRow="1" w:lastRow="0" w:firstColumn="1" w:lastColumn="0" w:noHBand="0" w:noVBand="1"/>
        </w:tblPrEx>
        <w:tc>
          <w:tcPr>
            <w:tcW w:w="1710" w:type="dxa"/>
          </w:tcPr>
          <w:p w14:paraId="6585454F" w14:textId="77777777" w:rsidR="001F40A7" w:rsidRDefault="001F40A7" w:rsidP="005D0698">
            <w:r>
              <w:t>Rest Service</w:t>
            </w:r>
          </w:p>
        </w:tc>
        <w:tc>
          <w:tcPr>
            <w:tcW w:w="5378" w:type="dxa"/>
          </w:tcPr>
          <w:p w14:paraId="44C0DD1D" w14:textId="0E86F9A4" w:rsidR="001F40A7" w:rsidRDefault="001F40A7" w:rsidP="005D0698">
            <w:r>
              <w:t>Erstellung der Employee Entity Klasse im Rest Service</w:t>
            </w:r>
          </w:p>
        </w:tc>
        <w:tc>
          <w:tcPr>
            <w:tcW w:w="1987" w:type="dxa"/>
            <w:gridSpan w:val="2"/>
          </w:tcPr>
          <w:p w14:paraId="35EF6D37" w14:textId="58508FF5" w:rsidR="001F40A7" w:rsidRDefault="001F40A7" w:rsidP="005D0698">
            <w:r>
              <w:t>Lukas Gruber</w:t>
            </w:r>
          </w:p>
        </w:tc>
      </w:tr>
      <w:tr w:rsidR="001F40A7" w14:paraId="726F276E" w14:textId="77777777" w:rsidTr="005D0698">
        <w:tblPrEx>
          <w:tblLook w:val="04A0" w:firstRow="1" w:lastRow="0" w:firstColumn="1" w:lastColumn="0" w:noHBand="0" w:noVBand="1"/>
        </w:tblPrEx>
        <w:trPr>
          <w:gridAfter w:val="1"/>
          <w:wAfter w:w="8" w:type="dxa"/>
        </w:trPr>
        <w:tc>
          <w:tcPr>
            <w:tcW w:w="1710" w:type="dxa"/>
          </w:tcPr>
          <w:p w14:paraId="7F961DE9" w14:textId="77777777" w:rsidR="001F40A7" w:rsidRDefault="001F40A7" w:rsidP="005D0698">
            <w:r>
              <w:t>Rest Service</w:t>
            </w:r>
          </w:p>
        </w:tc>
        <w:tc>
          <w:tcPr>
            <w:tcW w:w="5378" w:type="dxa"/>
          </w:tcPr>
          <w:p w14:paraId="3D066E27" w14:textId="097E5E4F" w:rsidR="001F40A7" w:rsidRDefault="001F40A7" w:rsidP="005D0698">
            <w:r>
              <w:t>Erstellung der TargetConfig Entity Klasse im Rest Service</w:t>
            </w:r>
          </w:p>
        </w:tc>
        <w:tc>
          <w:tcPr>
            <w:tcW w:w="1979" w:type="dxa"/>
          </w:tcPr>
          <w:p w14:paraId="3ABCA769" w14:textId="77777777" w:rsidR="001F40A7" w:rsidRDefault="001F40A7" w:rsidP="005D0698">
            <w:r>
              <w:t>Lukas Gruber</w:t>
            </w:r>
          </w:p>
        </w:tc>
      </w:tr>
      <w:tr w:rsidR="001F40A7" w14:paraId="27D5497F" w14:textId="77777777" w:rsidTr="005D0698">
        <w:tblPrEx>
          <w:tblLook w:val="04A0" w:firstRow="1" w:lastRow="0" w:firstColumn="1" w:lastColumn="0" w:noHBand="0" w:noVBand="1"/>
        </w:tblPrEx>
        <w:trPr>
          <w:gridAfter w:val="1"/>
          <w:wAfter w:w="8" w:type="dxa"/>
        </w:trPr>
        <w:tc>
          <w:tcPr>
            <w:tcW w:w="1710" w:type="dxa"/>
          </w:tcPr>
          <w:p w14:paraId="2D48A152" w14:textId="77777777" w:rsidR="001F40A7" w:rsidRDefault="001F40A7" w:rsidP="005D0698">
            <w:r>
              <w:t>Rest Service</w:t>
            </w:r>
          </w:p>
        </w:tc>
        <w:tc>
          <w:tcPr>
            <w:tcW w:w="5378" w:type="dxa"/>
          </w:tcPr>
          <w:p w14:paraId="56619217" w14:textId="46397965" w:rsidR="001F40A7" w:rsidRDefault="001F40A7" w:rsidP="005D0698">
            <w:r>
              <w:t>Erstellung Employee Repository Klasse</w:t>
            </w:r>
          </w:p>
        </w:tc>
        <w:tc>
          <w:tcPr>
            <w:tcW w:w="1979" w:type="dxa"/>
          </w:tcPr>
          <w:p w14:paraId="782E6B3F" w14:textId="77777777" w:rsidR="001F40A7" w:rsidRDefault="001F40A7" w:rsidP="005D0698">
            <w:r>
              <w:t>Lukas Gruber</w:t>
            </w:r>
          </w:p>
        </w:tc>
      </w:tr>
      <w:tr w:rsidR="001F40A7" w14:paraId="6B163A34" w14:textId="77777777" w:rsidTr="005D0698">
        <w:tblPrEx>
          <w:tblLook w:val="04A0" w:firstRow="1" w:lastRow="0" w:firstColumn="1" w:lastColumn="0" w:noHBand="0" w:noVBand="1"/>
        </w:tblPrEx>
        <w:trPr>
          <w:gridAfter w:val="1"/>
          <w:wAfter w:w="8" w:type="dxa"/>
        </w:trPr>
        <w:tc>
          <w:tcPr>
            <w:tcW w:w="1710" w:type="dxa"/>
          </w:tcPr>
          <w:p w14:paraId="3C715F7C" w14:textId="77777777" w:rsidR="001F40A7" w:rsidRDefault="001F40A7" w:rsidP="005D0698">
            <w:r>
              <w:t>Rest Service</w:t>
            </w:r>
          </w:p>
        </w:tc>
        <w:tc>
          <w:tcPr>
            <w:tcW w:w="5378" w:type="dxa"/>
          </w:tcPr>
          <w:p w14:paraId="6468E36C" w14:textId="25C589B2" w:rsidR="001F40A7" w:rsidRDefault="001F40A7" w:rsidP="005D0698">
            <w:r>
              <w:t>Erstellung TargetConfig Repository Klasse</w:t>
            </w:r>
          </w:p>
        </w:tc>
        <w:tc>
          <w:tcPr>
            <w:tcW w:w="1979" w:type="dxa"/>
          </w:tcPr>
          <w:p w14:paraId="26E99C19" w14:textId="77777777" w:rsidR="001F40A7" w:rsidRDefault="001F40A7" w:rsidP="005D0698">
            <w:r>
              <w:t>Lukas Gruber</w:t>
            </w:r>
          </w:p>
        </w:tc>
      </w:tr>
      <w:tr w:rsidR="001F40A7" w14:paraId="712BA37E" w14:textId="77777777" w:rsidTr="005D0698">
        <w:tblPrEx>
          <w:tblLook w:val="04A0" w:firstRow="1" w:lastRow="0" w:firstColumn="1" w:lastColumn="0" w:noHBand="0" w:noVBand="1"/>
        </w:tblPrEx>
        <w:trPr>
          <w:gridAfter w:val="1"/>
          <w:wAfter w:w="8" w:type="dxa"/>
        </w:trPr>
        <w:tc>
          <w:tcPr>
            <w:tcW w:w="1710" w:type="dxa"/>
          </w:tcPr>
          <w:p w14:paraId="4EC3D5E6" w14:textId="77777777" w:rsidR="001F40A7" w:rsidRDefault="001F40A7" w:rsidP="005D0698">
            <w:r>
              <w:t>Rest Service</w:t>
            </w:r>
          </w:p>
        </w:tc>
        <w:tc>
          <w:tcPr>
            <w:tcW w:w="5378" w:type="dxa"/>
          </w:tcPr>
          <w:p w14:paraId="49F1BFE1" w14:textId="4AB497E6" w:rsidR="001F40A7" w:rsidRDefault="001F40A7" w:rsidP="005D0698">
            <w:r w:rsidRPr="00336154">
              <w:rPr>
                <w:lang w:val="en-US"/>
              </w:rPr>
              <w:t>Implementierung des Post Mappings für EmployeeEntity im Employee Co</w:t>
            </w:r>
            <w:r>
              <w:rPr>
                <w:lang w:val="en-US"/>
              </w:rPr>
              <w:t>ntroller</w:t>
            </w:r>
          </w:p>
        </w:tc>
        <w:tc>
          <w:tcPr>
            <w:tcW w:w="1979" w:type="dxa"/>
          </w:tcPr>
          <w:p w14:paraId="5A5B0715" w14:textId="77777777" w:rsidR="001F40A7" w:rsidRDefault="001F40A7" w:rsidP="005D0698">
            <w:r>
              <w:t>Lukas Gruber</w:t>
            </w:r>
          </w:p>
        </w:tc>
      </w:tr>
      <w:tr w:rsidR="001F40A7" w14:paraId="7A6F9FE8" w14:textId="77777777" w:rsidTr="005D0698">
        <w:tblPrEx>
          <w:tblLook w:val="04A0" w:firstRow="1" w:lastRow="0" w:firstColumn="1" w:lastColumn="0" w:noHBand="0" w:noVBand="1"/>
        </w:tblPrEx>
        <w:trPr>
          <w:gridAfter w:val="1"/>
          <w:wAfter w:w="8" w:type="dxa"/>
        </w:trPr>
        <w:tc>
          <w:tcPr>
            <w:tcW w:w="1710" w:type="dxa"/>
          </w:tcPr>
          <w:p w14:paraId="322C0412" w14:textId="77777777" w:rsidR="001F40A7" w:rsidRPr="00336154" w:rsidRDefault="001F40A7" w:rsidP="005D0698">
            <w:pPr>
              <w:rPr>
                <w:lang w:val="en-US"/>
              </w:rPr>
            </w:pPr>
            <w:r>
              <w:t>Rest Service</w:t>
            </w:r>
          </w:p>
        </w:tc>
        <w:tc>
          <w:tcPr>
            <w:tcW w:w="5378" w:type="dxa"/>
          </w:tcPr>
          <w:p w14:paraId="5DA50493" w14:textId="65D2DDF8" w:rsidR="001F40A7" w:rsidRPr="006F39DC" w:rsidRDefault="001F40A7" w:rsidP="005D0698">
            <w:r>
              <w:t>Fehlerbehandlungen für Falscheingaben bei Post Mappings für EmployeeEntitys im Employee Controller</w:t>
            </w:r>
          </w:p>
        </w:tc>
        <w:tc>
          <w:tcPr>
            <w:tcW w:w="1979" w:type="dxa"/>
          </w:tcPr>
          <w:p w14:paraId="1EAD53AC" w14:textId="77777777" w:rsidR="001F40A7" w:rsidRDefault="001F40A7" w:rsidP="005D0698">
            <w:r>
              <w:t>Lukas Gruber</w:t>
            </w:r>
          </w:p>
        </w:tc>
      </w:tr>
      <w:tr w:rsidR="001F40A7" w14:paraId="4C2DEA5E" w14:textId="77777777" w:rsidTr="005D0698">
        <w:tblPrEx>
          <w:tblLook w:val="04A0" w:firstRow="1" w:lastRow="0" w:firstColumn="1" w:lastColumn="0" w:noHBand="0" w:noVBand="1"/>
        </w:tblPrEx>
        <w:trPr>
          <w:gridAfter w:val="1"/>
          <w:wAfter w:w="8" w:type="dxa"/>
        </w:trPr>
        <w:tc>
          <w:tcPr>
            <w:tcW w:w="1710" w:type="dxa"/>
          </w:tcPr>
          <w:p w14:paraId="275690DA" w14:textId="77777777" w:rsidR="001F40A7" w:rsidRDefault="001F40A7" w:rsidP="005D0698">
            <w:r>
              <w:t>Rest Service</w:t>
            </w:r>
          </w:p>
        </w:tc>
        <w:tc>
          <w:tcPr>
            <w:tcW w:w="5378" w:type="dxa"/>
          </w:tcPr>
          <w:p w14:paraId="3EFFC18E" w14:textId="67B6F2E2" w:rsidR="001F40A7" w:rsidRDefault="001F40A7" w:rsidP="005D0698">
            <w:r>
              <w:t>Implementierung des Post Mappings für TargetConfigEntity im TargetConfigController</w:t>
            </w:r>
          </w:p>
        </w:tc>
        <w:tc>
          <w:tcPr>
            <w:tcW w:w="1979" w:type="dxa"/>
          </w:tcPr>
          <w:p w14:paraId="74B12D90" w14:textId="77777777" w:rsidR="001F40A7" w:rsidRDefault="001F40A7" w:rsidP="005D0698">
            <w:r>
              <w:t>Lukas Gruber</w:t>
            </w:r>
          </w:p>
        </w:tc>
      </w:tr>
      <w:tr w:rsidR="001F40A7" w14:paraId="0BCC4E2C" w14:textId="77777777" w:rsidTr="005D0698">
        <w:tblPrEx>
          <w:tblLook w:val="04A0" w:firstRow="1" w:lastRow="0" w:firstColumn="1" w:lastColumn="0" w:noHBand="0" w:noVBand="1"/>
        </w:tblPrEx>
        <w:trPr>
          <w:gridAfter w:val="1"/>
          <w:wAfter w:w="8" w:type="dxa"/>
        </w:trPr>
        <w:tc>
          <w:tcPr>
            <w:tcW w:w="1710" w:type="dxa"/>
          </w:tcPr>
          <w:p w14:paraId="1884F822" w14:textId="77777777" w:rsidR="001F40A7" w:rsidRDefault="001F40A7" w:rsidP="005D0698">
            <w:r>
              <w:lastRenderedPageBreak/>
              <w:t>Rest Service</w:t>
            </w:r>
          </w:p>
        </w:tc>
        <w:tc>
          <w:tcPr>
            <w:tcW w:w="5378" w:type="dxa"/>
          </w:tcPr>
          <w:p w14:paraId="402FFDFA" w14:textId="3F3140FF" w:rsidR="001F40A7" w:rsidRDefault="001F40A7" w:rsidP="005D0698">
            <w:r>
              <w:t>Fehlerbehandlungen für Falscheingaben bei Post Mappings für TargetConfigEntitys im TargetConfig Controller</w:t>
            </w:r>
          </w:p>
        </w:tc>
        <w:tc>
          <w:tcPr>
            <w:tcW w:w="1979" w:type="dxa"/>
          </w:tcPr>
          <w:p w14:paraId="0C2F408E" w14:textId="77777777" w:rsidR="001F40A7" w:rsidRDefault="001F40A7" w:rsidP="005D0698">
            <w:r>
              <w:t>Lukas Gruber</w:t>
            </w:r>
          </w:p>
        </w:tc>
      </w:tr>
      <w:tr w:rsidR="001F40A7" w14:paraId="720A7DDA" w14:textId="77777777" w:rsidTr="005D0698">
        <w:tblPrEx>
          <w:tblLook w:val="04A0" w:firstRow="1" w:lastRow="0" w:firstColumn="1" w:lastColumn="0" w:noHBand="0" w:noVBand="1"/>
        </w:tblPrEx>
        <w:trPr>
          <w:gridAfter w:val="1"/>
          <w:wAfter w:w="8" w:type="dxa"/>
        </w:trPr>
        <w:tc>
          <w:tcPr>
            <w:tcW w:w="1710" w:type="dxa"/>
          </w:tcPr>
          <w:p w14:paraId="37DFA582" w14:textId="77777777" w:rsidR="001F40A7" w:rsidRDefault="001F40A7" w:rsidP="005D0698">
            <w:r>
              <w:t>Rest Service</w:t>
            </w:r>
          </w:p>
        </w:tc>
        <w:tc>
          <w:tcPr>
            <w:tcW w:w="5378" w:type="dxa"/>
          </w:tcPr>
          <w:p w14:paraId="19DD368F" w14:textId="4CE71F68" w:rsidR="001F40A7" w:rsidRDefault="001F40A7" w:rsidP="005D0698">
            <w:r>
              <w:t>Überarbeitung der TargetConfig Klassen aufgrund von Änderungen an der Datenbank</w:t>
            </w:r>
          </w:p>
        </w:tc>
        <w:tc>
          <w:tcPr>
            <w:tcW w:w="1979" w:type="dxa"/>
          </w:tcPr>
          <w:p w14:paraId="5682C69E" w14:textId="77777777" w:rsidR="001F40A7" w:rsidRDefault="001F40A7" w:rsidP="005D0698">
            <w:r>
              <w:t>Lukas Gruber</w:t>
            </w:r>
          </w:p>
        </w:tc>
      </w:tr>
      <w:tr w:rsidR="001F40A7" w14:paraId="56B0B9D3" w14:textId="77777777" w:rsidTr="005D0698">
        <w:tblPrEx>
          <w:tblLook w:val="04A0" w:firstRow="1" w:lastRow="0" w:firstColumn="1" w:lastColumn="0" w:noHBand="0" w:noVBand="1"/>
        </w:tblPrEx>
        <w:trPr>
          <w:gridAfter w:val="1"/>
          <w:wAfter w:w="8" w:type="dxa"/>
        </w:trPr>
        <w:tc>
          <w:tcPr>
            <w:tcW w:w="1710" w:type="dxa"/>
          </w:tcPr>
          <w:p w14:paraId="178B07F6" w14:textId="77777777" w:rsidR="001F40A7" w:rsidRDefault="001F40A7" w:rsidP="005D0698">
            <w:r>
              <w:t>Rest Service</w:t>
            </w:r>
          </w:p>
        </w:tc>
        <w:tc>
          <w:tcPr>
            <w:tcW w:w="5378" w:type="dxa"/>
          </w:tcPr>
          <w:p w14:paraId="4BBD3445" w14:textId="2BC5BF5D" w:rsidR="001F40A7" w:rsidRDefault="001F40A7" w:rsidP="005D0698">
            <w:r>
              <w:t>Erstellung von (Update)Patch Mappings für TargetConfigEntitys im TargetConfigController</w:t>
            </w:r>
          </w:p>
        </w:tc>
        <w:tc>
          <w:tcPr>
            <w:tcW w:w="1979" w:type="dxa"/>
          </w:tcPr>
          <w:p w14:paraId="348B14FB" w14:textId="77777777" w:rsidR="001F40A7" w:rsidRDefault="001F40A7" w:rsidP="005D0698">
            <w:r>
              <w:t>Lukas Gruber</w:t>
            </w:r>
          </w:p>
        </w:tc>
      </w:tr>
      <w:tr w:rsidR="001F40A7" w14:paraId="0B8EF2B2" w14:textId="77777777" w:rsidTr="005D0698">
        <w:tblPrEx>
          <w:tblLook w:val="04A0" w:firstRow="1" w:lastRow="0" w:firstColumn="1" w:lastColumn="0" w:noHBand="0" w:noVBand="1"/>
        </w:tblPrEx>
        <w:trPr>
          <w:gridAfter w:val="1"/>
          <w:wAfter w:w="8" w:type="dxa"/>
        </w:trPr>
        <w:tc>
          <w:tcPr>
            <w:tcW w:w="1710" w:type="dxa"/>
          </w:tcPr>
          <w:p w14:paraId="54D5A8EB" w14:textId="77777777" w:rsidR="001F40A7" w:rsidRDefault="001F40A7" w:rsidP="005D0698">
            <w:r>
              <w:t>Rest Service</w:t>
            </w:r>
          </w:p>
        </w:tc>
        <w:tc>
          <w:tcPr>
            <w:tcW w:w="5378" w:type="dxa"/>
          </w:tcPr>
          <w:p w14:paraId="23BE3456" w14:textId="43E08BEF" w:rsidR="001F40A7" w:rsidRDefault="001F40A7" w:rsidP="005D0698">
            <w:r>
              <w:t>Implementierung von Fehlerbehandlung für Falscheingaben für Patch Mapping von TargetConfigEntitys im TargetConfig Controller</w:t>
            </w:r>
          </w:p>
        </w:tc>
        <w:tc>
          <w:tcPr>
            <w:tcW w:w="1979" w:type="dxa"/>
          </w:tcPr>
          <w:p w14:paraId="52EA8F79" w14:textId="77777777" w:rsidR="001F40A7" w:rsidRDefault="001F40A7" w:rsidP="005D0698">
            <w:r>
              <w:t>Lukas Gruber</w:t>
            </w:r>
          </w:p>
        </w:tc>
      </w:tr>
      <w:tr w:rsidR="001F40A7" w14:paraId="4A45166F" w14:textId="77777777" w:rsidTr="005D0698">
        <w:tblPrEx>
          <w:tblLook w:val="04A0" w:firstRow="1" w:lastRow="0" w:firstColumn="1" w:lastColumn="0" w:noHBand="0" w:noVBand="1"/>
        </w:tblPrEx>
        <w:trPr>
          <w:gridAfter w:val="1"/>
          <w:wAfter w:w="8" w:type="dxa"/>
        </w:trPr>
        <w:tc>
          <w:tcPr>
            <w:tcW w:w="1710" w:type="dxa"/>
          </w:tcPr>
          <w:p w14:paraId="0601530F" w14:textId="77777777" w:rsidR="001F40A7" w:rsidRDefault="001F40A7" w:rsidP="005D0698">
            <w:r>
              <w:t>Rest Service</w:t>
            </w:r>
          </w:p>
        </w:tc>
        <w:tc>
          <w:tcPr>
            <w:tcW w:w="5378" w:type="dxa"/>
          </w:tcPr>
          <w:p w14:paraId="7BDC295B" w14:textId="0C39EC29" w:rsidR="001F40A7" w:rsidRDefault="001F40A7" w:rsidP="005D0698">
            <w:r>
              <w:t>Erstellung von (Update) Patch Mappings für EmployeeEntitys im Employee Controller</w:t>
            </w:r>
          </w:p>
        </w:tc>
        <w:tc>
          <w:tcPr>
            <w:tcW w:w="1979" w:type="dxa"/>
          </w:tcPr>
          <w:p w14:paraId="482B9021" w14:textId="77777777" w:rsidR="001F40A7" w:rsidRDefault="001F40A7" w:rsidP="005D0698">
            <w:r>
              <w:t>Lukas Gruber</w:t>
            </w:r>
          </w:p>
        </w:tc>
      </w:tr>
      <w:tr w:rsidR="001F40A7" w14:paraId="7835C035" w14:textId="77777777" w:rsidTr="005D0698">
        <w:tblPrEx>
          <w:tblLook w:val="04A0" w:firstRow="1" w:lastRow="0" w:firstColumn="1" w:lastColumn="0" w:noHBand="0" w:noVBand="1"/>
        </w:tblPrEx>
        <w:trPr>
          <w:gridAfter w:val="1"/>
          <w:wAfter w:w="8" w:type="dxa"/>
        </w:trPr>
        <w:tc>
          <w:tcPr>
            <w:tcW w:w="1710" w:type="dxa"/>
          </w:tcPr>
          <w:p w14:paraId="577A6EFF" w14:textId="77777777" w:rsidR="001F40A7" w:rsidRDefault="001F40A7" w:rsidP="005D0698">
            <w:r>
              <w:t>Rest Service</w:t>
            </w:r>
          </w:p>
        </w:tc>
        <w:tc>
          <w:tcPr>
            <w:tcW w:w="5378" w:type="dxa"/>
          </w:tcPr>
          <w:p w14:paraId="0F012234" w14:textId="5C8A8C86" w:rsidR="001F40A7" w:rsidRDefault="001F40A7" w:rsidP="005D0698">
            <w:r>
              <w:t>Implementierung von Fehlerbehandlung für Falscheingaben für Patch Mapping von EmployeeEntitys im EmployeeController</w:t>
            </w:r>
          </w:p>
        </w:tc>
        <w:tc>
          <w:tcPr>
            <w:tcW w:w="1979" w:type="dxa"/>
          </w:tcPr>
          <w:p w14:paraId="3989D824" w14:textId="77777777" w:rsidR="001F40A7" w:rsidRDefault="001F40A7" w:rsidP="005D0698">
            <w:r>
              <w:t>Lukas Gruber</w:t>
            </w:r>
          </w:p>
        </w:tc>
      </w:tr>
      <w:tr w:rsidR="001F40A7" w14:paraId="4E1C5717" w14:textId="77777777" w:rsidTr="005D0698">
        <w:tblPrEx>
          <w:tblLook w:val="04A0" w:firstRow="1" w:lastRow="0" w:firstColumn="1" w:lastColumn="0" w:noHBand="0" w:noVBand="1"/>
        </w:tblPrEx>
        <w:trPr>
          <w:gridAfter w:val="1"/>
          <w:wAfter w:w="8" w:type="dxa"/>
        </w:trPr>
        <w:tc>
          <w:tcPr>
            <w:tcW w:w="1710" w:type="dxa"/>
          </w:tcPr>
          <w:p w14:paraId="411B9702" w14:textId="77777777" w:rsidR="001F40A7" w:rsidRDefault="001F40A7" w:rsidP="005D0698">
            <w:r>
              <w:t>Rest Service</w:t>
            </w:r>
          </w:p>
        </w:tc>
        <w:tc>
          <w:tcPr>
            <w:tcW w:w="5378" w:type="dxa"/>
          </w:tcPr>
          <w:p w14:paraId="5A7CF4FA" w14:textId="54E73D3B" w:rsidR="001F40A7" w:rsidRDefault="001F40A7" w:rsidP="005D0698">
            <w:r>
              <w:t>Erstellung der Exception Klassen für Employee und TargetConfig Entitäten</w:t>
            </w:r>
          </w:p>
        </w:tc>
        <w:tc>
          <w:tcPr>
            <w:tcW w:w="1979" w:type="dxa"/>
          </w:tcPr>
          <w:p w14:paraId="06CEFF14" w14:textId="77777777" w:rsidR="001F40A7" w:rsidRDefault="001F40A7" w:rsidP="005D0698">
            <w:r>
              <w:t>Lukas Gruber</w:t>
            </w:r>
          </w:p>
        </w:tc>
      </w:tr>
      <w:tr w:rsidR="001F40A7" w14:paraId="2A04E575" w14:textId="77777777" w:rsidTr="005D0698">
        <w:tblPrEx>
          <w:tblLook w:val="04A0" w:firstRow="1" w:lastRow="0" w:firstColumn="1" w:lastColumn="0" w:noHBand="0" w:noVBand="1"/>
        </w:tblPrEx>
        <w:trPr>
          <w:gridAfter w:val="1"/>
          <w:wAfter w:w="8" w:type="dxa"/>
        </w:trPr>
        <w:tc>
          <w:tcPr>
            <w:tcW w:w="1710" w:type="dxa"/>
          </w:tcPr>
          <w:p w14:paraId="3045E95E" w14:textId="77777777" w:rsidR="001F40A7" w:rsidRDefault="001F40A7" w:rsidP="005D0698">
            <w:r>
              <w:t>Rest Service</w:t>
            </w:r>
          </w:p>
        </w:tc>
        <w:tc>
          <w:tcPr>
            <w:tcW w:w="5378" w:type="dxa"/>
          </w:tcPr>
          <w:p w14:paraId="05169717" w14:textId="3DCB7BAB" w:rsidR="001F40A7" w:rsidRDefault="001F40A7" w:rsidP="005D0698">
            <w:r>
              <w:t xml:space="preserve">Erstellung der Advice Klassen für Employee und TargetConfig Enitäten </w:t>
            </w:r>
          </w:p>
        </w:tc>
        <w:tc>
          <w:tcPr>
            <w:tcW w:w="1979" w:type="dxa"/>
          </w:tcPr>
          <w:p w14:paraId="4EAEFBF6" w14:textId="77777777" w:rsidR="001F40A7" w:rsidRDefault="001F40A7" w:rsidP="005D0698">
            <w:r>
              <w:t>Lukas Gruber</w:t>
            </w:r>
          </w:p>
        </w:tc>
      </w:tr>
      <w:tr w:rsidR="001F40A7" w14:paraId="7DCB296C" w14:textId="77777777" w:rsidTr="005D0698">
        <w:tblPrEx>
          <w:tblLook w:val="04A0" w:firstRow="1" w:lastRow="0" w:firstColumn="1" w:lastColumn="0" w:noHBand="0" w:noVBand="1"/>
        </w:tblPrEx>
        <w:trPr>
          <w:gridAfter w:val="1"/>
          <w:wAfter w:w="8" w:type="dxa"/>
        </w:trPr>
        <w:tc>
          <w:tcPr>
            <w:tcW w:w="1710" w:type="dxa"/>
          </w:tcPr>
          <w:p w14:paraId="18E39239" w14:textId="371960EC" w:rsidR="001F40A7" w:rsidRDefault="001F40A7" w:rsidP="005D0698">
            <w:r w:rsidRPr="00EB4153">
              <w:rPr>
                <w:lang w:val="en-US"/>
              </w:rPr>
              <w:t xml:space="preserve">Rest Service </w:t>
            </w:r>
            <w:r>
              <w:rPr>
                <w:lang w:val="en-US"/>
              </w:rPr>
              <w:t>Rest</w:t>
            </w:r>
          </w:p>
        </w:tc>
        <w:tc>
          <w:tcPr>
            <w:tcW w:w="5378" w:type="dxa"/>
          </w:tcPr>
          <w:p w14:paraId="6D6D4A94" w14:textId="41558E48" w:rsidR="001F40A7" w:rsidRDefault="001F40A7" w:rsidP="005D0698">
            <w:r>
              <w:t>Implementierung von Filtermethoden (Get Mappings) für Variablen von Employee</w:t>
            </w:r>
          </w:p>
        </w:tc>
        <w:tc>
          <w:tcPr>
            <w:tcW w:w="1979" w:type="dxa"/>
          </w:tcPr>
          <w:p w14:paraId="14D3009C" w14:textId="77777777" w:rsidR="001F40A7" w:rsidRDefault="001F40A7" w:rsidP="005D0698">
            <w:r>
              <w:t>Lukas Gruber</w:t>
            </w:r>
          </w:p>
        </w:tc>
      </w:tr>
      <w:tr w:rsidR="001F40A7" w14:paraId="66F9AC2A" w14:textId="77777777" w:rsidTr="005D0698">
        <w:tblPrEx>
          <w:tblLook w:val="04A0" w:firstRow="1" w:lastRow="0" w:firstColumn="1" w:lastColumn="0" w:noHBand="0" w:noVBand="1"/>
        </w:tblPrEx>
        <w:trPr>
          <w:gridAfter w:val="1"/>
          <w:wAfter w:w="8" w:type="dxa"/>
        </w:trPr>
        <w:tc>
          <w:tcPr>
            <w:tcW w:w="1710" w:type="dxa"/>
          </w:tcPr>
          <w:p w14:paraId="760122BF" w14:textId="22CAA838" w:rsidR="001F40A7" w:rsidRPr="00EB4153" w:rsidRDefault="001F40A7" w:rsidP="005D0698">
            <w:pPr>
              <w:rPr>
                <w:lang w:val="en-US"/>
              </w:rPr>
            </w:pPr>
            <w:r>
              <w:t>Rest Service</w:t>
            </w:r>
          </w:p>
        </w:tc>
        <w:tc>
          <w:tcPr>
            <w:tcW w:w="5378" w:type="dxa"/>
          </w:tcPr>
          <w:p w14:paraId="249EE5CF" w14:textId="5CEC4FDC" w:rsidR="001F40A7" w:rsidRDefault="001F40A7" w:rsidP="005D0698">
            <w:r>
              <w:t>Implementierung von Filtermethoden (Get Mappings) für Variablen von TargetConfig</w:t>
            </w:r>
          </w:p>
        </w:tc>
        <w:tc>
          <w:tcPr>
            <w:tcW w:w="1979" w:type="dxa"/>
          </w:tcPr>
          <w:p w14:paraId="7EE309BE" w14:textId="77777777" w:rsidR="001F40A7" w:rsidRDefault="001F40A7" w:rsidP="005D0698">
            <w:r>
              <w:t>Lukas Gruber</w:t>
            </w:r>
          </w:p>
        </w:tc>
      </w:tr>
      <w:tr w:rsidR="001F40A7" w14:paraId="4B2FD287" w14:textId="77777777" w:rsidTr="005D0698">
        <w:tblPrEx>
          <w:tblLook w:val="04A0" w:firstRow="1" w:lastRow="0" w:firstColumn="1" w:lastColumn="0" w:noHBand="0" w:noVBand="1"/>
        </w:tblPrEx>
        <w:trPr>
          <w:gridAfter w:val="1"/>
          <w:wAfter w:w="8" w:type="dxa"/>
        </w:trPr>
        <w:tc>
          <w:tcPr>
            <w:tcW w:w="1710" w:type="dxa"/>
          </w:tcPr>
          <w:p w14:paraId="134EC810" w14:textId="77777777" w:rsidR="001F40A7" w:rsidRDefault="001F40A7" w:rsidP="005D0698">
            <w:r>
              <w:t>Rest Service</w:t>
            </w:r>
          </w:p>
        </w:tc>
        <w:tc>
          <w:tcPr>
            <w:tcW w:w="5378" w:type="dxa"/>
          </w:tcPr>
          <w:p w14:paraId="505DCA81" w14:textId="634BE388" w:rsidR="001F40A7" w:rsidRDefault="001F40A7" w:rsidP="005D0698">
            <w:r>
              <w:t>Implementierung fortlaufender ID für Employee Entity</w:t>
            </w:r>
          </w:p>
        </w:tc>
        <w:tc>
          <w:tcPr>
            <w:tcW w:w="1979" w:type="dxa"/>
          </w:tcPr>
          <w:p w14:paraId="392E95A6" w14:textId="77777777" w:rsidR="001F40A7" w:rsidRDefault="001F40A7" w:rsidP="005D0698">
            <w:r>
              <w:t>Lukas Gruber</w:t>
            </w:r>
          </w:p>
        </w:tc>
      </w:tr>
      <w:tr w:rsidR="001F40A7" w14:paraId="38715B79" w14:textId="77777777" w:rsidTr="005D0698">
        <w:tblPrEx>
          <w:tblLook w:val="04A0" w:firstRow="1" w:lastRow="0" w:firstColumn="1" w:lastColumn="0" w:noHBand="0" w:noVBand="1"/>
        </w:tblPrEx>
        <w:trPr>
          <w:gridAfter w:val="1"/>
          <w:wAfter w:w="8" w:type="dxa"/>
        </w:trPr>
        <w:tc>
          <w:tcPr>
            <w:tcW w:w="1710" w:type="dxa"/>
          </w:tcPr>
          <w:p w14:paraId="04AC5AFD" w14:textId="77777777" w:rsidR="001F40A7" w:rsidRDefault="001F40A7" w:rsidP="005D0698">
            <w:r>
              <w:t>Rest Service</w:t>
            </w:r>
          </w:p>
        </w:tc>
        <w:tc>
          <w:tcPr>
            <w:tcW w:w="5378" w:type="dxa"/>
          </w:tcPr>
          <w:p w14:paraId="632B5C7F" w14:textId="30F2F0F2" w:rsidR="001F40A7" w:rsidRDefault="001F40A7" w:rsidP="005D0698">
            <w:r>
              <w:t xml:space="preserve">Implementierung fortlaufender ID für TargetConfig Entity </w:t>
            </w:r>
          </w:p>
        </w:tc>
        <w:tc>
          <w:tcPr>
            <w:tcW w:w="1979" w:type="dxa"/>
          </w:tcPr>
          <w:p w14:paraId="11886402" w14:textId="77777777" w:rsidR="001F40A7" w:rsidRDefault="001F40A7" w:rsidP="005D0698">
            <w:r>
              <w:t>Lukas Gruber</w:t>
            </w:r>
          </w:p>
        </w:tc>
      </w:tr>
      <w:tr w:rsidR="001F40A7" w14:paraId="513253C2" w14:textId="77777777" w:rsidTr="005D0698">
        <w:tblPrEx>
          <w:tblLook w:val="04A0" w:firstRow="1" w:lastRow="0" w:firstColumn="1" w:lastColumn="0" w:noHBand="0" w:noVBand="1"/>
        </w:tblPrEx>
        <w:trPr>
          <w:gridAfter w:val="1"/>
          <w:wAfter w:w="8" w:type="dxa"/>
        </w:trPr>
        <w:tc>
          <w:tcPr>
            <w:tcW w:w="1710" w:type="dxa"/>
          </w:tcPr>
          <w:p w14:paraId="6FCEF404" w14:textId="77777777" w:rsidR="001F40A7" w:rsidRDefault="001F40A7" w:rsidP="005D0698">
            <w:r>
              <w:t>Rest Service</w:t>
            </w:r>
          </w:p>
        </w:tc>
        <w:tc>
          <w:tcPr>
            <w:tcW w:w="5378" w:type="dxa"/>
          </w:tcPr>
          <w:p w14:paraId="71742D18" w14:textId="6D980754" w:rsidR="001F40A7" w:rsidRDefault="001F40A7" w:rsidP="005D0698">
            <w:r>
              <w:t>Erstellung sämtlicher Delete Mappings für Employee Klasse</w:t>
            </w:r>
          </w:p>
        </w:tc>
        <w:tc>
          <w:tcPr>
            <w:tcW w:w="1979" w:type="dxa"/>
          </w:tcPr>
          <w:p w14:paraId="10F2E470" w14:textId="77777777" w:rsidR="001F40A7" w:rsidRDefault="001F40A7" w:rsidP="005D0698">
            <w:r>
              <w:t>Lukas Gruber</w:t>
            </w:r>
          </w:p>
        </w:tc>
      </w:tr>
      <w:tr w:rsidR="001F40A7" w14:paraId="711108B2" w14:textId="77777777" w:rsidTr="005D0698">
        <w:tblPrEx>
          <w:tblLook w:val="04A0" w:firstRow="1" w:lastRow="0" w:firstColumn="1" w:lastColumn="0" w:noHBand="0" w:noVBand="1"/>
        </w:tblPrEx>
        <w:trPr>
          <w:gridAfter w:val="1"/>
          <w:wAfter w:w="8" w:type="dxa"/>
        </w:trPr>
        <w:tc>
          <w:tcPr>
            <w:tcW w:w="1710" w:type="dxa"/>
          </w:tcPr>
          <w:p w14:paraId="12C426BA" w14:textId="77777777" w:rsidR="001F40A7" w:rsidRDefault="001F40A7" w:rsidP="005D0698">
            <w:r>
              <w:t>Rest Service</w:t>
            </w:r>
          </w:p>
        </w:tc>
        <w:tc>
          <w:tcPr>
            <w:tcW w:w="5378" w:type="dxa"/>
          </w:tcPr>
          <w:p w14:paraId="0A0E5A9B" w14:textId="6B1A7427" w:rsidR="001F40A7" w:rsidRDefault="001F40A7" w:rsidP="005D0698">
            <w:r>
              <w:t>Erstellung sämtlicher Delete Mappings für TargetConfig Klasse</w:t>
            </w:r>
          </w:p>
        </w:tc>
        <w:tc>
          <w:tcPr>
            <w:tcW w:w="1979" w:type="dxa"/>
          </w:tcPr>
          <w:p w14:paraId="63B6A627" w14:textId="77777777" w:rsidR="001F40A7" w:rsidRDefault="001F40A7" w:rsidP="005D0698">
            <w:r>
              <w:t>Lukas Gruber</w:t>
            </w:r>
          </w:p>
        </w:tc>
      </w:tr>
      <w:tr w:rsidR="001F40A7" w14:paraId="54E488EA" w14:textId="77777777" w:rsidTr="005D0698">
        <w:tblPrEx>
          <w:tblLook w:val="04A0" w:firstRow="1" w:lastRow="0" w:firstColumn="1" w:lastColumn="0" w:noHBand="0" w:noVBand="1"/>
        </w:tblPrEx>
        <w:trPr>
          <w:gridAfter w:val="1"/>
          <w:wAfter w:w="8" w:type="dxa"/>
        </w:trPr>
        <w:tc>
          <w:tcPr>
            <w:tcW w:w="1710" w:type="dxa"/>
          </w:tcPr>
          <w:p w14:paraId="35878F66" w14:textId="77777777" w:rsidR="001F40A7" w:rsidRDefault="001F40A7" w:rsidP="005D0698">
            <w:r>
              <w:t>Rest Service</w:t>
            </w:r>
          </w:p>
        </w:tc>
        <w:tc>
          <w:tcPr>
            <w:tcW w:w="5378" w:type="dxa"/>
          </w:tcPr>
          <w:p w14:paraId="2C9503EA" w14:textId="3E42F3E5" w:rsidR="001F40A7" w:rsidRDefault="001F40A7" w:rsidP="005D0698">
            <w:r>
              <w:t>Regelmäßiges Testen der Funktionaliäten des Rest Services mittels Postman API</w:t>
            </w:r>
          </w:p>
        </w:tc>
        <w:tc>
          <w:tcPr>
            <w:tcW w:w="1979" w:type="dxa"/>
          </w:tcPr>
          <w:p w14:paraId="6BC3E2E6" w14:textId="185C70A6" w:rsidR="001F40A7" w:rsidRDefault="001F40A7" w:rsidP="005D0698">
            <w:r>
              <w:t>Lukas Gruber, Daniel Hochgatterer</w:t>
            </w:r>
          </w:p>
        </w:tc>
      </w:tr>
      <w:tr w:rsidR="001F40A7" w14:paraId="23FD66D2" w14:textId="77777777" w:rsidTr="005D0698">
        <w:tblPrEx>
          <w:tblLook w:val="04A0" w:firstRow="1" w:lastRow="0" w:firstColumn="1" w:lastColumn="0" w:noHBand="0" w:noVBand="1"/>
        </w:tblPrEx>
        <w:trPr>
          <w:gridAfter w:val="1"/>
          <w:wAfter w:w="8" w:type="dxa"/>
        </w:trPr>
        <w:tc>
          <w:tcPr>
            <w:tcW w:w="1710" w:type="dxa"/>
          </w:tcPr>
          <w:p w14:paraId="5E65607B" w14:textId="77777777" w:rsidR="001F40A7" w:rsidRDefault="001F40A7" w:rsidP="005D0698">
            <w:r>
              <w:t>Rest Service</w:t>
            </w:r>
          </w:p>
        </w:tc>
        <w:tc>
          <w:tcPr>
            <w:tcW w:w="5378" w:type="dxa"/>
          </w:tcPr>
          <w:p w14:paraId="723348F7" w14:textId="25A637FC" w:rsidR="001F40A7" w:rsidRDefault="001F40A7" w:rsidP="005D0698">
            <w:r>
              <w:t xml:space="preserve">Verfassen der Dokumentation für den Rest Service </w:t>
            </w:r>
            <w:r>
              <w:br/>
              <w:t>Kapitel 4 inkl. Subkapitel, sowie Kapitel 6 verwendete Technologien für Rest + Installationsanleitung Rest</w:t>
            </w:r>
          </w:p>
        </w:tc>
        <w:tc>
          <w:tcPr>
            <w:tcW w:w="1979" w:type="dxa"/>
          </w:tcPr>
          <w:p w14:paraId="3483165B" w14:textId="77777777" w:rsidR="001F40A7" w:rsidRDefault="001F40A7" w:rsidP="005D0698">
            <w:r>
              <w:t>Lukas Gruber, Daniel Hochgatterer</w:t>
            </w:r>
          </w:p>
        </w:tc>
      </w:tr>
      <w:tr w:rsidR="001F40A7" w14:paraId="6E16B794" w14:textId="77777777" w:rsidTr="005D0698">
        <w:tblPrEx>
          <w:tblLook w:val="04A0" w:firstRow="1" w:lastRow="0" w:firstColumn="1" w:lastColumn="0" w:noHBand="0" w:noVBand="1"/>
        </w:tblPrEx>
        <w:trPr>
          <w:gridAfter w:val="1"/>
          <w:wAfter w:w="8" w:type="dxa"/>
        </w:trPr>
        <w:tc>
          <w:tcPr>
            <w:tcW w:w="1710" w:type="dxa"/>
          </w:tcPr>
          <w:p w14:paraId="4B5E3DE3" w14:textId="77777777" w:rsidR="001F40A7" w:rsidRDefault="001F40A7" w:rsidP="005D0698">
            <w:r>
              <w:t>Rest Service</w:t>
            </w:r>
          </w:p>
        </w:tc>
        <w:tc>
          <w:tcPr>
            <w:tcW w:w="5378" w:type="dxa"/>
          </w:tcPr>
          <w:p w14:paraId="7978FEC2" w14:textId="31EAF4E6" w:rsidR="001F40A7" w:rsidRDefault="001F40A7" w:rsidP="005D0698">
            <w:pPr>
              <w:rPr>
                <w:color w:val="000000" w:themeColor="text1"/>
              </w:rPr>
            </w:pPr>
            <w:r>
              <w:t>Verbindung des Rest Service mit der Datenbank über Application.property File im Java Projekt</w:t>
            </w:r>
          </w:p>
        </w:tc>
        <w:tc>
          <w:tcPr>
            <w:tcW w:w="1979" w:type="dxa"/>
          </w:tcPr>
          <w:p w14:paraId="31D25BC1" w14:textId="32EA8CA5" w:rsidR="001F40A7" w:rsidRDefault="001F40A7" w:rsidP="005D0698">
            <w:r>
              <w:t>Lukas Gruber</w:t>
            </w:r>
          </w:p>
        </w:tc>
      </w:tr>
      <w:tr w:rsidR="001F40A7" w14:paraId="5F6C40FB" w14:textId="77777777" w:rsidTr="005D0698">
        <w:tblPrEx>
          <w:tblLook w:val="04A0" w:firstRow="1" w:lastRow="0" w:firstColumn="1" w:lastColumn="0" w:noHBand="0" w:noVBand="1"/>
        </w:tblPrEx>
        <w:trPr>
          <w:gridAfter w:val="1"/>
          <w:wAfter w:w="8" w:type="dxa"/>
        </w:trPr>
        <w:tc>
          <w:tcPr>
            <w:tcW w:w="1710" w:type="dxa"/>
          </w:tcPr>
          <w:p w14:paraId="788D9901" w14:textId="77777777" w:rsidR="001F40A7" w:rsidRDefault="001F40A7" w:rsidP="005D0698">
            <w:r>
              <w:t>Rest Service</w:t>
            </w:r>
          </w:p>
        </w:tc>
        <w:tc>
          <w:tcPr>
            <w:tcW w:w="5378" w:type="dxa"/>
          </w:tcPr>
          <w:p w14:paraId="6B33BF76" w14:textId="61E14459" w:rsidR="001F40A7" w:rsidRDefault="001F40A7" w:rsidP="005D0698">
            <w:r>
              <w:t>Implementierung automatischer Generierung von Loginnamen und Passwörtern bei Nichteingabe in Employee</w:t>
            </w:r>
          </w:p>
        </w:tc>
        <w:tc>
          <w:tcPr>
            <w:tcW w:w="1979" w:type="dxa"/>
          </w:tcPr>
          <w:p w14:paraId="3B44F4B3" w14:textId="77777777" w:rsidR="001F40A7" w:rsidRDefault="001F40A7" w:rsidP="005D0698">
            <w:r>
              <w:t>Lukas Gruber</w:t>
            </w:r>
          </w:p>
        </w:tc>
      </w:tr>
      <w:tr w:rsidR="001F40A7" w14:paraId="79D94BB6" w14:textId="77777777" w:rsidTr="005D0698">
        <w:tblPrEx>
          <w:tblLook w:val="04A0" w:firstRow="1" w:lastRow="0" w:firstColumn="1" w:lastColumn="0" w:noHBand="0" w:noVBand="1"/>
        </w:tblPrEx>
        <w:trPr>
          <w:gridAfter w:val="1"/>
          <w:wAfter w:w="8" w:type="dxa"/>
        </w:trPr>
        <w:tc>
          <w:tcPr>
            <w:tcW w:w="1710" w:type="dxa"/>
          </w:tcPr>
          <w:p w14:paraId="5705C1BC" w14:textId="77777777" w:rsidR="001F40A7" w:rsidRDefault="001F40A7" w:rsidP="005D0698">
            <w:r>
              <w:t>Rest Service</w:t>
            </w:r>
          </w:p>
        </w:tc>
        <w:tc>
          <w:tcPr>
            <w:tcW w:w="5378" w:type="dxa"/>
          </w:tcPr>
          <w:p w14:paraId="12E6405C" w14:textId="24D34CD8" w:rsidR="001F40A7" w:rsidRDefault="001F40A7" w:rsidP="005D0698">
            <w:r>
              <w:t xml:space="preserve">Recherche über mögliche Umsetzung eines Logging Systems </w:t>
            </w:r>
          </w:p>
        </w:tc>
        <w:tc>
          <w:tcPr>
            <w:tcW w:w="1979" w:type="dxa"/>
          </w:tcPr>
          <w:p w14:paraId="263FD4F4" w14:textId="485DEB7B" w:rsidR="001F40A7" w:rsidRDefault="001F40A7" w:rsidP="005D0698">
            <w:r>
              <w:t>Lukas Gruber, Daniel Hochgatterer</w:t>
            </w:r>
          </w:p>
        </w:tc>
      </w:tr>
      <w:tr w:rsidR="001F40A7" w14:paraId="043176D6" w14:textId="77777777" w:rsidTr="005D0698">
        <w:tblPrEx>
          <w:tblLook w:val="04A0" w:firstRow="1" w:lastRow="0" w:firstColumn="1" w:lastColumn="0" w:noHBand="0" w:noVBand="1"/>
        </w:tblPrEx>
        <w:trPr>
          <w:gridAfter w:val="1"/>
          <w:wAfter w:w="8" w:type="dxa"/>
        </w:trPr>
        <w:tc>
          <w:tcPr>
            <w:tcW w:w="1710" w:type="dxa"/>
          </w:tcPr>
          <w:p w14:paraId="203A725D" w14:textId="77777777" w:rsidR="001F40A7" w:rsidRDefault="001F40A7" w:rsidP="005D0698">
            <w:r>
              <w:lastRenderedPageBreak/>
              <w:t>Rest Service</w:t>
            </w:r>
          </w:p>
        </w:tc>
        <w:tc>
          <w:tcPr>
            <w:tcW w:w="5378" w:type="dxa"/>
          </w:tcPr>
          <w:p w14:paraId="7D422D54" w14:textId="4FB7FBCC" w:rsidR="001F40A7" w:rsidRDefault="001F40A7" w:rsidP="005D0698">
            <w:r>
              <w:t>BPMN Modell Schnittstelle, Rest</w:t>
            </w:r>
          </w:p>
        </w:tc>
        <w:tc>
          <w:tcPr>
            <w:tcW w:w="1979" w:type="dxa"/>
          </w:tcPr>
          <w:p w14:paraId="6ED1DDA8" w14:textId="77777777" w:rsidR="001F40A7" w:rsidRDefault="001F40A7" w:rsidP="005D0698">
            <w:r>
              <w:t>Lukas Gruber, Daniel Hochgatterer</w:t>
            </w:r>
          </w:p>
        </w:tc>
      </w:tr>
      <w:tr w:rsidR="001F40A7" w14:paraId="3120C4A8" w14:textId="77777777" w:rsidTr="005D0698">
        <w:tblPrEx>
          <w:tblLook w:val="04A0" w:firstRow="1" w:lastRow="0" w:firstColumn="1" w:lastColumn="0" w:noHBand="0" w:noVBand="1"/>
        </w:tblPrEx>
        <w:tc>
          <w:tcPr>
            <w:tcW w:w="1710" w:type="dxa"/>
          </w:tcPr>
          <w:p w14:paraId="78A8AC82" w14:textId="53C4C61B" w:rsidR="001F40A7" w:rsidRDefault="001F40A7" w:rsidP="005D0698"/>
        </w:tc>
        <w:tc>
          <w:tcPr>
            <w:tcW w:w="5378" w:type="dxa"/>
          </w:tcPr>
          <w:p w14:paraId="79EEDCFA" w14:textId="54BC3832" w:rsidR="001F40A7" w:rsidRDefault="001F40A7" w:rsidP="005D0698"/>
        </w:tc>
        <w:tc>
          <w:tcPr>
            <w:tcW w:w="1987" w:type="dxa"/>
            <w:gridSpan w:val="2"/>
          </w:tcPr>
          <w:p w14:paraId="5BA0566F" w14:textId="0675153B" w:rsidR="001F40A7" w:rsidRDefault="001F40A7" w:rsidP="005D0698"/>
        </w:tc>
      </w:tr>
    </w:tbl>
    <w:p w14:paraId="51251CD3" w14:textId="77777777" w:rsidR="0001034D" w:rsidRDefault="0001034D" w:rsidP="0001034D"/>
    <w:p w14:paraId="17CFA28C" w14:textId="77777777" w:rsidR="0001034D" w:rsidRPr="00757A4C" w:rsidRDefault="0001034D" w:rsidP="0001034D">
      <w:pPr>
        <w:jc w:val="both"/>
      </w:pPr>
    </w:p>
    <w:p w14:paraId="139B8AD0" w14:textId="77777777" w:rsidR="0001034D" w:rsidRDefault="0001034D" w:rsidP="0001034D">
      <w:pPr>
        <w:jc w:val="both"/>
        <w:rPr>
          <w:rStyle w:val="SchwacheHervorhebung"/>
          <w:rFonts w:asciiTheme="majorHAnsi" w:eastAsiaTheme="majorEastAsia" w:hAnsiTheme="majorHAnsi" w:cstheme="majorBidi"/>
          <w:sz w:val="32"/>
          <w:szCs w:val="32"/>
        </w:rPr>
      </w:pPr>
      <w:r>
        <w:rPr>
          <w:rStyle w:val="SchwacheHervorhebung"/>
        </w:rPr>
        <w:br w:type="page"/>
      </w:r>
    </w:p>
    <w:p w14:paraId="5128F8A5" w14:textId="47F2FF1F" w:rsidR="0001034D" w:rsidRPr="00DE660F" w:rsidRDefault="0001034D" w:rsidP="0001034D">
      <w:pPr>
        <w:pStyle w:val="berschrift1"/>
        <w:rPr>
          <w:rStyle w:val="SchwacheHervorhebung"/>
        </w:rPr>
      </w:pPr>
      <w:bookmarkStart w:id="16" w:name="_Toc465242289"/>
      <w:bookmarkStart w:id="17" w:name="_Toc176055229"/>
      <w:bookmarkStart w:id="18" w:name="_Toc94545589"/>
      <w:r w:rsidRPr="23974C89">
        <w:rPr>
          <w:rStyle w:val="SchwacheHervorhebung"/>
          <w:i w:val="0"/>
          <w:iCs w:val="0"/>
          <w:color w:val="auto"/>
        </w:rPr>
        <w:lastRenderedPageBreak/>
        <w:t>Technische Dokumentation</w:t>
      </w:r>
      <w:bookmarkEnd w:id="16"/>
      <w:bookmarkEnd w:id="17"/>
      <w:bookmarkEnd w:id="18"/>
    </w:p>
    <w:p w14:paraId="2BD7BCCA" w14:textId="1CD68A50" w:rsidR="0001034D" w:rsidRPr="00DE660F" w:rsidRDefault="0001034D" w:rsidP="0001034D">
      <w:pPr>
        <w:pStyle w:val="berschrift2"/>
      </w:pPr>
      <w:bookmarkStart w:id="19" w:name="_Toc1497890635"/>
      <w:bookmarkStart w:id="20" w:name="_Toc1471630718"/>
      <w:bookmarkStart w:id="21" w:name="_Toc94545590"/>
      <w:r>
        <w:t>Anforderungen</w:t>
      </w:r>
      <w:bookmarkEnd w:id="19"/>
      <w:bookmarkEnd w:id="20"/>
      <w:bookmarkEnd w:id="21"/>
    </w:p>
    <w:p w14:paraId="0E726BF9" w14:textId="349A8517" w:rsidR="0001034D" w:rsidRPr="00DE660F" w:rsidRDefault="0001034D" w:rsidP="0001034D">
      <w:pPr>
        <w:pStyle w:val="berschrift3"/>
      </w:pPr>
      <w:bookmarkStart w:id="22" w:name="_Toc1365683046"/>
      <w:bookmarkStart w:id="23" w:name="_Toc544236495"/>
      <w:bookmarkStart w:id="24" w:name="_Toc94545591"/>
      <w:r>
        <w:t>Frontend</w:t>
      </w:r>
      <w:bookmarkEnd w:id="22"/>
      <w:bookmarkEnd w:id="23"/>
      <w:bookmarkEnd w:id="24"/>
    </w:p>
    <w:p w14:paraId="56A4FA16" w14:textId="77777777" w:rsidR="0001034D" w:rsidRDefault="0001034D" w:rsidP="0001034D">
      <w:pPr>
        <w:jc w:val="both"/>
      </w:pPr>
      <w:r>
        <w:t>Abbildung folgender Funktionen zur Verwaltung von Personen, Organisationseinheiten und Zielsystemen:</w:t>
      </w:r>
    </w:p>
    <w:p w14:paraId="121AF48A" w14:textId="77777777" w:rsidR="0001034D" w:rsidRDefault="0001034D" w:rsidP="00064138">
      <w:pPr>
        <w:pStyle w:val="Listenabsatz"/>
        <w:numPr>
          <w:ilvl w:val="0"/>
          <w:numId w:val="18"/>
        </w:numPr>
        <w:spacing w:after="160" w:line="259" w:lineRule="auto"/>
        <w:jc w:val="both"/>
      </w:pPr>
      <w:r>
        <w:t>Neuanlage, Bearbeiten, Löschen von Personen</w:t>
      </w:r>
    </w:p>
    <w:p w14:paraId="2F23FDBE" w14:textId="77777777" w:rsidR="0001034D" w:rsidRDefault="0001034D" w:rsidP="00064138">
      <w:pPr>
        <w:pStyle w:val="Listenabsatz"/>
        <w:numPr>
          <w:ilvl w:val="0"/>
          <w:numId w:val="18"/>
        </w:numPr>
        <w:spacing w:after="160" w:line="259" w:lineRule="auto"/>
        <w:jc w:val="both"/>
      </w:pPr>
      <w:r>
        <w:t>Neuanlage, Bearbeiten, Löschen von Organisationseinheiten</w:t>
      </w:r>
    </w:p>
    <w:p w14:paraId="12CA30ED" w14:textId="77777777" w:rsidR="0001034D" w:rsidRDefault="0001034D" w:rsidP="00064138">
      <w:pPr>
        <w:pStyle w:val="Listenabsatz"/>
        <w:numPr>
          <w:ilvl w:val="0"/>
          <w:numId w:val="18"/>
        </w:numPr>
        <w:spacing w:after="160" w:line="259" w:lineRule="auto"/>
        <w:jc w:val="both"/>
      </w:pPr>
      <w:r>
        <w:t>Umzug von Personen in andere Organisationseinheiten</w:t>
      </w:r>
    </w:p>
    <w:p w14:paraId="71C3B1D6" w14:textId="77777777" w:rsidR="0001034D" w:rsidRDefault="0001034D" w:rsidP="00064138">
      <w:pPr>
        <w:pStyle w:val="Listenabsatz"/>
        <w:numPr>
          <w:ilvl w:val="0"/>
          <w:numId w:val="18"/>
        </w:numPr>
        <w:spacing w:after="160" w:line="259" w:lineRule="auto"/>
        <w:jc w:val="both"/>
      </w:pPr>
      <w:r>
        <w:t>Konfiguration von (mandantenspezifische) Zielsystemen</w:t>
      </w:r>
    </w:p>
    <w:p w14:paraId="7B8A525A" w14:textId="77777777" w:rsidR="0001034D" w:rsidRDefault="0001034D" w:rsidP="00064138">
      <w:pPr>
        <w:pStyle w:val="Listenabsatz"/>
        <w:numPr>
          <w:ilvl w:val="0"/>
          <w:numId w:val="18"/>
        </w:numPr>
        <w:spacing w:after="160" w:line="259" w:lineRule="auto"/>
        <w:jc w:val="both"/>
      </w:pPr>
      <w:r>
        <w:t>Hinzufügen von Mandaten und Zielsystemen</w:t>
      </w:r>
    </w:p>
    <w:p w14:paraId="2FED2532" w14:textId="252CA23F" w:rsidR="0001034D" w:rsidRPr="00DE660F" w:rsidRDefault="0001034D" w:rsidP="0001034D">
      <w:pPr>
        <w:pStyle w:val="berschrift3"/>
      </w:pPr>
      <w:bookmarkStart w:id="25" w:name="_Toc1917544870"/>
      <w:bookmarkStart w:id="26" w:name="_Toc29494112"/>
      <w:bookmarkStart w:id="27" w:name="_Toc94545592"/>
      <w:r>
        <w:t>Webservice</w:t>
      </w:r>
      <w:bookmarkEnd w:id="25"/>
      <w:r>
        <w:t xml:space="preserve"> | Rest Service</w:t>
      </w:r>
      <w:bookmarkEnd w:id="26"/>
      <w:bookmarkEnd w:id="27"/>
    </w:p>
    <w:p w14:paraId="47C4945F" w14:textId="41C0F292" w:rsidR="0001034D" w:rsidRPr="00DE660F" w:rsidRDefault="0001034D" w:rsidP="0001034D">
      <w:pPr>
        <w:pStyle w:val="StandardJKU"/>
      </w:pPr>
      <w:r>
        <w:t xml:space="preserve">Der User darf bei Benutzung der Software keinen direkten Zugriff auf die Identitätsdatenbank des Unternehmens haben. Somit wurde das Team mit dem Problem konfrontiert, eine Schnittstelle zu implementieren, welche dem Frontend sämtliche Funktionen, zum Einfügen/Bearbeiten von Mitarbeiter/Abteilungsdatensätzen, ohne direkten Datenbankzugriff ermöglicht. </w:t>
      </w:r>
    </w:p>
    <w:p w14:paraId="5B7CD255" w14:textId="56376DDF" w:rsidR="0001034D" w:rsidRDefault="0001034D" w:rsidP="0001034D">
      <w:pPr>
        <w:pStyle w:val="berschrift3"/>
      </w:pPr>
      <w:bookmarkStart w:id="28" w:name="_Toc629007110"/>
      <w:bookmarkStart w:id="29" w:name="_Toc17444436"/>
      <w:bookmarkStart w:id="30" w:name="_Toc94545593"/>
      <w:r>
        <w:t>Datenbank</w:t>
      </w:r>
      <w:bookmarkEnd w:id="28"/>
      <w:bookmarkEnd w:id="29"/>
      <w:bookmarkEnd w:id="30"/>
    </w:p>
    <w:p w14:paraId="5E9DEE34" w14:textId="77777777" w:rsidR="0001034D" w:rsidRPr="00142D74" w:rsidRDefault="0001034D" w:rsidP="0001034D">
      <w:r w:rsidRPr="00142D74">
        <w:t xml:space="preserve">Als Anforderung an die Datenbank bzw. das Datenbanksystem wurde eine konsistente Datenbasis für die Verwaltung von Mitarbeiterdaten bei Miterbeitereintritten, Abteilungswechsel von Mitarbeiten und Mitarbeiteraustritten definiert. Die Datenbank verwaltet Mitarbeiter mehrere Organisationen mit beliebigen Eigenschaften. Diese Mitarbeiter können </w:t>
      </w:r>
      <w:r>
        <w:t>angelegt</w:t>
      </w:r>
      <w:r w:rsidRPr="00142D74">
        <w:t xml:space="preserve"> (bei Mitarbeitereintritten), bearbeitet (bei Abteilungswechsel des Mitarbeiters) und gelöscht (bei Austritt eines Mitarbeiters) werden.</w:t>
      </w:r>
    </w:p>
    <w:p w14:paraId="6BC82D3C" w14:textId="77777777" w:rsidR="0001034D" w:rsidRPr="005C6AFC" w:rsidRDefault="0001034D" w:rsidP="0001034D">
      <w:pPr>
        <w:pStyle w:val="StandardJKU"/>
      </w:pPr>
      <w:r>
        <w:t>Darüber hinaus werden in der Datenbank die Einstellungen für die Schnittstellen zu den Zielsystemen gespeichert.</w:t>
      </w:r>
    </w:p>
    <w:p w14:paraId="797C49A9" w14:textId="4F9DB56F" w:rsidR="0001034D" w:rsidRDefault="0001034D" w:rsidP="0001034D">
      <w:pPr>
        <w:pStyle w:val="berschrift3"/>
      </w:pPr>
      <w:bookmarkStart w:id="31" w:name="_Toc1441357067"/>
      <w:bookmarkStart w:id="32" w:name="_Toc94545594"/>
      <w:r>
        <w:t>Datenmodell</w:t>
      </w:r>
      <w:bookmarkEnd w:id="31"/>
      <w:bookmarkEnd w:id="32"/>
    </w:p>
    <w:p w14:paraId="3022C3C5" w14:textId="77777777" w:rsidR="0001034D" w:rsidRDefault="0001034D" w:rsidP="0001034D">
      <w:pPr>
        <w:pStyle w:val="StandardJKU"/>
      </w:pPr>
      <w:r>
        <w:t>Das Datenbankschema besteht aus folgenden Tabellen:</w:t>
      </w:r>
    </w:p>
    <w:p w14:paraId="40BD1B48" w14:textId="546337B4" w:rsidR="0001034D" w:rsidRPr="00F218E1" w:rsidRDefault="0001034D" w:rsidP="00064138">
      <w:pPr>
        <w:pStyle w:val="StandardJKU"/>
        <w:numPr>
          <w:ilvl w:val="0"/>
          <w:numId w:val="22"/>
        </w:numPr>
      </w:pPr>
      <w:r w:rsidRPr="00F218E1">
        <w:t>Employee_table, d</w:t>
      </w:r>
      <w:r w:rsidRPr="00F218E1">
        <w:rPr>
          <w:rStyle w:val="normaltextrun"/>
        </w:rPr>
        <w:t xml:space="preserve">iese Tabelle beinhaltet die Daten des Mitarbeiters. Jeder Mitarbeiter ist genau einem Mandanten zugeordnet und kann </w:t>
      </w:r>
      <w:r w:rsidR="002E69B6" w:rsidRPr="00F218E1">
        <w:rPr>
          <w:rStyle w:val="normaltextrun"/>
        </w:rPr>
        <w:t>über die internen Mitarbeiter</w:t>
      </w:r>
      <w:r w:rsidRPr="00F218E1">
        <w:rPr>
          <w:rStyle w:val="normaltextrun"/>
        </w:rPr>
        <w:t>_ID identifiziert werden.</w:t>
      </w:r>
    </w:p>
    <w:p w14:paraId="31CC7445" w14:textId="77777777" w:rsidR="0001034D" w:rsidRPr="00F218E1" w:rsidRDefault="0001034D" w:rsidP="00064138">
      <w:pPr>
        <w:pStyle w:val="StandardJKU"/>
        <w:numPr>
          <w:ilvl w:val="0"/>
          <w:numId w:val="22"/>
        </w:numPr>
      </w:pPr>
      <w:r w:rsidRPr="00F218E1">
        <w:t>Department_table, hier werden die einzelnen Mandanten bzw. Departments verwaltet.</w:t>
      </w:r>
    </w:p>
    <w:p w14:paraId="0B95501D" w14:textId="77777777" w:rsidR="0001034D" w:rsidRPr="00F218E1" w:rsidRDefault="0001034D" w:rsidP="00064138">
      <w:pPr>
        <w:pStyle w:val="StandardJKU"/>
        <w:numPr>
          <w:ilvl w:val="0"/>
          <w:numId w:val="22"/>
        </w:numPr>
      </w:pPr>
      <w:r w:rsidRPr="00F218E1">
        <w:t>Targetconfig</w:t>
      </w:r>
      <w:r>
        <w:t xml:space="preserve">_table, in dieser Tabelle werden die Konfigurationsmöglichkeiten definiert, welche Daten an die Zielsysteme exportiert werden sollen. </w:t>
      </w:r>
    </w:p>
    <w:p w14:paraId="7A2F223A" w14:textId="77777777" w:rsidR="0001034D" w:rsidRPr="00F218E1" w:rsidRDefault="0001034D" w:rsidP="00064138">
      <w:pPr>
        <w:pStyle w:val="StandardJKU"/>
        <w:numPr>
          <w:ilvl w:val="0"/>
          <w:numId w:val="22"/>
        </w:numPr>
      </w:pPr>
      <w:r w:rsidRPr="00F218E1">
        <w:t>Targetstate</w:t>
      </w:r>
      <w:r>
        <w:t>_table, diese Tabelle bildet die Schnittstelleninformationen zu den einzelnen Zielsystemen ab.</w:t>
      </w:r>
    </w:p>
    <w:p w14:paraId="7D410606" w14:textId="2226B2F7" w:rsidR="0001034D" w:rsidRDefault="0001034D" w:rsidP="0001034D">
      <w:pPr>
        <w:pStyle w:val="StandardJKU"/>
      </w:pPr>
    </w:p>
    <w:p w14:paraId="106D8514" w14:textId="54971905" w:rsidR="0001034D" w:rsidRPr="0091421C" w:rsidRDefault="0091421C" w:rsidP="0091421C">
      <w:pPr>
        <w:spacing w:after="160" w:line="259" w:lineRule="auto"/>
        <w:rPr>
          <w:lang w:val="de-DE"/>
        </w:rPr>
      </w:pPr>
      <w:r>
        <w:br w:type="page"/>
      </w:r>
    </w:p>
    <w:p w14:paraId="4291173B" w14:textId="2D002068" w:rsidR="0001034D" w:rsidRDefault="0001034D" w:rsidP="0001034D">
      <w:pPr>
        <w:pStyle w:val="berschrift3"/>
      </w:pPr>
      <w:bookmarkStart w:id="33" w:name="_Toc575861646"/>
      <w:bookmarkStart w:id="34" w:name="_Toc1105688506"/>
      <w:bookmarkStart w:id="35" w:name="_Toc94545595"/>
      <w:r>
        <w:lastRenderedPageBreak/>
        <w:t>Zielsysteme</w:t>
      </w:r>
      <w:bookmarkEnd w:id="33"/>
      <w:bookmarkEnd w:id="34"/>
      <w:bookmarkEnd w:id="35"/>
    </w:p>
    <w:p w14:paraId="5335006F" w14:textId="77777777" w:rsidR="0001034D" w:rsidRDefault="0001034D" w:rsidP="0001034D">
      <w:pPr>
        <w:pStyle w:val="berschrift4"/>
        <w:spacing w:after="120"/>
      </w:pPr>
      <w:r>
        <w:t>CSV</w:t>
      </w:r>
    </w:p>
    <w:p w14:paraId="335E7F89" w14:textId="77777777" w:rsidR="0001034D" w:rsidRPr="007E0EE1" w:rsidRDefault="0001034D" w:rsidP="0001034D">
      <w:pPr>
        <w:pStyle w:val="StandardJKU"/>
        <w:rPr>
          <w:lang w:val="de-AT"/>
        </w:rPr>
      </w:pPr>
      <w:r>
        <w:rPr>
          <w:lang w:val="de-AT"/>
        </w:rPr>
        <w:t>Für dieses Zielsystem wurde ein Dateiexport ins das CSV-Format definiert, das die Daten automatisiert direkt auf dem entsprechenden Ablagepfad des jeweiligen Departments exportiert.</w:t>
      </w:r>
    </w:p>
    <w:p w14:paraId="4B4F831C" w14:textId="77777777" w:rsidR="0001034D" w:rsidRDefault="0001034D" w:rsidP="0001034D">
      <w:pPr>
        <w:pStyle w:val="berschrift4"/>
        <w:spacing w:after="120"/>
      </w:pPr>
      <w:r>
        <w:t>JSON</w:t>
      </w:r>
    </w:p>
    <w:p w14:paraId="4465A8EE" w14:textId="77777777" w:rsidR="0001034D" w:rsidRPr="00C6055A" w:rsidRDefault="0001034D" w:rsidP="0001034D">
      <w:pPr>
        <w:pStyle w:val="StandardJKU"/>
        <w:rPr>
          <w:lang w:val="de-AT"/>
        </w:rPr>
      </w:pPr>
      <w:r>
        <w:rPr>
          <w:lang w:val="de-AT"/>
        </w:rPr>
        <w:t>Das JSON Zielsystem wird ebenfalls über einen automatisierten Export auf den jeweiligen Ablagepfad des hinterlegten Departments exportiert.</w:t>
      </w:r>
    </w:p>
    <w:p w14:paraId="0B0E918C" w14:textId="77777777" w:rsidR="0001034D" w:rsidRDefault="0001034D" w:rsidP="0001034D">
      <w:pPr>
        <w:pStyle w:val="berschrift4"/>
        <w:spacing w:after="120"/>
      </w:pPr>
      <w:r>
        <w:t>LDAP</w:t>
      </w:r>
    </w:p>
    <w:p w14:paraId="7C756189" w14:textId="4B33574B" w:rsidR="00CC75DC" w:rsidRPr="00CC75DC" w:rsidRDefault="00C77642" w:rsidP="00CC75DC">
      <w:pPr>
        <w:pStyle w:val="StandardJKU"/>
        <w:rPr>
          <w:lang w:val="de-AT"/>
        </w:rPr>
      </w:pPr>
      <w:r>
        <w:rPr>
          <w:lang w:val="de-AT"/>
        </w:rPr>
        <w:t xml:space="preserve">LDAP wird mittels eines Synchronisierungsservices in gewissen Zeitabständen automatisch mit den konfiguriertem LDAP Server synchronisiert. </w:t>
      </w:r>
      <w:r w:rsidR="00D203E2">
        <w:rPr>
          <w:lang w:val="de-AT"/>
        </w:rPr>
        <w:t>Der Service prüft hierbei mittels der Felder „last_Updated“ und „last_synced“</w:t>
      </w:r>
      <w:r w:rsidR="00816A40">
        <w:rPr>
          <w:lang w:val="de-AT"/>
        </w:rPr>
        <w:t xml:space="preserve"> ob Änderungen übertragen werden müssen und </w:t>
      </w:r>
      <w:r w:rsidR="00305E6F">
        <w:rPr>
          <w:lang w:val="de-AT"/>
        </w:rPr>
        <w:t xml:space="preserve">überträgt diese, wenn notwendig. </w:t>
      </w:r>
      <w:r>
        <w:rPr>
          <w:lang w:val="de-AT"/>
        </w:rPr>
        <w:t>Dabei ist d</w:t>
      </w:r>
      <w:r w:rsidR="00D050A0">
        <w:rPr>
          <w:lang w:val="de-AT"/>
        </w:rPr>
        <w:t xml:space="preserve">as </w:t>
      </w:r>
      <w:r w:rsidR="00E86599">
        <w:rPr>
          <w:lang w:val="de-AT"/>
        </w:rPr>
        <w:t>Mappings</w:t>
      </w:r>
      <w:r w:rsidR="00D050A0">
        <w:rPr>
          <w:lang w:val="de-AT"/>
        </w:rPr>
        <w:t xml:space="preserve"> auf den LDAP Server vorgegeben und ermöglicht so die </w:t>
      </w:r>
      <w:r w:rsidR="00E86599">
        <w:rPr>
          <w:lang w:val="de-AT"/>
        </w:rPr>
        <w:t>übernahmen</w:t>
      </w:r>
      <w:r w:rsidR="00D050A0">
        <w:rPr>
          <w:lang w:val="de-AT"/>
        </w:rPr>
        <w:t xml:space="preserve"> von allen Daten aus d</w:t>
      </w:r>
      <w:r w:rsidR="00605D45">
        <w:rPr>
          <w:lang w:val="de-AT"/>
        </w:rPr>
        <w:t>er zentralen Datenbank.</w:t>
      </w:r>
    </w:p>
    <w:p w14:paraId="48F26E97" w14:textId="77777777" w:rsidR="0001034D" w:rsidRDefault="0001034D" w:rsidP="0001034D">
      <w:pPr>
        <w:pStyle w:val="berschrift4"/>
        <w:spacing w:after="120"/>
      </w:pPr>
      <w:r>
        <w:t>MYSQL</w:t>
      </w:r>
    </w:p>
    <w:p w14:paraId="178982AE" w14:textId="06FCC8BB" w:rsidR="0001034D" w:rsidRDefault="00605D45" w:rsidP="0001034D">
      <w:r>
        <w:t xml:space="preserve">MSQL </w:t>
      </w:r>
      <w:r w:rsidR="00D55A7B">
        <w:t xml:space="preserve">wird mittels demselben Synchronisierungsservices wie </w:t>
      </w:r>
      <w:r w:rsidR="002528AA">
        <w:t>LDAP sy</w:t>
      </w:r>
      <w:r w:rsidR="00BE7FD4">
        <w:t xml:space="preserve">nchronisiert dabei wird wiederum auf Änderungen </w:t>
      </w:r>
      <w:r w:rsidR="00D203E2">
        <w:t>in der zentralen Datenbank geachtet und bei relevanten Änderungen diese in die Ziel Datenbank mittels JDBC übertragen.</w:t>
      </w:r>
      <w:r w:rsidR="004455FB">
        <w:t xml:space="preserve"> Dabei werden wiederum nur die </w:t>
      </w:r>
      <w:r w:rsidR="00564370">
        <w:t>in der zentralen Datenbank konfigurierten Departments mit deren Credentials angegebenen Datenbank</w:t>
      </w:r>
      <w:r w:rsidR="0001034D">
        <w:br w:type="page"/>
      </w:r>
    </w:p>
    <w:p w14:paraId="11670F4D" w14:textId="7BD6AD19" w:rsidR="0001034D" w:rsidRPr="00DE660F" w:rsidRDefault="0001034D" w:rsidP="0001034D">
      <w:pPr>
        <w:pStyle w:val="berschrift1"/>
      </w:pPr>
      <w:bookmarkStart w:id="36" w:name="_Toc350154223"/>
      <w:bookmarkStart w:id="37" w:name="_Toc1903818866"/>
      <w:bookmarkStart w:id="38" w:name="_Toc94545596"/>
      <w:r>
        <w:lastRenderedPageBreak/>
        <w:t xml:space="preserve">Technische Lösungsarchitektur </w:t>
      </w:r>
      <w:bookmarkEnd w:id="36"/>
      <w:r>
        <w:t>Frontend</w:t>
      </w:r>
      <w:bookmarkEnd w:id="37"/>
      <w:bookmarkEnd w:id="38"/>
    </w:p>
    <w:p w14:paraId="39C2B864" w14:textId="602DC255" w:rsidR="0001034D" w:rsidRDefault="0001034D" w:rsidP="0001034D">
      <w:pPr>
        <w:pStyle w:val="berschrift2"/>
      </w:pPr>
      <w:bookmarkStart w:id="39" w:name="_Toc1288338953"/>
      <w:bookmarkStart w:id="40" w:name="_Toc94545597"/>
      <w:r>
        <w:t>BPMN Diagramm Frontend</w:t>
      </w:r>
      <w:bookmarkEnd w:id="39"/>
      <w:bookmarkEnd w:id="40"/>
    </w:p>
    <w:p w14:paraId="7E28AFBD" w14:textId="77777777" w:rsidR="0001034D" w:rsidRDefault="0001034D" w:rsidP="0001034D">
      <w:pPr>
        <w:keepNext/>
        <w:spacing w:after="160" w:line="259" w:lineRule="auto"/>
      </w:pPr>
      <w:r>
        <w:rPr>
          <w:noProof/>
          <w:lang w:val="en-US"/>
        </w:rPr>
        <w:drawing>
          <wp:inline distT="0" distB="0" distL="0" distR="0" wp14:anchorId="012E4DE1" wp14:editId="686E5035">
            <wp:extent cx="5760720" cy="329692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14:paraId="79EAD693" w14:textId="1B6D2F64" w:rsidR="0001034D" w:rsidRPr="00E86E33" w:rsidRDefault="6E89E056" w:rsidP="66946882">
      <w:pPr>
        <w:pStyle w:val="Beschriftung"/>
        <w:jc w:val="left"/>
        <w:rPr>
          <w:rFonts w:asciiTheme="minorHAnsi" w:eastAsiaTheme="minorEastAsia" w:hAnsiTheme="minorHAnsi"/>
        </w:rPr>
      </w:pPr>
      <w:bookmarkStart w:id="41" w:name="_Toc94518337"/>
      <w:r w:rsidRPr="66946882">
        <w:rPr>
          <w:rFonts w:asciiTheme="minorHAnsi" w:eastAsiaTheme="minorEastAsia" w:hAnsiTheme="minorHAnsi"/>
        </w:rPr>
        <w:t xml:space="preserve">Abbildung </w:t>
      </w:r>
      <w:r>
        <w:fldChar w:fldCharType="begin"/>
      </w:r>
      <w:r>
        <w:instrText>SEQ Abbildung \* ARABIC</w:instrText>
      </w:r>
      <w:r>
        <w:fldChar w:fldCharType="separate"/>
      </w:r>
      <w:r w:rsidRPr="66946882">
        <w:rPr>
          <w:noProof/>
        </w:rPr>
        <w:t>1</w:t>
      </w:r>
      <w:r>
        <w:fldChar w:fldCharType="end"/>
      </w:r>
      <w:r w:rsidRPr="66946882">
        <w:rPr>
          <w:rFonts w:asciiTheme="minorHAnsi" w:eastAsiaTheme="minorEastAsia" w:hAnsiTheme="minorHAnsi"/>
        </w:rPr>
        <w:t>: BPMN Frontend Diagramm</w:t>
      </w:r>
      <w:bookmarkEnd w:id="41"/>
    </w:p>
    <w:p w14:paraId="4136BB6A" w14:textId="6BF79752" w:rsidR="0001034D" w:rsidRDefault="0001034D" w:rsidP="0001034D">
      <w:pPr>
        <w:pStyle w:val="berschrift2"/>
      </w:pPr>
      <w:bookmarkStart w:id="42" w:name="_Toc94545598"/>
      <w:r>
        <w:t>Technische Umsetzung</w:t>
      </w:r>
      <w:bookmarkEnd w:id="42"/>
    </w:p>
    <w:p w14:paraId="6BC0AEA4" w14:textId="77777777" w:rsidR="0001034D" w:rsidRDefault="0001034D" w:rsidP="0001034D">
      <w:pPr>
        <w:pStyle w:val="StandardJKU"/>
        <w:rPr>
          <w:rFonts w:eastAsia="Arial"/>
        </w:rPr>
      </w:pPr>
      <w:r w:rsidRPr="428DD8C8">
        <w:rPr>
          <w:rFonts w:eastAsia="Arial"/>
        </w:rPr>
        <w:t xml:space="preserve">Anfangs wurde im Zuge der Evaluierung der Front-End Technologie die Nutzung von JavaFX in Betracht gezogen, was aus diversen Gründen schnell wieder verworfen </w:t>
      </w:r>
      <w:r w:rsidRPr="549A2C9E">
        <w:rPr>
          <w:rFonts w:eastAsia="Arial"/>
        </w:rPr>
        <w:t>wurde.</w:t>
      </w:r>
      <w:r w:rsidRPr="2641A40B">
        <w:rPr>
          <w:rFonts w:eastAsia="Arial"/>
        </w:rPr>
        <w:t xml:space="preserve"> </w:t>
      </w:r>
      <w:r w:rsidRPr="116C3F4D">
        <w:rPr>
          <w:rFonts w:eastAsia="Arial"/>
        </w:rPr>
        <w:t xml:space="preserve">Schlussendlich fiel die Entscheidung auf Angular 13 mit Bootstrap als </w:t>
      </w:r>
      <w:r w:rsidRPr="5FD52490">
        <w:rPr>
          <w:rFonts w:eastAsia="Arial"/>
        </w:rPr>
        <w:t>“</w:t>
      </w:r>
      <w:r w:rsidRPr="116C3F4D">
        <w:rPr>
          <w:rFonts w:eastAsia="Arial"/>
        </w:rPr>
        <w:t>HTML</w:t>
      </w:r>
      <w:r w:rsidRPr="32FBAD94">
        <w:rPr>
          <w:rFonts w:eastAsia="Arial"/>
        </w:rPr>
        <w:t>,</w:t>
      </w:r>
      <w:r w:rsidRPr="5FD52490">
        <w:rPr>
          <w:rFonts w:eastAsia="Arial"/>
        </w:rPr>
        <w:t xml:space="preserve"> </w:t>
      </w:r>
      <w:r w:rsidRPr="674DC494">
        <w:rPr>
          <w:rFonts w:eastAsia="Arial"/>
        </w:rPr>
        <w:t xml:space="preserve">CSS </w:t>
      </w:r>
      <w:r w:rsidRPr="5FD52490">
        <w:rPr>
          <w:rFonts w:eastAsia="Arial"/>
        </w:rPr>
        <w:t xml:space="preserve">&amp; JS </w:t>
      </w:r>
      <w:r w:rsidRPr="674DC494">
        <w:rPr>
          <w:rFonts w:eastAsia="Arial"/>
        </w:rPr>
        <w:t>Framework</w:t>
      </w:r>
      <w:r w:rsidRPr="5FD52490">
        <w:rPr>
          <w:rFonts w:eastAsia="Arial"/>
        </w:rPr>
        <w:t>”.</w:t>
      </w:r>
    </w:p>
    <w:p w14:paraId="59F8C150" w14:textId="77777777" w:rsidR="0001034D" w:rsidRDefault="0001034D" w:rsidP="0001034D">
      <w:pPr>
        <w:pStyle w:val="StandardJKU"/>
        <w:rPr>
          <w:rFonts w:eastAsia="Arial"/>
        </w:rPr>
      </w:pPr>
      <w:r w:rsidRPr="5D0035A6">
        <w:rPr>
          <w:rFonts w:eastAsia="Arial"/>
        </w:rPr>
        <w:t xml:space="preserve">Die Hauptbestandteile sind </w:t>
      </w:r>
      <w:r w:rsidRPr="392DB2DE">
        <w:rPr>
          <w:rFonts w:eastAsia="Arial"/>
        </w:rPr>
        <w:t xml:space="preserve">das “Routine.module”, die “Pages”, </w:t>
      </w:r>
      <w:r w:rsidRPr="5181DA5C">
        <w:rPr>
          <w:rFonts w:eastAsia="Arial"/>
        </w:rPr>
        <w:t>“Services”, “</w:t>
      </w:r>
      <w:r w:rsidRPr="32FBAD94">
        <w:rPr>
          <w:rFonts w:eastAsia="Arial"/>
        </w:rPr>
        <w:t>Environment” und “Index”.</w:t>
      </w:r>
    </w:p>
    <w:p w14:paraId="371CFE18" w14:textId="77777777" w:rsidR="0001034D" w:rsidRDefault="0001034D" w:rsidP="0001034D">
      <w:pPr>
        <w:pStyle w:val="StandardJKU"/>
        <w:rPr>
          <w:rFonts w:eastAsia="Arial"/>
        </w:rPr>
      </w:pPr>
      <w:r w:rsidRPr="59290B79">
        <w:rPr>
          <w:rFonts w:eastAsia="Arial"/>
        </w:rPr>
        <w:t xml:space="preserve">Im </w:t>
      </w:r>
      <w:r w:rsidRPr="0CF429F4">
        <w:rPr>
          <w:rFonts w:eastAsia="Arial"/>
        </w:rPr>
        <w:t>“</w:t>
      </w:r>
      <w:r w:rsidRPr="59290B79">
        <w:rPr>
          <w:rFonts w:eastAsia="Arial"/>
        </w:rPr>
        <w:t>Index</w:t>
      </w:r>
      <w:r w:rsidRPr="0CF429F4">
        <w:rPr>
          <w:rFonts w:eastAsia="Arial"/>
        </w:rPr>
        <w:t>”</w:t>
      </w:r>
      <w:r w:rsidRPr="59290B79">
        <w:rPr>
          <w:rFonts w:eastAsia="Arial"/>
        </w:rPr>
        <w:t xml:space="preserve"> ist die Verbindung zum Bootstrap CDN (Content Delivery Network) </w:t>
      </w:r>
      <w:r w:rsidRPr="236099B6">
        <w:rPr>
          <w:rFonts w:eastAsia="Arial"/>
        </w:rPr>
        <w:t>hinterlegt</w:t>
      </w:r>
      <w:r w:rsidRPr="0CF429F4">
        <w:rPr>
          <w:rFonts w:eastAsia="Arial"/>
        </w:rPr>
        <w:t>.</w:t>
      </w:r>
    </w:p>
    <w:p w14:paraId="6E4CA500" w14:textId="77777777" w:rsidR="0001034D" w:rsidRDefault="0001034D" w:rsidP="0001034D">
      <w:pPr>
        <w:pStyle w:val="StandardJKU"/>
        <w:rPr>
          <w:rFonts w:eastAsia="Arial"/>
        </w:rPr>
      </w:pPr>
      <w:r w:rsidRPr="3F23780D">
        <w:rPr>
          <w:rFonts w:eastAsia="Arial"/>
        </w:rPr>
        <w:t xml:space="preserve">Im “Environment” ist als “Base-URL” </w:t>
      </w:r>
      <w:r w:rsidRPr="0564F244">
        <w:rPr>
          <w:rFonts w:eastAsia="Arial"/>
        </w:rPr>
        <w:t xml:space="preserve">Parameter </w:t>
      </w:r>
      <w:r w:rsidRPr="3F23780D">
        <w:rPr>
          <w:rFonts w:eastAsia="Arial"/>
        </w:rPr>
        <w:t xml:space="preserve">der “Localhost Port” 8080 definiert, sodass </w:t>
      </w:r>
      <w:r w:rsidRPr="7805CFA9">
        <w:rPr>
          <w:rFonts w:eastAsia="Arial"/>
        </w:rPr>
        <w:t>dies bei Änderungen am Port nur</w:t>
      </w:r>
      <w:r w:rsidRPr="3F23780D">
        <w:rPr>
          <w:rFonts w:eastAsia="Arial"/>
        </w:rPr>
        <w:t xml:space="preserve"> </w:t>
      </w:r>
      <w:r w:rsidRPr="0564F244">
        <w:rPr>
          <w:rFonts w:eastAsia="Arial"/>
        </w:rPr>
        <w:t xml:space="preserve">an </w:t>
      </w:r>
      <w:r w:rsidRPr="7805CFA9">
        <w:rPr>
          <w:rFonts w:eastAsia="Arial"/>
        </w:rPr>
        <w:t>dieser</w:t>
      </w:r>
      <w:r w:rsidRPr="0564F244">
        <w:rPr>
          <w:rFonts w:eastAsia="Arial"/>
        </w:rPr>
        <w:t xml:space="preserve"> Stelle </w:t>
      </w:r>
      <w:r w:rsidRPr="7805CFA9">
        <w:rPr>
          <w:rFonts w:eastAsia="Arial"/>
        </w:rPr>
        <w:t>geändert werden muss.</w:t>
      </w:r>
    </w:p>
    <w:p w14:paraId="0D62D961" w14:textId="77777777" w:rsidR="0001034D" w:rsidRDefault="0001034D" w:rsidP="0001034D">
      <w:pPr>
        <w:pStyle w:val="StandardJKU"/>
        <w:rPr>
          <w:rFonts w:eastAsia="Arial"/>
        </w:rPr>
      </w:pPr>
      <w:r w:rsidRPr="374F496E">
        <w:rPr>
          <w:rFonts w:eastAsia="Arial"/>
        </w:rPr>
        <w:t xml:space="preserve">Im “Package.json” </w:t>
      </w:r>
      <w:r w:rsidRPr="0B77DAE4">
        <w:rPr>
          <w:rFonts w:eastAsia="Arial"/>
        </w:rPr>
        <w:t>liegen</w:t>
      </w:r>
      <w:r w:rsidRPr="374F496E">
        <w:rPr>
          <w:rFonts w:eastAsia="Arial"/>
        </w:rPr>
        <w:t xml:space="preserve"> </w:t>
      </w:r>
      <w:r w:rsidRPr="7F6EFA43">
        <w:rPr>
          <w:rFonts w:eastAsia="Arial"/>
        </w:rPr>
        <w:t xml:space="preserve">die </w:t>
      </w:r>
      <w:r w:rsidRPr="0B77DAE4">
        <w:rPr>
          <w:rFonts w:eastAsia="Arial"/>
        </w:rPr>
        <w:t xml:space="preserve">grundlegenden Konfigurationsdetails </w:t>
      </w:r>
      <w:r w:rsidRPr="6637B42C">
        <w:rPr>
          <w:rFonts w:eastAsia="Arial"/>
        </w:rPr>
        <w:t xml:space="preserve">von </w:t>
      </w:r>
      <w:r w:rsidRPr="374F496E">
        <w:rPr>
          <w:rFonts w:eastAsia="Arial"/>
        </w:rPr>
        <w:t>“</w:t>
      </w:r>
      <w:r w:rsidRPr="2F8173C3">
        <w:rPr>
          <w:rFonts w:eastAsia="Arial"/>
        </w:rPr>
        <w:t xml:space="preserve">Angular </w:t>
      </w:r>
      <w:r w:rsidRPr="6637B42C">
        <w:rPr>
          <w:rFonts w:eastAsia="Arial"/>
        </w:rPr>
        <w:t xml:space="preserve">Version </w:t>
      </w:r>
      <w:r w:rsidRPr="2F8173C3">
        <w:rPr>
          <w:rFonts w:eastAsia="Arial"/>
        </w:rPr>
        <w:t>13</w:t>
      </w:r>
      <w:r w:rsidRPr="6637B42C">
        <w:rPr>
          <w:rFonts w:eastAsia="Arial"/>
        </w:rPr>
        <w:t>”.</w:t>
      </w:r>
    </w:p>
    <w:p w14:paraId="243A12C4" w14:textId="77777777" w:rsidR="0001034D" w:rsidRDefault="0001034D" w:rsidP="0001034D">
      <w:pPr>
        <w:pStyle w:val="StandardJKU"/>
        <w:rPr>
          <w:rFonts w:eastAsia="Arial"/>
        </w:rPr>
      </w:pPr>
      <w:r w:rsidRPr="34365FB4">
        <w:rPr>
          <w:rFonts w:eastAsia="Arial"/>
        </w:rPr>
        <w:t xml:space="preserve">Im “App.Module” liegen die definierten Komponenten des Projekts. Es umfasst das </w:t>
      </w:r>
      <w:r w:rsidRPr="22D14F03">
        <w:rPr>
          <w:rFonts w:eastAsia="Arial"/>
        </w:rPr>
        <w:t>Basismodul</w:t>
      </w:r>
      <w:r w:rsidRPr="34365FB4">
        <w:rPr>
          <w:rFonts w:eastAsia="Arial"/>
        </w:rPr>
        <w:t xml:space="preserve"> zum Starten der Applikation wie auch diverse andere Module, die </w:t>
      </w:r>
      <w:r w:rsidRPr="67D351BC">
        <w:rPr>
          <w:rFonts w:eastAsia="Arial"/>
        </w:rPr>
        <w:t>Bestandteil</w:t>
      </w:r>
      <w:r w:rsidRPr="34365FB4">
        <w:rPr>
          <w:rFonts w:eastAsia="Arial"/>
        </w:rPr>
        <w:t xml:space="preserve"> der </w:t>
      </w:r>
      <w:r w:rsidRPr="34D1AFA7">
        <w:rPr>
          <w:rFonts w:eastAsia="Arial"/>
        </w:rPr>
        <w:t>Software</w:t>
      </w:r>
      <w:r w:rsidRPr="34365FB4">
        <w:rPr>
          <w:rFonts w:eastAsia="Arial"/>
        </w:rPr>
        <w:t xml:space="preserve"> sind. Dazu gehörigen die Module der jeweiligen Seiten zu “Employee”, “Department”, “Targetconfig” und “Targetstate”, wie auch </w:t>
      </w:r>
      <w:r w:rsidRPr="4EA7F344">
        <w:rPr>
          <w:rFonts w:eastAsia="Arial"/>
        </w:rPr>
        <w:t>Formulardaten, HTTP</w:t>
      </w:r>
      <w:r w:rsidRPr="67D351BC">
        <w:rPr>
          <w:rFonts w:eastAsia="Arial"/>
        </w:rPr>
        <w:t xml:space="preserve"> Services </w:t>
      </w:r>
      <w:r w:rsidRPr="0CFF3EA8">
        <w:rPr>
          <w:rFonts w:eastAsia="Arial"/>
        </w:rPr>
        <w:t xml:space="preserve">und </w:t>
      </w:r>
      <w:r w:rsidRPr="3DDC130A">
        <w:rPr>
          <w:rFonts w:eastAsia="Arial"/>
        </w:rPr>
        <w:t>das Routing.</w:t>
      </w:r>
    </w:p>
    <w:p w14:paraId="62EEA957" w14:textId="77777777" w:rsidR="0001034D" w:rsidRPr="00523047" w:rsidRDefault="0001034D" w:rsidP="0001034D">
      <w:pPr>
        <w:pStyle w:val="StandardJKU"/>
        <w:rPr>
          <w:rFonts w:eastAsia="Arial"/>
          <w:lang w:val="en-US"/>
        </w:rPr>
      </w:pPr>
      <w:r w:rsidRPr="48DEF9C1">
        <w:rPr>
          <w:rFonts w:eastAsia="Arial"/>
        </w:rPr>
        <w:t xml:space="preserve">Die Basis Struktur ist im “app-routing.module.ts” </w:t>
      </w:r>
      <w:r w:rsidRPr="2E381682">
        <w:rPr>
          <w:rFonts w:eastAsia="Arial"/>
        </w:rPr>
        <w:t>hinterlegt, wo</w:t>
      </w:r>
      <w:r w:rsidRPr="228406E2">
        <w:rPr>
          <w:rFonts w:eastAsia="Arial"/>
        </w:rPr>
        <w:t xml:space="preserve"> die Pfade der jeweiligen Seiten definiert </w:t>
      </w:r>
      <w:r w:rsidRPr="5F83AD8F">
        <w:rPr>
          <w:rFonts w:eastAsia="Arial"/>
        </w:rPr>
        <w:t>sind.</w:t>
      </w:r>
      <w:r w:rsidRPr="3D5A4583">
        <w:rPr>
          <w:rFonts w:eastAsia="Arial"/>
        </w:rPr>
        <w:t xml:space="preserve"> </w:t>
      </w:r>
      <w:r w:rsidRPr="00523047">
        <w:rPr>
          <w:rFonts w:eastAsia="Arial"/>
          <w:lang w:val="en-US"/>
        </w:rPr>
        <w:t xml:space="preserve">Die Webapplikation gliedert sich in die Seiten ”Login”, “Home (Employee)”, “Single Employee View”, “Department”, “Targetconfig”, “Targetstate” und “404”. </w:t>
      </w:r>
    </w:p>
    <w:p w14:paraId="78E35B06" w14:textId="77777777" w:rsidR="0001034D" w:rsidRDefault="0001034D" w:rsidP="0001034D">
      <w:pPr>
        <w:pStyle w:val="StandardJKU"/>
        <w:rPr>
          <w:rFonts w:eastAsia="Arial"/>
        </w:rPr>
      </w:pPr>
      <w:r w:rsidRPr="1ED6A871">
        <w:rPr>
          <w:rFonts w:eastAsia="Arial"/>
        </w:rPr>
        <w:t xml:space="preserve">Innerhalb von “Pages” ist die Struktur der </w:t>
      </w:r>
      <w:r w:rsidRPr="4B1F4123">
        <w:rPr>
          <w:rFonts w:eastAsia="Arial"/>
        </w:rPr>
        <w:t>jeweiligen Seiten</w:t>
      </w:r>
      <w:r w:rsidRPr="7CDB6BDB">
        <w:rPr>
          <w:rFonts w:eastAsia="Arial"/>
        </w:rPr>
        <w:t xml:space="preserve"> als “HTML, CSS und Typescript”</w:t>
      </w:r>
      <w:r w:rsidRPr="4B1F4123">
        <w:rPr>
          <w:rFonts w:eastAsia="Arial"/>
        </w:rPr>
        <w:t xml:space="preserve"> </w:t>
      </w:r>
      <w:r w:rsidRPr="4C09E7A0">
        <w:rPr>
          <w:rFonts w:eastAsia="Arial"/>
        </w:rPr>
        <w:t xml:space="preserve">Datei </w:t>
      </w:r>
      <w:r w:rsidRPr="4B1F4123">
        <w:rPr>
          <w:rFonts w:eastAsia="Arial"/>
        </w:rPr>
        <w:t>definiert.</w:t>
      </w:r>
      <w:r w:rsidRPr="4C09E7A0">
        <w:rPr>
          <w:rFonts w:eastAsia="Arial"/>
        </w:rPr>
        <w:t xml:space="preserve"> </w:t>
      </w:r>
      <w:r w:rsidRPr="0EEFAD38">
        <w:rPr>
          <w:rFonts w:eastAsia="Arial"/>
        </w:rPr>
        <w:t xml:space="preserve">Nachdem mit dem Bootstrap Framework gearbeitet wurde, wird kein eigener CSS Code pro Seite genutzt. </w:t>
      </w:r>
    </w:p>
    <w:p w14:paraId="4527EF03" w14:textId="77777777" w:rsidR="0001034D" w:rsidRDefault="0001034D" w:rsidP="0001034D">
      <w:pPr>
        <w:pStyle w:val="StandardJKU"/>
        <w:rPr>
          <w:rFonts w:eastAsia="Arial"/>
        </w:rPr>
      </w:pPr>
      <w:r w:rsidRPr="1669E0D3">
        <w:rPr>
          <w:rFonts w:eastAsia="Arial"/>
        </w:rPr>
        <w:lastRenderedPageBreak/>
        <w:t>Innerhalb von “Services” wird die Verbindung zum REST Service und dahingehend dem Back End hergestellt, sodass</w:t>
      </w:r>
      <w:r w:rsidRPr="16049E4A">
        <w:rPr>
          <w:rFonts w:eastAsia="Arial"/>
        </w:rPr>
        <w:t xml:space="preserve"> die Daten entsprechend verarbeitet werden können.</w:t>
      </w:r>
      <w:r w:rsidRPr="7256C6D6">
        <w:rPr>
          <w:rFonts w:eastAsia="Arial"/>
        </w:rPr>
        <w:t xml:space="preserve"> Für jeden der Teilbereiche “Employee”, “Department”, “Target Config” und “Target</w:t>
      </w:r>
      <w:r w:rsidRPr="1719117E">
        <w:rPr>
          <w:rFonts w:eastAsia="Arial"/>
        </w:rPr>
        <w:t xml:space="preserve"> State” gibt es einen eigenen Service, der </w:t>
      </w:r>
      <w:r w:rsidRPr="7B133475">
        <w:rPr>
          <w:rFonts w:eastAsia="Arial"/>
        </w:rPr>
        <w:t xml:space="preserve">die </w:t>
      </w:r>
      <w:r w:rsidRPr="3141803A">
        <w:rPr>
          <w:rFonts w:eastAsia="Arial"/>
        </w:rPr>
        <w:t>Datem REST Service</w:t>
      </w:r>
      <w:r w:rsidRPr="7B133475">
        <w:rPr>
          <w:rFonts w:eastAsia="Arial"/>
        </w:rPr>
        <w:t xml:space="preserve"> </w:t>
      </w:r>
      <w:r w:rsidRPr="434C4079">
        <w:rPr>
          <w:rFonts w:eastAsia="Arial"/>
        </w:rPr>
        <w:t xml:space="preserve">verarbeitet. </w:t>
      </w:r>
    </w:p>
    <w:p w14:paraId="28092D6B" w14:textId="77777777" w:rsidR="0001034D" w:rsidRDefault="0001034D" w:rsidP="0001034D">
      <w:pPr>
        <w:spacing w:after="160" w:line="259" w:lineRule="auto"/>
        <w:rPr>
          <w:rFonts w:eastAsia="Arial"/>
          <w:lang w:val="de-DE"/>
        </w:rPr>
      </w:pPr>
      <w:r w:rsidRPr="2B791D34">
        <w:rPr>
          <w:rFonts w:eastAsia="Times New Roman"/>
        </w:rPr>
        <w:br w:type="page"/>
      </w:r>
      <w:r w:rsidRPr="2B791D34">
        <w:rPr>
          <w:rFonts w:eastAsia="Arial"/>
        </w:rPr>
        <w:lastRenderedPageBreak/>
        <w:t xml:space="preserve">Ein prototypischer Login </w:t>
      </w:r>
      <w:r w:rsidRPr="73946E4E">
        <w:rPr>
          <w:rFonts w:eastAsia="Arial"/>
        </w:rPr>
        <w:t xml:space="preserve">und </w:t>
      </w:r>
      <w:r w:rsidRPr="67570848">
        <w:rPr>
          <w:rFonts w:eastAsia="Arial"/>
        </w:rPr>
        <w:t>Logout ist auf in der Webapplikation möglich.</w:t>
      </w:r>
      <w:r w:rsidRPr="11FD76AB">
        <w:rPr>
          <w:rFonts w:eastAsia="Arial"/>
        </w:rPr>
        <w:t xml:space="preserve"> Nachdem die Möglichkeit zum Login im späteren Projektverlauf aufgekommen ist, wurde dies nur nachträglich ergänzt. Daher ist es im Gegensatz zum Regelfall, nicht die Startseite, der Applikation.</w:t>
      </w:r>
    </w:p>
    <w:p w14:paraId="032027DC" w14:textId="77777777" w:rsidR="0001034D" w:rsidRDefault="0001034D" w:rsidP="0001034D">
      <w:pPr>
        <w:keepNext/>
        <w:spacing w:after="160" w:line="259" w:lineRule="auto"/>
        <w:jc w:val="center"/>
      </w:pPr>
      <w:r>
        <w:rPr>
          <w:noProof/>
          <w:lang w:val="en-US"/>
        </w:rPr>
        <w:drawing>
          <wp:inline distT="0" distB="0" distL="0" distR="0" wp14:anchorId="6B07E62E" wp14:editId="291671B7">
            <wp:extent cx="4572000" cy="2552700"/>
            <wp:effectExtent l="0" t="0" r="0" b="0"/>
            <wp:docPr id="174745279" name="Picture 17474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45279"/>
                    <pic:cNvPicPr/>
                  </pic:nvPicPr>
                  <pic:blipFill>
                    <a:blip r:embed="rId13">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3A5C910" w14:textId="2B6BCA60" w:rsidR="0001034D" w:rsidRPr="00E86E33" w:rsidRDefault="6E89E056" w:rsidP="0001034D">
      <w:pPr>
        <w:pStyle w:val="Beschriftung"/>
        <w:rPr>
          <w:rFonts w:ascii="Calibri" w:eastAsia="Calibri" w:hAnsi="Calibri" w:cs="Times New Roman"/>
        </w:rPr>
      </w:pPr>
      <w:r>
        <w:t xml:space="preserve">Abbildung </w:t>
      </w:r>
      <w:r w:rsidR="5D06AE99">
        <w:t>2</w:t>
      </w:r>
      <w:r>
        <w:t>:</w:t>
      </w:r>
      <w:r w:rsidR="4DAF59F7">
        <w:t xml:space="preserve"> Login-Seite</w:t>
      </w:r>
    </w:p>
    <w:p w14:paraId="0A1F2FC1" w14:textId="77777777" w:rsidR="0001034D" w:rsidRDefault="0001034D" w:rsidP="0001034D">
      <w:pPr>
        <w:pStyle w:val="StandardJKU"/>
        <w:rPr>
          <w:rFonts w:eastAsia="Arial"/>
        </w:rPr>
      </w:pPr>
      <w:r w:rsidRPr="2FC43410">
        <w:rPr>
          <w:rFonts w:eastAsia="Arial"/>
        </w:rPr>
        <w:t xml:space="preserve">Die Startseite der Webapplikaiton bildet die “Employee”-Übersicht mit Möglichkeit zur Anlage, Bearbeitung, Ansicht und Löschen von Mitarbeitern. </w:t>
      </w:r>
      <w:r w:rsidRPr="11FD76AB">
        <w:rPr>
          <w:rFonts w:eastAsia="Arial"/>
        </w:rPr>
        <w:t>Außerdem ist es die Startseite und ermöglicht eine Navigation zu den weiteren Seiten “Department”, “Targetconfig” und “Targetstate”.</w:t>
      </w:r>
    </w:p>
    <w:p w14:paraId="6977A76A" w14:textId="77777777" w:rsidR="0001034D" w:rsidRDefault="0001034D" w:rsidP="0001034D">
      <w:pPr>
        <w:pStyle w:val="StandardJKU"/>
        <w:rPr>
          <w:rFonts w:eastAsia="Arial"/>
        </w:rPr>
      </w:pPr>
      <w:r w:rsidRPr="11FD76AB">
        <w:rPr>
          <w:rFonts w:eastAsia="Arial"/>
        </w:rPr>
        <w:t>Beim Anlegen von Mitarbeitern werden folgende Felder abgefragt:</w:t>
      </w:r>
    </w:p>
    <w:p w14:paraId="2E5E73D0" w14:textId="77777777" w:rsidR="0001034D" w:rsidRDefault="0001034D" w:rsidP="00064138">
      <w:pPr>
        <w:pStyle w:val="StandardJKU"/>
        <w:numPr>
          <w:ilvl w:val="0"/>
          <w:numId w:val="24"/>
        </w:numPr>
        <w:rPr>
          <w:rFonts w:asciiTheme="minorHAnsi" w:eastAsiaTheme="minorEastAsia" w:hAnsiTheme="minorHAnsi"/>
        </w:rPr>
      </w:pPr>
      <w:r w:rsidRPr="11FD76AB">
        <w:rPr>
          <w:rFonts w:eastAsia="Arial"/>
        </w:rPr>
        <w:t>Sozialversicherungsnummer</w:t>
      </w:r>
    </w:p>
    <w:p w14:paraId="788DD17E" w14:textId="77777777" w:rsidR="0001034D" w:rsidRDefault="0001034D" w:rsidP="00064138">
      <w:pPr>
        <w:pStyle w:val="StandardJKU"/>
        <w:numPr>
          <w:ilvl w:val="0"/>
          <w:numId w:val="24"/>
        </w:numPr>
      </w:pPr>
      <w:r w:rsidRPr="11FD76AB">
        <w:rPr>
          <w:rFonts w:eastAsia="Arial"/>
        </w:rPr>
        <w:t>Vorname</w:t>
      </w:r>
    </w:p>
    <w:p w14:paraId="73AAD44B" w14:textId="77777777" w:rsidR="0001034D" w:rsidRDefault="0001034D" w:rsidP="00064138">
      <w:pPr>
        <w:pStyle w:val="StandardJKU"/>
        <w:numPr>
          <w:ilvl w:val="0"/>
          <w:numId w:val="24"/>
        </w:numPr>
      </w:pPr>
      <w:r w:rsidRPr="11FD76AB">
        <w:rPr>
          <w:rFonts w:eastAsia="Arial"/>
        </w:rPr>
        <w:t>Nachname</w:t>
      </w:r>
    </w:p>
    <w:p w14:paraId="7B9F3575" w14:textId="77777777" w:rsidR="0001034D" w:rsidRDefault="0001034D" w:rsidP="00064138">
      <w:pPr>
        <w:pStyle w:val="StandardJKU"/>
        <w:numPr>
          <w:ilvl w:val="0"/>
          <w:numId w:val="24"/>
        </w:numPr>
      </w:pPr>
      <w:r w:rsidRPr="11FD76AB">
        <w:rPr>
          <w:rFonts w:eastAsia="Arial"/>
        </w:rPr>
        <w:t>Login Name</w:t>
      </w:r>
    </w:p>
    <w:p w14:paraId="25D2BF38" w14:textId="77777777" w:rsidR="0001034D" w:rsidRDefault="0001034D" w:rsidP="00064138">
      <w:pPr>
        <w:pStyle w:val="StandardJKU"/>
        <w:numPr>
          <w:ilvl w:val="0"/>
          <w:numId w:val="24"/>
        </w:numPr>
      </w:pPr>
      <w:r w:rsidRPr="11FD76AB">
        <w:rPr>
          <w:rFonts w:eastAsia="Arial"/>
        </w:rPr>
        <w:t>Passwort</w:t>
      </w:r>
    </w:p>
    <w:p w14:paraId="20FE889C" w14:textId="77777777" w:rsidR="0001034D" w:rsidRDefault="0001034D" w:rsidP="00064138">
      <w:pPr>
        <w:pStyle w:val="StandardJKU"/>
        <w:numPr>
          <w:ilvl w:val="0"/>
          <w:numId w:val="24"/>
        </w:numPr>
      </w:pPr>
      <w:r w:rsidRPr="11FD76AB">
        <w:rPr>
          <w:rFonts w:eastAsia="Arial"/>
        </w:rPr>
        <w:t>Start-Datum (erster Arbeitstag)</w:t>
      </w:r>
    </w:p>
    <w:p w14:paraId="5FCB842A" w14:textId="77777777" w:rsidR="0001034D" w:rsidRDefault="0001034D" w:rsidP="00064138">
      <w:pPr>
        <w:pStyle w:val="StandardJKU"/>
        <w:numPr>
          <w:ilvl w:val="0"/>
          <w:numId w:val="24"/>
        </w:numPr>
      </w:pPr>
      <w:r w:rsidRPr="11FD76AB">
        <w:rPr>
          <w:rFonts w:eastAsia="Arial"/>
        </w:rPr>
        <w:t>End-Datum (letzter Arbeitstag)</w:t>
      </w:r>
    </w:p>
    <w:p w14:paraId="1D9A21A4" w14:textId="77777777" w:rsidR="0001034D" w:rsidRDefault="0001034D" w:rsidP="00064138">
      <w:pPr>
        <w:pStyle w:val="StandardJKU"/>
        <w:numPr>
          <w:ilvl w:val="0"/>
          <w:numId w:val="24"/>
        </w:numPr>
      </w:pPr>
      <w:r w:rsidRPr="11FD76AB">
        <w:rPr>
          <w:rFonts w:eastAsia="Arial"/>
        </w:rPr>
        <w:t>Department ID (Zuordnung zu einer Abteilung)</w:t>
      </w:r>
    </w:p>
    <w:p w14:paraId="3D095703" w14:textId="77777777" w:rsidR="0001034D" w:rsidRDefault="0001034D" w:rsidP="00064138">
      <w:pPr>
        <w:pStyle w:val="StandardJKU"/>
        <w:numPr>
          <w:ilvl w:val="0"/>
          <w:numId w:val="24"/>
        </w:numPr>
      </w:pPr>
      <w:r w:rsidRPr="11FD76AB">
        <w:rPr>
          <w:rFonts w:eastAsia="Arial"/>
        </w:rPr>
        <w:t>Status (aktiv, inaktiv)</w:t>
      </w:r>
    </w:p>
    <w:p w14:paraId="2A5BDE0A" w14:textId="77777777" w:rsidR="0001034D" w:rsidRDefault="0001034D" w:rsidP="0001034D">
      <w:pPr>
        <w:pStyle w:val="StandardJKU"/>
        <w:rPr>
          <w:rFonts w:eastAsia="Arial"/>
        </w:rPr>
      </w:pPr>
      <w:r w:rsidRPr="11FD76AB">
        <w:rPr>
          <w:rFonts w:eastAsia="Arial"/>
        </w:rPr>
        <w:t>Nach erfolgter Eingabe der Felder wird mittels Buttons der Request ausgeführt und die Daten übermittelt. Etwaige Fehlermeldungen werden in der Browser-Konsole ausgegeben.</w:t>
      </w:r>
    </w:p>
    <w:p w14:paraId="2161F835"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5D154ED3" wp14:editId="157DCA39">
            <wp:extent cx="4572000" cy="2581275"/>
            <wp:effectExtent l="0" t="0" r="0" b="0"/>
            <wp:docPr id="1654229003" name="Picture 165422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467BC32C" w14:textId="4F974488" w:rsidR="0001034D" w:rsidRPr="00E86E33" w:rsidRDefault="600C9619" w:rsidP="0001034D">
      <w:pPr>
        <w:pStyle w:val="Beschriftung"/>
        <w:rPr>
          <w:rFonts w:ascii="Calibri" w:eastAsia="Calibri" w:hAnsi="Calibri" w:cs="Times New Roman"/>
        </w:rPr>
      </w:pPr>
      <w:bookmarkStart w:id="43" w:name="_Toc94518338"/>
      <w:r>
        <w:t>A</w:t>
      </w:r>
      <w:r w:rsidRPr="66946882">
        <w:rPr>
          <w:rFonts w:eastAsiaTheme="minorEastAsia"/>
        </w:rPr>
        <w:t xml:space="preserve">bbildung </w:t>
      </w:r>
      <w:r>
        <w:fldChar w:fldCharType="begin"/>
      </w:r>
      <w:r>
        <w:instrText>SEQ Abbildung \* ARABIC</w:instrText>
      </w:r>
      <w:r>
        <w:fldChar w:fldCharType="separate"/>
      </w:r>
      <w:r w:rsidR="05F7DFC8" w:rsidRPr="66946882">
        <w:rPr>
          <w:noProof/>
        </w:rPr>
        <w:t>2</w:t>
      </w:r>
      <w:r>
        <w:fldChar w:fldCharType="end"/>
      </w:r>
      <w:r w:rsidR="5B631E03" w:rsidRPr="66946882">
        <w:rPr>
          <w:rFonts w:eastAsiaTheme="minorEastAsia"/>
        </w:rPr>
        <w:t>: Front-End: Startseite</w:t>
      </w:r>
      <w:bookmarkEnd w:id="43"/>
    </w:p>
    <w:p w14:paraId="14FB587D" w14:textId="77777777" w:rsidR="0001034D" w:rsidRDefault="0001034D" w:rsidP="0001034D">
      <w:pPr>
        <w:pStyle w:val="StandardJKU"/>
        <w:rPr>
          <w:rFonts w:eastAsia="Arial"/>
          <w:noProof/>
        </w:rPr>
      </w:pPr>
      <w:r w:rsidRPr="11FD76AB">
        <w:rPr>
          <w:rFonts w:eastAsia="Arial"/>
          <w:noProof/>
        </w:rPr>
        <w:t xml:space="preserve">Beim Ändern von Mitarbeitern steht die Möglichkeit zur Änderung aller hinterlegten Informationen zru Verfügung. </w:t>
      </w:r>
    </w:p>
    <w:p w14:paraId="097E5D4C"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15C3B0D2" wp14:editId="0F63200A">
            <wp:extent cx="4572000" cy="2552700"/>
            <wp:effectExtent l="0" t="0" r="0" b="0"/>
            <wp:docPr id="1492518841" name="Picture 149251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FCDF4B1" w14:textId="1FF347DA" w:rsidR="0001034D" w:rsidRPr="00E86E33" w:rsidRDefault="600C9619" w:rsidP="66946882">
      <w:pPr>
        <w:pStyle w:val="Beschriftung"/>
        <w:rPr>
          <w:rFonts w:eastAsiaTheme="minorEastAsia"/>
        </w:rPr>
      </w:pPr>
      <w:bookmarkStart w:id="44" w:name="_Toc94518339"/>
      <w:r w:rsidRPr="66946882">
        <w:rPr>
          <w:rFonts w:eastAsiaTheme="minorEastAsia"/>
        </w:rPr>
        <w:t xml:space="preserve">Abbildung </w:t>
      </w:r>
      <w:r>
        <w:fldChar w:fldCharType="begin"/>
      </w:r>
      <w:r>
        <w:instrText>SEQ Abbildung \* ARABIC</w:instrText>
      </w:r>
      <w:r>
        <w:fldChar w:fldCharType="separate"/>
      </w:r>
      <w:r w:rsidR="05F7DFC8" w:rsidRPr="66946882">
        <w:rPr>
          <w:noProof/>
        </w:rPr>
        <w:t>3</w:t>
      </w:r>
      <w:r>
        <w:fldChar w:fldCharType="end"/>
      </w:r>
      <w:r w:rsidR="6B709325" w:rsidRPr="66946882">
        <w:rPr>
          <w:rFonts w:eastAsiaTheme="minorEastAsia"/>
        </w:rPr>
        <w:t>: Front-End: Mitarbeiter bearbeiten</w:t>
      </w:r>
      <w:bookmarkEnd w:id="44"/>
    </w:p>
    <w:p w14:paraId="2B30FA1A" w14:textId="77777777" w:rsidR="0001034D" w:rsidRDefault="0001034D" w:rsidP="0001034D">
      <w:pPr>
        <w:pStyle w:val="StandardJKU"/>
        <w:rPr>
          <w:rFonts w:eastAsia="Arial"/>
          <w:noProof/>
        </w:rPr>
      </w:pPr>
      <w:r w:rsidRPr="38D5A580">
        <w:rPr>
          <w:rFonts w:eastAsia="Arial"/>
          <w:noProof/>
        </w:rPr>
        <w:t>Das Löschen von Mitarbeitern erfolgt mittels Klicks auf den “Delete”-Button, der das Löschen mittels Erfolgsmeldung bestätigt.</w:t>
      </w:r>
    </w:p>
    <w:p w14:paraId="10F77C15"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68D0D880" wp14:editId="2F0EA189">
            <wp:extent cx="4572000" cy="2552700"/>
            <wp:effectExtent l="0" t="0" r="0" b="0"/>
            <wp:docPr id="1161157458" name="Picture 116115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15FF3CB" w14:textId="5D1D9A30" w:rsidR="0001034D" w:rsidRPr="00E86E33" w:rsidRDefault="600C9619" w:rsidP="0001034D">
      <w:pPr>
        <w:pStyle w:val="Beschriftung"/>
        <w:rPr>
          <w:rFonts w:ascii="Calibri" w:eastAsia="Calibri" w:hAnsi="Calibri" w:cs="Times New Roman"/>
        </w:rPr>
      </w:pPr>
      <w:bookmarkStart w:id="45" w:name="_Toc94518340"/>
      <w:r>
        <w:t xml:space="preserve">Abbildung </w:t>
      </w:r>
      <w:r>
        <w:fldChar w:fldCharType="begin"/>
      </w:r>
      <w:r>
        <w:instrText>SEQ Abbildung \* ARABIC</w:instrText>
      </w:r>
      <w:r>
        <w:fldChar w:fldCharType="separate"/>
      </w:r>
      <w:r w:rsidR="05F7DFC8" w:rsidRPr="66946882">
        <w:rPr>
          <w:noProof/>
        </w:rPr>
        <w:t>4</w:t>
      </w:r>
      <w:r>
        <w:fldChar w:fldCharType="end"/>
      </w:r>
      <w:r w:rsidR="4A7F293B" w:rsidRPr="66946882">
        <w:rPr>
          <w:rFonts w:ascii="Calibri" w:eastAsia="Calibri" w:hAnsi="Calibri" w:cs="Times New Roman"/>
        </w:rPr>
        <w:t xml:space="preserve">: </w:t>
      </w:r>
      <w:r w:rsidR="4A7F293B" w:rsidRPr="66946882">
        <w:rPr>
          <w:rFonts w:eastAsiaTheme="minorEastAsia"/>
        </w:rPr>
        <w:t>Front-End: Mitarbeiter löschen</w:t>
      </w:r>
      <w:bookmarkEnd w:id="45"/>
    </w:p>
    <w:p w14:paraId="59187522" w14:textId="77777777" w:rsidR="0001034D" w:rsidRDefault="0001034D" w:rsidP="0001034D">
      <w:pPr>
        <w:pStyle w:val="StandardJKU"/>
        <w:rPr>
          <w:rFonts w:eastAsia="Arial"/>
          <w:noProof/>
        </w:rPr>
      </w:pPr>
      <w:r w:rsidRPr="38D5A580">
        <w:rPr>
          <w:rFonts w:eastAsia="Arial"/>
          <w:noProof/>
        </w:rPr>
        <w:t xml:space="preserve">Die Organisationseinheiten wurden als Abteilungen abgebildet und werden unter ”Departments" ausgegeben. </w:t>
      </w:r>
    </w:p>
    <w:p w14:paraId="1A5270A6" w14:textId="77777777" w:rsidR="0001034D" w:rsidRDefault="0001034D" w:rsidP="0001034D">
      <w:pPr>
        <w:keepNext/>
        <w:spacing w:after="160" w:line="259" w:lineRule="auto"/>
        <w:jc w:val="center"/>
      </w:pPr>
      <w:r>
        <w:rPr>
          <w:noProof/>
          <w:lang w:val="en-US"/>
        </w:rPr>
        <w:drawing>
          <wp:inline distT="0" distB="0" distL="0" distR="0" wp14:anchorId="5F57C1FC" wp14:editId="44B9C9BF">
            <wp:extent cx="4572000" cy="2581275"/>
            <wp:effectExtent l="0" t="0" r="0" b="0"/>
            <wp:docPr id="1993363987" name="Picture 19933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363987"/>
                    <pic:cNvPicPr/>
                  </pic:nvPicPr>
                  <pic:blipFill>
                    <a:blip r:embed="rId1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67B84055" w14:textId="4891612E" w:rsidR="0001034D" w:rsidRPr="00E86E33" w:rsidRDefault="600C9619" w:rsidP="0001034D">
      <w:pPr>
        <w:pStyle w:val="Beschriftung"/>
        <w:rPr>
          <w:rFonts w:ascii="Calibri" w:eastAsia="Calibri" w:hAnsi="Calibri" w:cs="Times New Roman"/>
        </w:rPr>
      </w:pPr>
      <w:bookmarkStart w:id="46" w:name="_Toc94518341"/>
      <w:r>
        <w:t xml:space="preserve">Abbildung </w:t>
      </w:r>
      <w:r>
        <w:fldChar w:fldCharType="begin"/>
      </w:r>
      <w:r>
        <w:instrText>SEQ Abbildung \* ARABIC</w:instrText>
      </w:r>
      <w:r>
        <w:fldChar w:fldCharType="separate"/>
      </w:r>
      <w:r w:rsidR="05F7DFC8" w:rsidRPr="66946882">
        <w:rPr>
          <w:noProof/>
        </w:rPr>
        <w:t>5</w:t>
      </w:r>
      <w:r>
        <w:fldChar w:fldCharType="end"/>
      </w:r>
      <w:r w:rsidR="0B029AA7" w:rsidRPr="66946882">
        <w:rPr>
          <w:rFonts w:eastAsiaTheme="minorEastAsia"/>
        </w:rPr>
        <w:t>: Front-End: Abteilungen</w:t>
      </w:r>
      <w:bookmarkEnd w:id="46"/>
    </w:p>
    <w:p w14:paraId="2288E747" w14:textId="77777777" w:rsidR="0001034D" w:rsidRDefault="0001034D" w:rsidP="0001034D">
      <w:pPr>
        <w:pStyle w:val="StandardJKU"/>
        <w:rPr>
          <w:rFonts w:eastAsia="Arial"/>
          <w:noProof/>
        </w:rPr>
      </w:pPr>
      <w:r w:rsidRPr="38D5A580">
        <w:rPr>
          <w:rFonts w:eastAsia="Arial"/>
          <w:noProof/>
        </w:rPr>
        <w:t>Es besteht die Möglichkeit des Anlegenes neuer Abteilungen durch Angabe des Namens. Daraufhin wird eine neue Abteilung angelegt und automatisch mit einer ID versehen.</w:t>
      </w:r>
    </w:p>
    <w:p w14:paraId="791D65EE"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267D7F20" wp14:editId="3782C731">
            <wp:extent cx="4572000" cy="2552700"/>
            <wp:effectExtent l="0" t="0" r="0" b="0"/>
            <wp:docPr id="856248371" name="Picture 85624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77DC652D" w14:textId="51FEAD2C" w:rsidR="0001034D" w:rsidRPr="00E86E33" w:rsidRDefault="600C9619" w:rsidP="0001034D">
      <w:pPr>
        <w:pStyle w:val="Beschriftung"/>
        <w:rPr>
          <w:rFonts w:ascii="Calibri" w:eastAsia="Calibri" w:hAnsi="Calibri" w:cs="Times New Roman"/>
        </w:rPr>
      </w:pPr>
      <w:bookmarkStart w:id="47" w:name="_Toc94518342"/>
      <w:r>
        <w:t xml:space="preserve">Abbildung </w:t>
      </w:r>
      <w:r>
        <w:fldChar w:fldCharType="begin"/>
      </w:r>
      <w:r>
        <w:instrText>SEQ Abbildung \* ARABIC</w:instrText>
      </w:r>
      <w:r>
        <w:fldChar w:fldCharType="separate"/>
      </w:r>
      <w:r w:rsidR="05F7DFC8" w:rsidRPr="66946882">
        <w:rPr>
          <w:noProof/>
        </w:rPr>
        <w:t>6</w:t>
      </w:r>
      <w:r>
        <w:fldChar w:fldCharType="end"/>
      </w:r>
      <w:r w:rsidR="6CCD7AE6" w:rsidRPr="66946882">
        <w:rPr>
          <w:rFonts w:eastAsiaTheme="minorEastAsia"/>
        </w:rPr>
        <w:t>: Front-End: Abteilungen anlegen</w:t>
      </w:r>
      <w:bookmarkEnd w:id="47"/>
    </w:p>
    <w:p w14:paraId="5D226A27" w14:textId="77777777" w:rsidR="0001034D" w:rsidRDefault="0001034D" w:rsidP="0001034D">
      <w:pPr>
        <w:pStyle w:val="StandardJKU"/>
        <w:rPr>
          <w:rFonts w:eastAsia="Arial"/>
          <w:noProof/>
        </w:rPr>
      </w:pPr>
      <w:r w:rsidRPr="366B54F9">
        <w:rPr>
          <w:rFonts w:eastAsia="Arial"/>
          <w:noProof/>
        </w:rPr>
        <w:t>Das Bearbeiten von Abteilungen umfasst nur die Möglichkeit zur Namensänderung.</w:t>
      </w:r>
    </w:p>
    <w:p w14:paraId="0C4F4F49"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2F20711A" wp14:editId="0A9FC52B">
            <wp:extent cx="4572000" cy="2552700"/>
            <wp:effectExtent l="0" t="0" r="0" b="0"/>
            <wp:docPr id="2095929364" name="Picture 209592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59A15353" w14:textId="12E32AE1" w:rsidR="0001034D" w:rsidRPr="00E86E33" w:rsidRDefault="600C9619" w:rsidP="0001034D">
      <w:pPr>
        <w:pStyle w:val="Beschriftung"/>
        <w:rPr>
          <w:rFonts w:ascii="Calibri" w:eastAsia="Calibri" w:hAnsi="Calibri" w:cs="Times New Roman"/>
        </w:rPr>
      </w:pPr>
      <w:bookmarkStart w:id="48" w:name="_Toc94518343"/>
      <w:r>
        <w:t xml:space="preserve">Abbildung </w:t>
      </w:r>
      <w:r>
        <w:fldChar w:fldCharType="begin"/>
      </w:r>
      <w:r>
        <w:instrText>SEQ Abbildung \* ARABIC</w:instrText>
      </w:r>
      <w:r>
        <w:fldChar w:fldCharType="separate"/>
      </w:r>
      <w:r w:rsidR="05F7DFC8" w:rsidRPr="4F69857C">
        <w:rPr>
          <w:noProof/>
        </w:rPr>
        <w:t>7</w:t>
      </w:r>
      <w:r>
        <w:fldChar w:fldCharType="end"/>
      </w:r>
      <w:r w:rsidR="449CC4F9" w:rsidRPr="4F69857C">
        <w:rPr>
          <w:rFonts w:eastAsiaTheme="minorEastAsia"/>
        </w:rPr>
        <w:t>: Front-End: Mitarbeiter bearbeiten</w:t>
      </w:r>
      <w:bookmarkEnd w:id="48"/>
    </w:p>
    <w:p w14:paraId="1D066CA6" w14:textId="77777777" w:rsidR="0001034D" w:rsidRDefault="0001034D" w:rsidP="0001034D">
      <w:pPr>
        <w:pStyle w:val="StandardJKU"/>
        <w:rPr>
          <w:rFonts w:eastAsia="Arial"/>
          <w:noProof/>
        </w:rPr>
      </w:pPr>
      <w:r w:rsidRPr="366B54F9">
        <w:rPr>
          <w:rFonts w:eastAsia="Arial"/>
          <w:noProof/>
        </w:rPr>
        <w:t>Das Löschen von Abteilungen erfordert ein erneutes Bestätigen, woraufhin es gelöscht wird.</w:t>
      </w:r>
    </w:p>
    <w:p w14:paraId="1A82D973"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2E5BCA7B" wp14:editId="12738B95">
            <wp:extent cx="4572000" cy="2533650"/>
            <wp:effectExtent l="0" t="0" r="0" b="0"/>
            <wp:docPr id="777595906" name="Picture 77759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28DCCCA6" w14:textId="06D3E83D" w:rsidR="0001034D" w:rsidRPr="00E86E33" w:rsidRDefault="600C9619" w:rsidP="0001034D">
      <w:pPr>
        <w:pStyle w:val="Beschriftung"/>
        <w:rPr>
          <w:rFonts w:ascii="Calibri" w:eastAsia="Calibri" w:hAnsi="Calibri" w:cs="Times New Roman"/>
        </w:rPr>
      </w:pPr>
      <w:bookmarkStart w:id="49" w:name="_Toc94518344"/>
      <w:r>
        <w:t xml:space="preserve">Abbildung </w:t>
      </w:r>
      <w:r>
        <w:fldChar w:fldCharType="begin"/>
      </w:r>
      <w:r>
        <w:instrText>SEQ Abbildung \* ARABIC</w:instrText>
      </w:r>
      <w:r>
        <w:fldChar w:fldCharType="separate"/>
      </w:r>
      <w:r w:rsidR="05F7DFC8" w:rsidRPr="66946882">
        <w:rPr>
          <w:noProof/>
        </w:rPr>
        <w:t>8</w:t>
      </w:r>
      <w:r>
        <w:fldChar w:fldCharType="end"/>
      </w:r>
      <w:r w:rsidR="6068DFF2" w:rsidRPr="66946882">
        <w:rPr>
          <w:rFonts w:ascii="Calibri" w:eastAsia="Calibri" w:hAnsi="Calibri" w:cs="Times New Roman"/>
        </w:rPr>
        <w:t>:</w:t>
      </w:r>
      <w:r w:rsidR="6068DFF2" w:rsidRPr="66946882">
        <w:rPr>
          <w:rFonts w:eastAsiaTheme="minorEastAsia"/>
        </w:rPr>
        <w:t xml:space="preserve"> Front-End: Mitarbeiter löschen</w:t>
      </w:r>
      <w:bookmarkEnd w:id="49"/>
    </w:p>
    <w:p w14:paraId="39A3B4CD" w14:textId="77777777" w:rsidR="0001034D" w:rsidRDefault="0001034D" w:rsidP="0001034D">
      <w:pPr>
        <w:pStyle w:val="StandardJKU"/>
        <w:rPr>
          <w:rFonts w:eastAsia="Arial"/>
          <w:noProof/>
        </w:rPr>
      </w:pPr>
      <w:r w:rsidRPr="366B54F9">
        <w:rPr>
          <w:rFonts w:eastAsia="Arial"/>
          <w:noProof/>
        </w:rPr>
        <w:t>Die Zielsystem-Konfigurations-Seite “Target-Config” umfasst die Möglichkeit zum Erstellen, Bearbeiten und Löschen von Zielsystem-Konfigurationen.</w:t>
      </w:r>
    </w:p>
    <w:p w14:paraId="585BF4A9" w14:textId="77777777" w:rsidR="0001034D" w:rsidRDefault="0001034D" w:rsidP="0001034D">
      <w:pPr>
        <w:pStyle w:val="StandardJKU"/>
        <w:rPr>
          <w:rFonts w:eastAsia="Arial"/>
          <w:noProof/>
        </w:rPr>
      </w:pPr>
      <w:r w:rsidRPr="366B54F9">
        <w:rPr>
          <w:rFonts w:eastAsia="Arial"/>
          <w:noProof/>
        </w:rPr>
        <w:t>Das Anlegen der Zielsystem-Konfiguration erfordert die Wahl folgender der Parameter:</w:t>
      </w:r>
    </w:p>
    <w:p w14:paraId="5AC5EF94" w14:textId="77777777" w:rsidR="0001034D" w:rsidRDefault="0001034D" w:rsidP="00064138">
      <w:pPr>
        <w:pStyle w:val="StandardJKU"/>
        <w:numPr>
          <w:ilvl w:val="0"/>
          <w:numId w:val="25"/>
        </w:numPr>
        <w:rPr>
          <w:rFonts w:asciiTheme="minorHAnsi" w:eastAsiaTheme="minorEastAsia" w:hAnsiTheme="minorHAnsi"/>
          <w:noProof/>
        </w:rPr>
      </w:pPr>
      <w:r w:rsidRPr="366B54F9">
        <w:rPr>
          <w:rFonts w:eastAsia="Arial"/>
          <w:noProof/>
        </w:rPr>
        <w:t>Employee ID</w:t>
      </w:r>
    </w:p>
    <w:p w14:paraId="7684E817" w14:textId="77777777" w:rsidR="0001034D" w:rsidRDefault="0001034D" w:rsidP="00064138">
      <w:pPr>
        <w:pStyle w:val="StandardJKU"/>
        <w:numPr>
          <w:ilvl w:val="0"/>
          <w:numId w:val="25"/>
        </w:numPr>
        <w:rPr>
          <w:noProof/>
        </w:rPr>
      </w:pPr>
      <w:r w:rsidRPr="366B54F9">
        <w:rPr>
          <w:rFonts w:eastAsia="Arial"/>
          <w:noProof/>
        </w:rPr>
        <w:t>Vorname</w:t>
      </w:r>
    </w:p>
    <w:p w14:paraId="63C8A6B3" w14:textId="77777777" w:rsidR="0001034D" w:rsidRDefault="0001034D" w:rsidP="00064138">
      <w:pPr>
        <w:pStyle w:val="StandardJKU"/>
        <w:numPr>
          <w:ilvl w:val="0"/>
          <w:numId w:val="25"/>
        </w:numPr>
        <w:rPr>
          <w:noProof/>
        </w:rPr>
      </w:pPr>
      <w:r w:rsidRPr="366B54F9">
        <w:rPr>
          <w:rFonts w:eastAsia="Arial"/>
          <w:noProof/>
        </w:rPr>
        <w:t>Nachname</w:t>
      </w:r>
    </w:p>
    <w:p w14:paraId="23B0140B" w14:textId="77777777" w:rsidR="0001034D" w:rsidRDefault="0001034D" w:rsidP="00064138">
      <w:pPr>
        <w:pStyle w:val="StandardJKU"/>
        <w:numPr>
          <w:ilvl w:val="0"/>
          <w:numId w:val="25"/>
        </w:numPr>
        <w:rPr>
          <w:noProof/>
        </w:rPr>
      </w:pPr>
      <w:r w:rsidRPr="366B54F9">
        <w:rPr>
          <w:rFonts w:eastAsia="Arial"/>
          <w:noProof/>
        </w:rPr>
        <w:t>Login Name</w:t>
      </w:r>
    </w:p>
    <w:p w14:paraId="34FDBCDE" w14:textId="77777777" w:rsidR="0001034D" w:rsidRDefault="0001034D" w:rsidP="00064138">
      <w:pPr>
        <w:pStyle w:val="StandardJKU"/>
        <w:numPr>
          <w:ilvl w:val="0"/>
          <w:numId w:val="25"/>
        </w:numPr>
        <w:rPr>
          <w:noProof/>
        </w:rPr>
      </w:pPr>
      <w:r w:rsidRPr="366B54F9">
        <w:rPr>
          <w:rFonts w:eastAsia="Arial"/>
          <w:noProof/>
        </w:rPr>
        <w:t>Sozialversicherungsnummer</w:t>
      </w:r>
    </w:p>
    <w:p w14:paraId="05436672" w14:textId="77777777" w:rsidR="0001034D" w:rsidRDefault="0001034D" w:rsidP="00064138">
      <w:pPr>
        <w:pStyle w:val="StandardJKU"/>
        <w:numPr>
          <w:ilvl w:val="0"/>
          <w:numId w:val="25"/>
        </w:numPr>
        <w:rPr>
          <w:noProof/>
        </w:rPr>
      </w:pPr>
      <w:r w:rsidRPr="366B54F9">
        <w:rPr>
          <w:rFonts w:eastAsia="Arial"/>
          <w:noProof/>
        </w:rPr>
        <w:t>Passwort</w:t>
      </w:r>
    </w:p>
    <w:p w14:paraId="05BDD612" w14:textId="77777777" w:rsidR="0001034D" w:rsidRDefault="0001034D" w:rsidP="00064138">
      <w:pPr>
        <w:pStyle w:val="StandardJKU"/>
        <w:numPr>
          <w:ilvl w:val="0"/>
          <w:numId w:val="25"/>
        </w:numPr>
        <w:rPr>
          <w:noProof/>
        </w:rPr>
      </w:pPr>
      <w:r w:rsidRPr="366B54F9">
        <w:rPr>
          <w:rFonts w:eastAsia="Arial"/>
          <w:noProof/>
        </w:rPr>
        <w:t>Start-Datum</w:t>
      </w:r>
    </w:p>
    <w:p w14:paraId="5ECA1BEC" w14:textId="77777777" w:rsidR="0001034D" w:rsidRDefault="0001034D" w:rsidP="0001034D">
      <w:pPr>
        <w:pStyle w:val="StandardJKU"/>
        <w:rPr>
          <w:rFonts w:eastAsia="Arial"/>
          <w:noProof/>
        </w:rPr>
      </w:pPr>
      <w:r w:rsidRPr="366B54F9">
        <w:rPr>
          <w:rFonts w:eastAsia="Arial"/>
          <w:noProof/>
        </w:rPr>
        <w:t>Mittels Auswahl, ob der jeweilige Parameter in der jeweiligen Konfiguration inkludiert werden soll (true/false pro Parameter) wird eine neue Zielsystem-Konfiguration und einzigartiger ID angelegt.</w:t>
      </w:r>
    </w:p>
    <w:p w14:paraId="0A9E0D19"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75BE7DC3" wp14:editId="27EB893E">
            <wp:extent cx="4572000" cy="2581275"/>
            <wp:effectExtent l="0" t="0" r="0" b="0"/>
            <wp:docPr id="750253894" name="Picture 75025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6C691BD2" w14:textId="1E07BF86" w:rsidR="0001034D" w:rsidRPr="00E86E33" w:rsidRDefault="600C9619" w:rsidP="0001034D">
      <w:pPr>
        <w:pStyle w:val="Beschriftung"/>
        <w:rPr>
          <w:rFonts w:ascii="Calibri" w:eastAsia="Calibri" w:hAnsi="Calibri" w:cs="Times New Roman"/>
        </w:rPr>
      </w:pPr>
      <w:bookmarkStart w:id="50" w:name="_Toc94518345"/>
      <w:r>
        <w:t xml:space="preserve">Abbildung </w:t>
      </w:r>
      <w:r>
        <w:fldChar w:fldCharType="begin"/>
      </w:r>
      <w:r>
        <w:instrText>SEQ Abbildung \* ARABIC</w:instrText>
      </w:r>
      <w:r>
        <w:fldChar w:fldCharType="separate"/>
      </w:r>
      <w:r w:rsidR="05F7DFC8" w:rsidRPr="66946882">
        <w:rPr>
          <w:noProof/>
        </w:rPr>
        <w:t>9</w:t>
      </w:r>
      <w:r>
        <w:fldChar w:fldCharType="end"/>
      </w:r>
      <w:r w:rsidR="4488DA79" w:rsidRPr="66946882">
        <w:rPr>
          <w:rFonts w:ascii="Calibri" w:eastAsia="Calibri" w:hAnsi="Calibri" w:cs="Times New Roman"/>
        </w:rPr>
        <w:t>:</w:t>
      </w:r>
      <w:r w:rsidR="4488DA79" w:rsidRPr="66946882">
        <w:rPr>
          <w:rFonts w:eastAsiaTheme="minorEastAsia"/>
        </w:rPr>
        <w:t xml:space="preserve"> Front-End: Zielsystem-Konfiguration</w:t>
      </w:r>
      <w:bookmarkEnd w:id="50"/>
    </w:p>
    <w:p w14:paraId="175D39C8" w14:textId="77777777" w:rsidR="0001034D" w:rsidRDefault="0001034D" w:rsidP="0001034D">
      <w:pPr>
        <w:pStyle w:val="StandardJKU"/>
        <w:rPr>
          <w:rFonts w:eastAsia="Arial"/>
          <w:noProof/>
        </w:rPr>
      </w:pPr>
      <w:r w:rsidRPr="366B54F9">
        <w:rPr>
          <w:rFonts w:eastAsia="Arial"/>
          <w:noProof/>
        </w:rPr>
        <w:lastRenderedPageBreak/>
        <w:t>Das Bearbeiten der Zielsystem-Konfiguration umfasst die Möglickeit zum Ändern der Ausgabe der jeweiligen Paramter und dem Wechsel auf “true/false”. Mittels Klick auf “Speichern” kann die Eingabe bestätigt werden.</w:t>
      </w:r>
    </w:p>
    <w:p w14:paraId="6E7E761C"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11FCDC7A" wp14:editId="2CA2FCB4">
            <wp:extent cx="4572000" cy="2552700"/>
            <wp:effectExtent l="0" t="0" r="0" b="0"/>
            <wp:docPr id="1587552826" name="Picture 158755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48602D1" w14:textId="4B906E0B" w:rsidR="0001034D" w:rsidRPr="00E86E33" w:rsidRDefault="600C9619" w:rsidP="0001034D">
      <w:pPr>
        <w:pStyle w:val="Beschriftung"/>
        <w:rPr>
          <w:rFonts w:ascii="Calibri" w:eastAsia="Calibri" w:hAnsi="Calibri" w:cs="Times New Roman"/>
        </w:rPr>
      </w:pPr>
      <w:bookmarkStart w:id="51" w:name="_Toc94518346"/>
      <w:r>
        <w:t xml:space="preserve">Abbildung </w:t>
      </w:r>
      <w:r>
        <w:fldChar w:fldCharType="begin"/>
      </w:r>
      <w:r>
        <w:instrText>SEQ Abbildung \* ARABIC</w:instrText>
      </w:r>
      <w:r>
        <w:fldChar w:fldCharType="separate"/>
      </w:r>
      <w:r w:rsidR="05F7DFC8" w:rsidRPr="66946882">
        <w:rPr>
          <w:noProof/>
        </w:rPr>
        <w:t>10</w:t>
      </w:r>
      <w:r>
        <w:fldChar w:fldCharType="end"/>
      </w:r>
      <w:r w:rsidR="7CDB13C6" w:rsidRPr="66946882">
        <w:rPr>
          <w:rFonts w:eastAsiaTheme="minorEastAsia"/>
        </w:rPr>
        <w:t>: Front-End: Zielsystem-Konfiguration bearbeiten</w:t>
      </w:r>
      <w:bookmarkEnd w:id="51"/>
    </w:p>
    <w:p w14:paraId="2426BC1B" w14:textId="77777777" w:rsidR="0001034D" w:rsidRDefault="0001034D" w:rsidP="0001034D">
      <w:pPr>
        <w:pStyle w:val="StandardJKU"/>
        <w:rPr>
          <w:rFonts w:eastAsia="Arial"/>
          <w:noProof/>
        </w:rPr>
      </w:pPr>
      <w:r w:rsidRPr="366B54F9">
        <w:rPr>
          <w:rFonts w:eastAsia="Arial"/>
          <w:noProof/>
        </w:rPr>
        <w:t>Das Löschen von Zielsystem-Konfigurationen erfolgt mittels Klick auf “Delete”, was eine Information und Bestätigung zur Durchführung der Aktion nach sich zieht.</w:t>
      </w:r>
    </w:p>
    <w:p w14:paraId="7D0B29C7"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03C54AB4" wp14:editId="42CF8F8A">
            <wp:extent cx="4572000" cy="2533650"/>
            <wp:effectExtent l="0" t="0" r="0" b="0"/>
            <wp:docPr id="1122553380" name="Picture 112255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04EAC8F" w14:textId="04F49653" w:rsidR="0001034D" w:rsidRPr="00E86E33" w:rsidRDefault="600C9619" w:rsidP="66946882">
      <w:pPr>
        <w:pStyle w:val="Beschriftung"/>
        <w:rPr>
          <w:rFonts w:eastAsiaTheme="minorEastAsia"/>
        </w:rPr>
      </w:pPr>
      <w:bookmarkStart w:id="52" w:name="_Toc94518347"/>
      <w:r>
        <w:t xml:space="preserve">Abbildung </w:t>
      </w:r>
      <w:r>
        <w:fldChar w:fldCharType="begin"/>
      </w:r>
      <w:r>
        <w:instrText>SEQ Abbildung \* ARABIC</w:instrText>
      </w:r>
      <w:r>
        <w:fldChar w:fldCharType="separate"/>
      </w:r>
      <w:r w:rsidR="05F7DFC8" w:rsidRPr="66946882">
        <w:rPr>
          <w:noProof/>
        </w:rPr>
        <w:t>11</w:t>
      </w:r>
      <w:r>
        <w:fldChar w:fldCharType="end"/>
      </w:r>
      <w:r w:rsidR="3A72C4DF" w:rsidRPr="66946882">
        <w:rPr>
          <w:rFonts w:ascii="Calibri" w:eastAsia="Calibri" w:hAnsi="Calibri" w:cs="Times New Roman"/>
        </w:rPr>
        <w:t>:</w:t>
      </w:r>
      <w:r w:rsidR="3A72C4DF" w:rsidRPr="66946882">
        <w:rPr>
          <w:rFonts w:eastAsiaTheme="minorEastAsia"/>
        </w:rPr>
        <w:t xml:space="preserve"> Front-End: Zielsystem-Konfiguration löschen</w:t>
      </w:r>
      <w:bookmarkEnd w:id="52"/>
    </w:p>
    <w:p w14:paraId="553EA7C4" w14:textId="77777777" w:rsidR="0001034D" w:rsidRDefault="0001034D" w:rsidP="0001034D">
      <w:pPr>
        <w:pStyle w:val="StandardJKU"/>
        <w:rPr>
          <w:rFonts w:eastAsia="Arial"/>
          <w:noProof/>
        </w:rPr>
      </w:pPr>
      <w:r w:rsidRPr="03FA381A">
        <w:rPr>
          <w:rFonts w:eastAsia="Arial"/>
          <w:noProof/>
        </w:rPr>
        <w:t>Der Zielsystem-Zustand wird auf der “Targetstate”-Seite abgebildet, welche das Anlegen, Bearbeiten und Löschen vom jeweiligen “Targetstate” ermöglicht.</w:t>
      </w:r>
    </w:p>
    <w:p w14:paraId="5FB6DE6C" w14:textId="77777777" w:rsidR="0001034D" w:rsidRDefault="0001034D" w:rsidP="0001034D">
      <w:pPr>
        <w:pStyle w:val="StandardJKU"/>
        <w:rPr>
          <w:rFonts w:eastAsia="Arial"/>
          <w:noProof/>
        </w:rPr>
      </w:pPr>
      <w:r w:rsidRPr="51D271E4">
        <w:rPr>
          <w:rFonts w:eastAsia="Arial"/>
          <w:noProof/>
        </w:rPr>
        <w:t>Im späteren Verlauf des Projekts wurde die Differenzierung der Eingabeparameter nach Typ ergänzt, sodass beim Anlegen eines neuen “Targetstate” unterschiedliche Auswahlfelder angezeigt werden.</w:t>
      </w:r>
    </w:p>
    <w:p w14:paraId="057FB55F" w14:textId="77777777" w:rsidR="0001034D" w:rsidRDefault="0001034D" w:rsidP="0001034D">
      <w:pPr>
        <w:pStyle w:val="StandardJKU"/>
        <w:rPr>
          <w:rFonts w:eastAsia="Arial"/>
          <w:noProof/>
        </w:rPr>
      </w:pPr>
      <w:r w:rsidRPr="51D271E4">
        <w:rPr>
          <w:rFonts w:eastAsia="Arial"/>
          <w:noProof/>
        </w:rPr>
        <w:t xml:space="preserve">Bei mySQL werden folgende Parameter </w:t>
      </w:r>
      <w:r w:rsidRPr="4EA387F6">
        <w:rPr>
          <w:rFonts w:eastAsia="Arial"/>
          <w:noProof/>
        </w:rPr>
        <w:t>abgefragt:</w:t>
      </w:r>
    </w:p>
    <w:p w14:paraId="0F5DB2B7" w14:textId="77777777" w:rsidR="0001034D" w:rsidRPr="00523047" w:rsidRDefault="0001034D" w:rsidP="00064138">
      <w:pPr>
        <w:pStyle w:val="StandardJKU"/>
        <w:numPr>
          <w:ilvl w:val="0"/>
          <w:numId w:val="23"/>
        </w:numPr>
        <w:rPr>
          <w:rFonts w:asciiTheme="minorHAnsi" w:eastAsiaTheme="minorEastAsia" w:hAnsiTheme="minorHAnsi"/>
          <w:lang w:val="en-US"/>
        </w:rPr>
      </w:pPr>
      <w:r w:rsidRPr="00523047">
        <w:rPr>
          <w:rFonts w:eastAsia="Arial"/>
          <w:lang w:val="en-US"/>
        </w:rPr>
        <w:t>Typ (mySQL, LDAP, JSON, CSV)</w:t>
      </w:r>
    </w:p>
    <w:p w14:paraId="189DC89C" w14:textId="77777777" w:rsidR="0001034D" w:rsidRDefault="0001034D" w:rsidP="00064138">
      <w:pPr>
        <w:pStyle w:val="StandardJKU"/>
        <w:numPr>
          <w:ilvl w:val="0"/>
          <w:numId w:val="23"/>
        </w:numPr>
        <w:rPr>
          <w:noProof/>
        </w:rPr>
      </w:pPr>
      <w:r w:rsidRPr="09930CED">
        <w:rPr>
          <w:rFonts w:eastAsia="Arial"/>
          <w:noProof/>
        </w:rPr>
        <w:t>Status (aktiv, inaktiv)</w:t>
      </w:r>
    </w:p>
    <w:p w14:paraId="7825D000" w14:textId="77777777" w:rsidR="0001034D" w:rsidRDefault="0001034D" w:rsidP="00064138">
      <w:pPr>
        <w:pStyle w:val="StandardJKU"/>
        <w:numPr>
          <w:ilvl w:val="0"/>
          <w:numId w:val="23"/>
        </w:numPr>
        <w:rPr>
          <w:noProof/>
        </w:rPr>
      </w:pPr>
      <w:r w:rsidRPr="5B2C3DDF">
        <w:rPr>
          <w:rFonts w:eastAsia="Arial"/>
          <w:noProof/>
        </w:rPr>
        <w:t>Target Config ID</w:t>
      </w:r>
    </w:p>
    <w:p w14:paraId="5DA98D34" w14:textId="77777777" w:rsidR="0001034D" w:rsidRDefault="0001034D" w:rsidP="00064138">
      <w:pPr>
        <w:pStyle w:val="StandardJKU"/>
        <w:numPr>
          <w:ilvl w:val="0"/>
          <w:numId w:val="23"/>
        </w:numPr>
        <w:rPr>
          <w:noProof/>
        </w:rPr>
      </w:pPr>
      <w:r w:rsidRPr="5B2C3DDF">
        <w:rPr>
          <w:rFonts w:eastAsia="Arial"/>
          <w:noProof/>
        </w:rPr>
        <w:lastRenderedPageBreak/>
        <w:t>Department ID</w:t>
      </w:r>
    </w:p>
    <w:p w14:paraId="4C9AF1CF" w14:textId="77777777" w:rsidR="0001034D" w:rsidRDefault="0001034D" w:rsidP="00064138">
      <w:pPr>
        <w:pStyle w:val="StandardJKU"/>
        <w:numPr>
          <w:ilvl w:val="0"/>
          <w:numId w:val="23"/>
        </w:numPr>
        <w:rPr>
          <w:noProof/>
        </w:rPr>
      </w:pPr>
      <w:r w:rsidRPr="5B2C3DDF">
        <w:rPr>
          <w:rFonts w:eastAsia="Arial"/>
          <w:noProof/>
        </w:rPr>
        <w:t>Path</w:t>
      </w:r>
    </w:p>
    <w:p w14:paraId="6F3B7DF2" w14:textId="77777777" w:rsidR="0001034D" w:rsidRDefault="0001034D" w:rsidP="00064138">
      <w:pPr>
        <w:pStyle w:val="StandardJKU"/>
        <w:numPr>
          <w:ilvl w:val="0"/>
          <w:numId w:val="23"/>
        </w:numPr>
        <w:rPr>
          <w:noProof/>
        </w:rPr>
      </w:pPr>
      <w:r w:rsidRPr="5B2C3DDF">
        <w:rPr>
          <w:rFonts w:eastAsia="Arial"/>
          <w:noProof/>
        </w:rPr>
        <w:t>Hostname</w:t>
      </w:r>
    </w:p>
    <w:p w14:paraId="585B8E65" w14:textId="77777777" w:rsidR="0001034D" w:rsidRDefault="0001034D" w:rsidP="00064138">
      <w:pPr>
        <w:pStyle w:val="StandardJKU"/>
        <w:numPr>
          <w:ilvl w:val="0"/>
          <w:numId w:val="23"/>
        </w:numPr>
        <w:rPr>
          <w:noProof/>
        </w:rPr>
      </w:pPr>
      <w:r w:rsidRPr="5B2C3DDF">
        <w:rPr>
          <w:rFonts w:eastAsia="Arial"/>
          <w:noProof/>
        </w:rPr>
        <w:t>Password</w:t>
      </w:r>
    </w:p>
    <w:p w14:paraId="4B729EAB" w14:textId="77777777" w:rsidR="0001034D" w:rsidRDefault="0001034D" w:rsidP="00064138">
      <w:pPr>
        <w:pStyle w:val="StandardJKU"/>
        <w:numPr>
          <w:ilvl w:val="0"/>
          <w:numId w:val="23"/>
        </w:numPr>
        <w:rPr>
          <w:noProof/>
        </w:rPr>
      </w:pPr>
      <w:r w:rsidRPr="5B2C3DDF">
        <w:rPr>
          <w:rFonts w:eastAsia="Arial"/>
          <w:noProof/>
        </w:rPr>
        <w:t>Port</w:t>
      </w:r>
    </w:p>
    <w:p w14:paraId="073DE822" w14:textId="77777777" w:rsidR="0001034D" w:rsidRDefault="0001034D" w:rsidP="00064138">
      <w:pPr>
        <w:pStyle w:val="StandardJKU"/>
        <w:numPr>
          <w:ilvl w:val="0"/>
          <w:numId w:val="23"/>
        </w:numPr>
        <w:rPr>
          <w:noProof/>
        </w:rPr>
      </w:pPr>
      <w:r w:rsidRPr="5B2C3DDF">
        <w:rPr>
          <w:rFonts w:eastAsia="Arial"/>
          <w:noProof/>
        </w:rPr>
        <w:t>Tablename</w:t>
      </w:r>
    </w:p>
    <w:p w14:paraId="6CFF03F1" w14:textId="77777777" w:rsidR="0001034D" w:rsidRDefault="0001034D" w:rsidP="00064138">
      <w:pPr>
        <w:pStyle w:val="StandardJKU"/>
        <w:numPr>
          <w:ilvl w:val="0"/>
          <w:numId w:val="23"/>
        </w:numPr>
        <w:rPr>
          <w:noProof/>
        </w:rPr>
      </w:pPr>
      <w:r w:rsidRPr="192CBF0A">
        <w:rPr>
          <w:rFonts w:eastAsia="Arial"/>
          <w:noProof/>
        </w:rPr>
        <w:t>User</w:t>
      </w:r>
    </w:p>
    <w:p w14:paraId="0E47191C"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2FC28B28" wp14:editId="55615832">
            <wp:extent cx="4572000" cy="2581275"/>
            <wp:effectExtent l="0" t="0" r="0" b="0"/>
            <wp:docPr id="367076912" name="Picture 36707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89AF1A8" w14:textId="6F86BF17" w:rsidR="0001034D" w:rsidRPr="00E86E33" w:rsidRDefault="600C9619" w:rsidP="0001034D">
      <w:pPr>
        <w:pStyle w:val="Beschriftung"/>
        <w:rPr>
          <w:rFonts w:ascii="Calibri" w:eastAsia="Calibri" w:hAnsi="Calibri" w:cs="Times New Roman"/>
        </w:rPr>
      </w:pPr>
      <w:bookmarkStart w:id="53" w:name="_Toc94518348"/>
      <w:r>
        <w:t xml:space="preserve">Abbildung </w:t>
      </w:r>
      <w:r>
        <w:fldChar w:fldCharType="begin"/>
      </w:r>
      <w:r>
        <w:instrText>SEQ Abbildung \* ARABIC</w:instrText>
      </w:r>
      <w:r>
        <w:fldChar w:fldCharType="separate"/>
      </w:r>
      <w:r w:rsidR="05F7DFC8" w:rsidRPr="66946882">
        <w:rPr>
          <w:noProof/>
        </w:rPr>
        <w:t>12</w:t>
      </w:r>
      <w:r>
        <w:fldChar w:fldCharType="end"/>
      </w:r>
      <w:r w:rsidR="557865C6" w:rsidRPr="66946882">
        <w:rPr>
          <w:rFonts w:eastAsiaTheme="minorEastAsia"/>
        </w:rPr>
        <w:t>: Front-End: Zielsystem-Zustand</w:t>
      </w:r>
      <w:bookmarkEnd w:id="53"/>
    </w:p>
    <w:p w14:paraId="4B35937F" w14:textId="77777777" w:rsidR="0001034D" w:rsidRDefault="0001034D" w:rsidP="0001034D">
      <w:pPr>
        <w:pStyle w:val="StandardJKU"/>
        <w:rPr>
          <w:rFonts w:eastAsia="Arial"/>
          <w:noProof/>
        </w:rPr>
      </w:pPr>
      <w:r w:rsidRPr="73AE91CF">
        <w:rPr>
          <w:rFonts w:eastAsia="Arial"/>
          <w:noProof/>
        </w:rPr>
        <w:t>Bei CSV und JSON werden folgende Paramter abgefragt:</w:t>
      </w:r>
    </w:p>
    <w:p w14:paraId="61684454" w14:textId="77777777" w:rsidR="0001034D" w:rsidRPr="00523047" w:rsidRDefault="0001034D" w:rsidP="00064138">
      <w:pPr>
        <w:pStyle w:val="StandardJKU"/>
        <w:numPr>
          <w:ilvl w:val="0"/>
          <w:numId w:val="23"/>
        </w:numPr>
        <w:rPr>
          <w:rFonts w:asciiTheme="minorHAnsi" w:eastAsiaTheme="minorEastAsia" w:hAnsiTheme="minorHAnsi"/>
          <w:lang w:val="en-US"/>
        </w:rPr>
      </w:pPr>
      <w:r w:rsidRPr="00523047">
        <w:rPr>
          <w:rFonts w:eastAsia="Arial"/>
          <w:lang w:val="en-US"/>
        </w:rPr>
        <w:t>Typ (mySQL, LDAP, JSON, CSV)</w:t>
      </w:r>
    </w:p>
    <w:p w14:paraId="78123882" w14:textId="77777777" w:rsidR="0001034D" w:rsidRDefault="0001034D" w:rsidP="00064138">
      <w:pPr>
        <w:pStyle w:val="StandardJKU"/>
        <w:numPr>
          <w:ilvl w:val="0"/>
          <w:numId w:val="23"/>
        </w:numPr>
        <w:rPr>
          <w:noProof/>
        </w:rPr>
      </w:pPr>
      <w:r w:rsidRPr="4EA387F6">
        <w:rPr>
          <w:rFonts w:eastAsia="Arial"/>
          <w:noProof/>
        </w:rPr>
        <w:t>Status (aktiv, inaktiv)</w:t>
      </w:r>
    </w:p>
    <w:p w14:paraId="6E0EC5F0" w14:textId="77777777" w:rsidR="0001034D" w:rsidRDefault="0001034D" w:rsidP="00064138">
      <w:pPr>
        <w:pStyle w:val="StandardJKU"/>
        <w:numPr>
          <w:ilvl w:val="0"/>
          <w:numId w:val="23"/>
        </w:numPr>
        <w:rPr>
          <w:noProof/>
        </w:rPr>
      </w:pPr>
      <w:r w:rsidRPr="4EA387F6">
        <w:rPr>
          <w:rFonts w:eastAsia="Arial"/>
          <w:noProof/>
        </w:rPr>
        <w:t>Target Config ID</w:t>
      </w:r>
    </w:p>
    <w:p w14:paraId="47CC8BFC" w14:textId="77777777" w:rsidR="0001034D" w:rsidRDefault="0001034D" w:rsidP="00064138">
      <w:pPr>
        <w:pStyle w:val="StandardJKU"/>
        <w:numPr>
          <w:ilvl w:val="0"/>
          <w:numId w:val="23"/>
        </w:numPr>
        <w:rPr>
          <w:noProof/>
        </w:rPr>
      </w:pPr>
      <w:r w:rsidRPr="4EA387F6">
        <w:rPr>
          <w:rFonts w:eastAsia="Arial"/>
          <w:noProof/>
        </w:rPr>
        <w:t>Department ID</w:t>
      </w:r>
    </w:p>
    <w:p w14:paraId="0D232FDF" w14:textId="77777777" w:rsidR="0001034D" w:rsidRDefault="0001034D" w:rsidP="00064138">
      <w:pPr>
        <w:pStyle w:val="StandardJKU"/>
        <w:numPr>
          <w:ilvl w:val="0"/>
          <w:numId w:val="23"/>
        </w:numPr>
      </w:pPr>
      <w:r w:rsidRPr="4EA387F6">
        <w:rPr>
          <w:rFonts w:eastAsia="Arial"/>
          <w:noProof/>
        </w:rPr>
        <w:t>Path</w:t>
      </w:r>
    </w:p>
    <w:p w14:paraId="19F03204"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128147C4" wp14:editId="04AAD644">
            <wp:extent cx="4572000" cy="2581275"/>
            <wp:effectExtent l="0" t="0" r="0" b="0"/>
            <wp:docPr id="1983569737" name="Picture 198356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2EBB792E" w14:textId="35D554FD" w:rsidR="0001034D" w:rsidRPr="00E86E33" w:rsidRDefault="600C9619" w:rsidP="0001034D">
      <w:pPr>
        <w:pStyle w:val="Beschriftung"/>
        <w:rPr>
          <w:rFonts w:ascii="Calibri" w:eastAsia="Calibri" w:hAnsi="Calibri" w:cs="Times New Roman"/>
        </w:rPr>
      </w:pPr>
      <w:bookmarkStart w:id="54" w:name="_Toc94518349"/>
      <w:r>
        <w:t xml:space="preserve">Abbildung </w:t>
      </w:r>
      <w:r>
        <w:fldChar w:fldCharType="begin"/>
      </w:r>
      <w:r>
        <w:instrText>SEQ Abbildung \* ARABIC</w:instrText>
      </w:r>
      <w:r>
        <w:fldChar w:fldCharType="separate"/>
      </w:r>
      <w:r w:rsidR="05F7DFC8" w:rsidRPr="66946882">
        <w:rPr>
          <w:noProof/>
        </w:rPr>
        <w:t>13</w:t>
      </w:r>
      <w:r>
        <w:fldChar w:fldCharType="end"/>
      </w:r>
      <w:r w:rsidR="2D0B9B3F" w:rsidRPr="66946882">
        <w:rPr>
          <w:rFonts w:eastAsiaTheme="minorEastAsia"/>
        </w:rPr>
        <w:t>: Zielsystem-Zustand CSV</w:t>
      </w:r>
      <w:bookmarkEnd w:id="54"/>
    </w:p>
    <w:p w14:paraId="69249640" w14:textId="77777777" w:rsidR="0001034D" w:rsidRDefault="0001034D" w:rsidP="0001034D">
      <w:pPr>
        <w:keepNext/>
        <w:spacing w:after="160" w:line="259" w:lineRule="auto"/>
        <w:jc w:val="center"/>
      </w:pPr>
      <w:r>
        <w:rPr>
          <w:noProof/>
          <w:lang w:val="en-US"/>
        </w:rPr>
        <w:drawing>
          <wp:inline distT="0" distB="0" distL="0" distR="0" wp14:anchorId="28EA9AB0" wp14:editId="4B3D1D51">
            <wp:extent cx="4572000" cy="2581275"/>
            <wp:effectExtent l="0" t="0" r="0" b="0"/>
            <wp:docPr id="1636875594" name="Picture 163687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875594"/>
                    <pic:cNvPicPr/>
                  </pic:nvPicPr>
                  <pic:blipFill>
                    <a:blip r:embed="rId26">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3BA50C76" w14:textId="3EF007A2" w:rsidR="0001034D" w:rsidRPr="00E86E33" w:rsidRDefault="600C9619" w:rsidP="0001034D">
      <w:pPr>
        <w:pStyle w:val="Beschriftung"/>
        <w:rPr>
          <w:rFonts w:ascii="Calibri" w:eastAsia="Calibri" w:hAnsi="Calibri" w:cs="Times New Roman"/>
        </w:rPr>
      </w:pPr>
      <w:bookmarkStart w:id="55" w:name="_Toc94518350"/>
      <w:r>
        <w:t xml:space="preserve">Abbildung </w:t>
      </w:r>
      <w:r>
        <w:fldChar w:fldCharType="begin"/>
      </w:r>
      <w:r>
        <w:instrText>SEQ Abbildung \* ARABIC</w:instrText>
      </w:r>
      <w:r>
        <w:fldChar w:fldCharType="separate"/>
      </w:r>
      <w:r w:rsidR="05F7DFC8" w:rsidRPr="66946882">
        <w:rPr>
          <w:noProof/>
        </w:rPr>
        <w:t>14</w:t>
      </w:r>
      <w:r>
        <w:fldChar w:fldCharType="end"/>
      </w:r>
      <w:r w:rsidR="7100E1CA" w:rsidRPr="66946882">
        <w:rPr>
          <w:rFonts w:eastAsiaTheme="minorEastAsia"/>
        </w:rPr>
        <w:t>: Front-End: Zielsystem-Zustand: JSON</w:t>
      </w:r>
      <w:bookmarkEnd w:id="55"/>
    </w:p>
    <w:p w14:paraId="45DBE455" w14:textId="77777777" w:rsidR="0001034D" w:rsidRDefault="0001034D" w:rsidP="0001034D">
      <w:pPr>
        <w:pStyle w:val="StandardJKU"/>
        <w:rPr>
          <w:rFonts w:eastAsia="Arial"/>
          <w:noProof/>
        </w:rPr>
      </w:pPr>
      <w:r w:rsidRPr="126D039F">
        <w:rPr>
          <w:rFonts w:eastAsia="Arial"/>
          <w:noProof/>
        </w:rPr>
        <w:t>Bei LDAP werden folgende Parameter abgefragt:</w:t>
      </w:r>
    </w:p>
    <w:p w14:paraId="1FD36613" w14:textId="77777777" w:rsidR="0001034D" w:rsidRPr="00523047" w:rsidRDefault="0001034D" w:rsidP="00064138">
      <w:pPr>
        <w:pStyle w:val="StandardJKU"/>
        <w:numPr>
          <w:ilvl w:val="0"/>
          <w:numId w:val="23"/>
        </w:numPr>
        <w:rPr>
          <w:rFonts w:asciiTheme="minorHAnsi" w:eastAsiaTheme="minorEastAsia" w:hAnsiTheme="minorHAnsi"/>
          <w:lang w:val="en-US"/>
        </w:rPr>
      </w:pPr>
      <w:r w:rsidRPr="00523047">
        <w:rPr>
          <w:rFonts w:eastAsia="Arial"/>
          <w:lang w:val="en-US"/>
        </w:rPr>
        <w:t>Typ (mySQL, LDAP, JSON, CSV)</w:t>
      </w:r>
    </w:p>
    <w:p w14:paraId="0BFFAE8A" w14:textId="77777777" w:rsidR="0001034D" w:rsidRDefault="0001034D" w:rsidP="00064138">
      <w:pPr>
        <w:pStyle w:val="StandardJKU"/>
        <w:numPr>
          <w:ilvl w:val="0"/>
          <w:numId w:val="23"/>
        </w:numPr>
        <w:rPr>
          <w:noProof/>
        </w:rPr>
      </w:pPr>
      <w:r w:rsidRPr="126D039F">
        <w:rPr>
          <w:rFonts w:eastAsia="Arial"/>
          <w:noProof/>
        </w:rPr>
        <w:t>Status (aktiv, inaktiv)</w:t>
      </w:r>
    </w:p>
    <w:p w14:paraId="6AD78A1F" w14:textId="77777777" w:rsidR="0001034D" w:rsidRDefault="0001034D" w:rsidP="00064138">
      <w:pPr>
        <w:pStyle w:val="StandardJKU"/>
        <w:numPr>
          <w:ilvl w:val="0"/>
          <w:numId w:val="23"/>
        </w:numPr>
        <w:rPr>
          <w:noProof/>
        </w:rPr>
      </w:pPr>
      <w:r w:rsidRPr="126D039F">
        <w:rPr>
          <w:rFonts w:eastAsia="Arial"/>
          <w:noProof/>
        </w:rPr>
        <w:t>Target Config ID</w:t>
      </w:r>
    </w:p>
    <w:p w14:paraId="69DAA49F" w14:textId="77777777" w:rsidR="0001034D" w:rsidRDefault="0001034D" w:rsidP="00064138">
      <w:pPr>
        <w:pStyle w:val="StandardJKU"/>
        <w:numPr>
          <w:ilvl w:val="0"/>
          <w:numId w:val="23"/>
        </w:numPr>
        <w:rPr>
          <w:noProof/>
        </w:rPr>
      </w:pPr>
      <w:r w:rsidRPr="126D039F">
        <w:rPr>
          <w:rFonts w:eastAsia="Arial"/>
          <w:noProof/>
        </w:rPr>
        <w:t>Department ID</w:t>
      </w:r>
    </w:p>
    <w:p w14:paraId="03EA4E31" w14:textId="77777777" w:rsidR="0001034D" w:rsidRDefault="0001034D" w:rsidP="00064138">
      <w:pPr>
        <w:pStyle w:val="StandardJKU"/>
        <w:numPr>
          <w:ilvl w:val="0"/>
          <w:numId w:val="23"/>
        </w:numPr>
        <w:rPr>
          <w:noProof/>
        </w:rPr>
      </w:pPr>
      <w:r w:rsidRPr="126D039F">
        <w:rPr>
          <w:rFonts w:eastAsia="Arial"/>
          <w:noProof/>
        </w:rPr>
        <w:t>Path</w:t>
      </w:r>
    </w:p>
    <w:p w14:paraId="4EC66CE4" w14:textId="77777777" w:rsidR="0001034D" w:rsidRDefault="0001034D" w:rsidP="00064138">
      <w:pPr>
        <w:pStyle w:val="StandardJKU"/>
        <w:numPr>
          <w:ilvl w:val="0"/>
          <w:numId w:val="23"/>
        </w:numPr>
        <w:rPr>
          <w:noProof/>
        </w:rPr>
      </w:pPr>
      <w:r w:rsidRPr="126D039F">
        <w:rPr>
          <w:rFonts w:eastAsia="Arial"/>
          <w:noProof/>
        </w:rPr>
        <w:t>Hostname</w:t>
      </w:r>
    </w:p>
    <w:p w14:paraId="2D4C3E6C" w14:textId="77777777" w:rsidR="0001034D" w:rsidRDefault="0001034D" w:rsidP="00064138">
      <w:pPr>
        <w:pStyle w:val="StandardJKU"/>
        <w:numPr>
          <w:ilvl w:val="0"/>
          <w:numId w:val="23"/>
        </w:numPr>
        <w:rPr>
          <w:noProof/>
        </w:rPr>
      </w:pPr>
      <w:r w:rsidRPr="126D039F">
        <w:rPr>
          <w:rFonts w:eastAsia="Arial"/>
          <w:noProof/>
        </w:rPr>
        <w:t>Password</w:t>
      </w:r>
    </w:p>
    <w:p w14:paraId="610375AC" w14:textId="77777777" w:rsidR="0001034D" w:rsidRDefault="0001034D" w:rsidP="00064138">
      <w:pPr>
        <w:pStyle w:val="StandardJKU"/>
        <w:numPr>
          <w:ilvl w:val="0"/>
          <w:numId w:val="23"/>
        </w:numPr>
        <w:rPr>
          <w:noProof/>
        </w:rPr>
      </w:pPr>
      <w:r w:rsidRPr="126D039F">
        <w:rPr>
          <w:rFonts w:eastAsia="Arial"/>
          <w:noProof/>
        </w:rPr>
        <w:t>Port</w:t>
      </w:r>
    </w:p>
    <w:p w14:paraId="5CC6296A" w14:textId="77777777" w:rsidR="0001034D" w:rsidRDefault="0001034D" w:rsidP="00064138">
      <w:pPr>
        <w:pStyle w:val="StandardJKU"/>
        <w:numPr>
          <w:ilvl w:val="0"/>
          <w:numId w:val="23"/>
        </w:numPr>
        <w:rPr>
          <w:noProof/>
        </w:rPr>
      </w:pPr>
      <w:r w:rsidRPr="126D039F">
        <w:rPr>
          <w:rFonts w:eastAsia="Arial"/>
          <w:noProof/>
        </w:rPr>
        <w:t>User</w:t>
      </w:r>
    </w:p>
    <w:p w14:paraId="392FB0DC"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029A7BEE" wp14:editId="7B910238">
            <wp:extent cx="4572000" cy="2581275"/>
            <wp:effectExtent l="0" t="0" r="0" b="0"/>
            <wp:docPr id="434631410" name="Picture 43463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5A0AA3B" w14:textId="5856E498" w:rsidR="0001034D" w:rsidRPr="00E86E33" w:rsidRDefault="600C9619" w:rsidP="0001034D">
      <w:pPr>
        <w:pStyle w:val="Beschriftung"/>
        <w:rPr>
          <w:rFonts w:ascii="Calibri" w:eastAsia="Calibri" w:hAnsi="Calibri" w:cs="Times New Roman"/>
        </w:rPr>
      </w:pPr>
      <w:bookmarkStart w:id="56" w:name="_Toc94518351"/>
      <w:r>
        <w:t xml:space="preserve">Abbildung </w:t>
      </w:r>
      <w:r>
        <w:fldChar w:fldCharType="begin"/>
      </w:r>
      <w:r>
        <w:instrText>SEQ Abbildung \* ARABIC</w:instrText>
      </w:r>
      <w:r>
        <w:fldChar w:fldCharType="separate"/>
      </w:r>
      <w:r w:rsidR="05F7DFC8" w:rsidRPr="66946882">
        <w:rPr>
          <w:noProof/>
        </w:rPr>
        <w:t>15</w:t>
      </w:r>
      <w:r>
        <w:fldChar w:fldCharType="end"/>
      </w:r>
      <w:r w:rsidR="3168149E" w:rsidRPr="66946882">
        <w:rPr>
          <w:rFonts w:eastAsiaTheme="minorEastAsia"/>
        </w:rPr>
        <w:t>: Front-End: Zielsystem-Zustand LDAP</w:t>
      </w:r>
      <w:bookmarkEnd w:id="56"/>
    </w:p>
    <w:p w14:paraId="2FAF901F" w14:textId="77777777" w:rsidR="0001034D" w:rsidRDefault="0001034D" w:rsidP="0001034D">
      <w:pPr>
        <w:pStyle w:val="StandardJKU"/>
        <w:rPr>
          <w:rFonts w:eastAsia="Arial"/>
          <w:noProof/>
        </w:rPr>
      </w:pPr>
      <w:r w:rsidRPr="38937118">
        <w:rPr>
          <w:rFonts w:eastAsia="Arial"/>
          <w:noProof/>
        </w:rPr>
        <w:t xml:space="preserve">Das Ändern von einem “Targetstate” ermöglicht </w:t>
      </w:r>
      <w:r w:rsidRPr="69E368DB">
        <w:rPr>
          <w:rFonts w:eastAsia="Arial"/>
          <w:noProof/>
        </w:rPr>
        <w:t xml:space="preserve">das Ändern der hinterlegten Daten. </w:t>
      </w:r>
      <w:r w:rsidRPr="580DC57A">
        <w:rPr>
          <w:rFonts w:eastAsia="Arial"/>
          <w:noProof/>
        </w:rPr>
        <w:t xml:space="preserve">Leider kam die Differenzierung der Eingabe nach Typ relativ spät im Projekt auf, weshalb nicht mehr ausreichend viel Zeit für eine </w:t>
      </w:r>
      <w:r w:rsidRPr="04361293">
        <w:rPr>
          <w:rFonts w:eastAsia="Arial"/>
          <w:noProof/>
        </w:rPr>
        <w:t xml:space="preserve">gesonderte Dartellung der Änderungsmaske nach Typ zur Verfügung stand. </w:t>
      </w:r>
      <w:r w:rsidRPr="5196C941">
        <w:rPr>
          <w:rFonts w:eastAsia="Arial"/>
          <w:noProof/>
        </w:rPr>
        <w:t>Dies würde unter anderem gesonderte Modals pro Typ bedeuten.</w:t>
      </w:r>
    </w:p>
    <w:p w14:paraId="7D38C44F" w14:textId="77777777" w:rsidR="0001034D" w:rsidRDefault="0001034D" w:rsidP="0001034D">
      <w:pPr>
        <w:keepNext/>
        <w:spacing w:after="160" w:line="259" w:lineRule="auto"/>
        <w:jc w:val="center"/>
      </w:pPr>
      <w:r w:rsidRPr="00E86E33">
        <w:rPr>
          <w:rFonts w:ascii="Calibri" w:eastAsia="Calibri" w:hAnsi="Calibri" w:cs="Times New Roman"/>
          <w:noProof/>
          <w:lang w:val="en-US"/>
        </w:rPr>
        <w:drawing>
          <wp:inline distT="0" distB="0" distL="0" distR="0" wp14:anchorId="050F175C" wp14:editId="2EFFD5F3">
            <wp:extent cx="4572000" cy="2552700"/>
            <wp:effectExtent l="0" t="0" r="0" b="0"/>
            <wp:docPr id="1459435481" name="Picture 145943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5CFFCBE" w14:textId="6205FB4D" w:rsidR="0001034D" w:rsidRPr="00E86E33" w:rsidRDefault="600C9619" w:rsidP="0001034D">
      <w:pPr>
        <w:pStyle w:val="Beschriftung"/>
      </w:pPr>
      <w:bookmarkStart w:id="57" w:name="_Toc94518352"/>
      <w:r>
        <w:t xml:space="preserve">Abbildung </w:t>
      </w:r>
      <w:r>
        <w:fldChar w:fldCharType="begin"/>
      </w:r>
      <w:r>
        <w:instrText>SEQ Abbildung \* ARABIC</w:instrText>
      </w:r>
      <w:r>
        <w:fldChar w:fldCharType="separate"/>
      </w:r>
      <w:r w:rsidR="05F7DFC8" w:rsidRPr="66946882">
        <w:rPr>
          <w:noProof/>
        </w:rPr>
        <w:t>16</w:t>
      </w:r>
      <w:r>
        <w:fldChar w:fldCharType="end"/>
      </w:r>
      <w:r w:rsidR="4190C9FC" w:rsidRPr="66946882">
        <w:rPr>
          <w:rFonts w:eastAsiaTheme="minorEastAsia"/>
        </w:rPr>
        <w:t>: Front-End: Zielsystem-Zustand bearbeiten</w:t>
      </w:r>
      <w:bookmarkEnd w:id="57"/>
    </w:p>
    <w:p w14:paraId="171FCA2F" w14:textId="77777777" w:rsidR="0001034D" w:rsidRDefault="0001034D" w:rsidP="0001034D">
      <w:pPr>
        <w:pStyle w:val="StandardJKU"/>
        <w:rPr>
          <w:rFonts w:eastAsia="Arial"/>
          <w:noProof/>
        </w:rPr>
      </w:pPr>
      <w:r w:rsidRPr="02E6C105">
        <w:rPr>
          <w:rFonts w:eastAsia="Arial"/>
          <w:noProof/>
        </w:rPr>
        <w:t xml:space="preserve">Das Löschen des jeweiligen “Targetstate” zieht eine entsprechende </w:t>
      </w:r>
      <w:r w:rsidRPr="42020E57">
        <w:rPr>
          <w:rFonts w:eastAsia="Arial"/>
          <w:noProof/>
        </w:rPr>
        <w:t>Erfolgsmeldung nach sich.</w:t>
      </w:r>
    </w:p>
    <w:p w14:paraId="399C39A7" w14:textId="77777777" w:rsidR="0001034D" w:rsidRDefault="0001034D" w:rsidP="0001034D">
      <w:pPr>
        <w:keepNext/>
        <w:spacing w:after="160" w:line="259" w:lineRule="auto"/>
        <w:jc w:val="center"/>
      </w:pPr>
      <w:r w:rsidRPr="00E86E33">
        <w:rPr>
          <w:rFonts w:ascii="Calibri" w:eastAsia="Calibri" w:hAnsi="Calibri" w:cs="Times New Roman"/>
          <w:noProof/>
          <w:lang w:val="en-US"/>
        </w:rPr>
        <w:lastRenderedPageBreak/>
        <w:drawing>
          <wp:inline distT="0" distB="0" distL="0" distR="0" wp14:anchorId="27BFA797" wp14:editId="7E8D1D4D">
            <wp:extent cx="4572000" cy="2552700"/>
            <wp:effectExtent l="0" t="0" r="0" b="0"/>
            <wp:docPr id="1064224128" name="Picture 106422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395C8792" w14:textId="737A1B27" w:rsidR="0001034D" w:rsidRPr="00E86E33" w:rsidRDefault="600C9619" w:rsidP="0001034D">
      <w:pPr>
        <w:pStyle w:val="Beschriftung"/>
        <w:rPr>
          <w:rFonts w:ascii="Calibri" w:eastAsia="Calibri" w:hAnsi="Calibri" w:cs="Times New Roman"/>
        </w:rPr>
      </w:pPr>
      <w:bookmarkStart w:id="58" w:name="_Toc94518353"/>
      <w:r>
        <w:t xml:space="preserve">Abbildung </w:t>
      </w:r>
      <w:r>
        <w:fldChar w:fldCharType="begin"/>
      </w:r>
      <w:r>
        <w:instrText>SEQ Abbildung \* ARABIC</w:instrText>
      </w:r>
      <w:r>
        <w:fldChar w:fldCharType="separate"/>
      </w:r>
      <w:r w:rsidR="05F7DFC8" w:rsidRPr="66946882">
        <w:rPr>
          <w:noProof/>
        </w:rPr>
        <w:t>17</w:t>
      </w:r>
      <w:r>
        <w:fldChar w:fldCharType="end"/>
      </w:r>
      <w:r w:rsidR="5463C701" w:rsidRPr="66946882">
        <w:rPr>
          <w:rFonts w:eastAsiaTheme="minorEastAsia"/>
        </w:rPr>
        <w:t>: Front-End: Zielsystem-Zustand löschen</w:t>
      </w:r>
      <w:bookmarkEnd w:id="58"/>
    </w:p>
    <w:p w14:paraId="2DC9C5F4" w14:textId="77777777" w:rsidR="0001034D" w:rsidRDefault="0001034D" w:rsidP="0001034D">
      <w:pPr>
        <w:spacing w:after="160" w:line="259" w:lineRule="auto"/>
        <w:rPr>
          <w:rFonts w:eastAsiaTheme="majorEastAsia" w:cstheme="majorBidi"/>
          <w:b/>
          <w:iCs/>
        </w:rPr>
      </w:pPr>
    </w:p>
    <w:p w14:paraId="30BBFA48" w14:textId="77777777" w:rsidR="0001034D" w:rsidRDefault="0001034D" w:rsidP="0001034D">
      <w:pPr>
        <w:spacing w:after="160" w:line="259" w:lineRule="auto"/>
        <w:rPr>
          <w:rFonts w:eastAsiaTheme="majorEastAsia" w:cstheme="majorBidi"/>
          <w:b/>
          <w:sz w:val="32"/>
          <w:szCs w:val="32"/>
          <w:lang w:val="de-DE"/>
        </w:rPr>
      </w:pPr>
      <w:r>
        <w:br w:type="page"/>
      </w:r>
    </w:p>
    <w:p w14:paraId="367D716D" w14:textId="0E603A2B" w:rsidR="0001034D" w:rsidRPr="00B63846" w:rsidRDefault="0001034D" w:rsidP="0001034D">
      <w:pPr>
        <w:pStyle w:val="berschrift1"/>
        <w:spacing w:after="120" w:line="360" w:lineRule="auto"/>
        <w:jc w:val="both"/>
      </w:pPr>
      <w:bookmarkStart w:id="59" w:name="_Toc893386171"/>
      <w:bookmarkStart w:id="60" w:name="_Toc94545599"/>
      <w:r>
        <w:lastRenderedPageBreak/>
        <w:t>Technische Lösungsarchitektur REST-Service</w:t>
      </w:r>
      <w:bookmarkEnd w:id="59"/>
      <w:bookmarkEnd w:id="60"/>
    </w:p>
    <w:p w14:paraId="05753134" w14:textId="77777777" w:rsidR="0001034D" w:rsidRPr="00C00350" w:rsidRDefault="0001034D" w:rsidP="0001034D">
      <w:pPr>
        <w:pStyle w:val="StandardJKU"/>
      </w:pPr>
      <w:r w:rsidRPr="0013298A">
        <w:t>Als Schnittstelle zwischen dem Userinterface und der Identitätsdatenbank wurde in unserem Projekt ein REST Service ausgewählt, welcher mittels des SPRING Initializrs aufgesetzt und an die, durch die Datenbank vorgegebenen Tabellen angepasst wurde. Dieser Abschnitt des Projekts wurde von den Teammitgliedern Lukas Gruber und Daniel Hochgatterer übernommen und vollständig implementiert. Somit beinhaltet der Rest Service sämtliche HTTP GET, SET, PATCH, POST &amp; DELETE Methoden, inkl. aller benötigten REST-Annotationen, für die</w:t>
      </w:r>
      <w:r>
        <w:t>,</w:t>
      </w:r>
      <w:r w:rsidRPr="0013298A">
        <w:t xml:space="preserve"> in der Datenbank erstellten</w:t>
      </w:r>
      <w:r>
        <w:t>,</w:t>
      </w:r>
      <w:r w:rsidRPr="0013298A">
        <w:t xml:space="preserve"> Tabellen Employee, Departments, Targetstate &amp; Targetconfig. Die beiden letzteren Tabellen sind für den Export in die verschiedenen Zielsysteme (MYSQL, JSON, LDAP &amp; CSV) zuständig.</w:t>
      </w:r>
    </w:p>
    <w:p w14:paraId="7BED39C1" w14:textId="6A960C5A" w:rsidR="0001034D" w:rsidRDefault="0001034D" w:rsidP="0001034D">
      <w:pPr>
        <w:pStyle w:val="berschrift2"/>
      </w:pPr>
      <w:bookmarkStart w:id="61" w:name="_Toc97406210"/>
      <w:bookmarkStart w:id="62" w:name="_Toc94545600"/>
      <w:r>
        <w:t>BPMN Diagramm Rest-Service</w:t>
      </w:r>
      <w:bookmarkEnd w:id="61"/>
      <w:bookmarkEnd w:id="62"/>
    </w:p>
    <w:p w14:paraId="56CDA536" w14:textId="3451BE54" w:rsidR="0001034D" w:rsidRDefault="0001034D" w:rsidP="0001034D">
      <w:pPr>
        <w:keepNext/>
        <w:spacing w:after="160" w:line="259" w:lineRule="auto"/>
      </w:pPr>
      <w:r>
        <w:t xml:space="preserve">Aufgrund der Größe des BPMN </w:t>
      </w:r>
      <w:r w:rsidR="00861CA2">
        <w:t>Diagramms</w:t>
      </w:r>
      <w:r>
        <w:t xml:space="preserve"> für den Rest Service konnte dieses nicht in der Dokumentation eingefügt werden. Das </w:t>
      </w:r>
      <w:r w:rsidR="00861CA2">
        <w:t>Diagramm</w:t>
      </w:r>
      <w:r>
        <w:t xml:space="preserve"> befindet sich als „rest_service_bpmn“ png Datei im “Dokumentation” Ordner in der Abgabe. </w:t>
      </w:r>
    </w:p>
    <w:p w14:paraId="2A47EB73" w14:textId="77777777" w:rsidR="0001034D" w:rsidRDefault="0001034D" w:rsidP="0001034D">
      <w:pPr>
        <w:spacing w:after="160" w:line="259" w:lineRule="auto"/>
        <w:rPr>
          <w:rFonts w:eastAsiaTheme="majorEastAsia" w:cstheme="majorBidi"/>
          <w:b/>
          <w:sz w:val="32"/>
          <w:szCs w:val="32"/>
          <w:lang w:val="de-DE"/>
        </w:rPr>
      </w:pPr>
      <w:r>
        <w:t xml:space="preserve"> </w:t>
      </w:r>
      <w:r>
        <w:br w:type="page"/>
      </w:r>
    </w:p>
    <w:p w14:paraId="242064A9" w14:textId="43B9DCDB" w:rsidR="0001034D" w:rsidRPr="00B63846" w:rsidRDefault="0001034D" w:rsidP="0001034D">
      <w:pPr>
        <w:pStyle w:val="berschrift2"/>
      </w:pPr>
      <w:bookmarkStart w:id="63" w:name="_Toc2092941856"/>
      <w:r>
        <w:lastRenderedPageBreak/>
        <w:t xml:space="preserve"> </w:t>
      </w:r>
      <w:bookmarkStart w:id="64" w:name="_Toc94545601"/>
      <w:r>
        <w:t>Projektstrukur/ Technische Umsetzung</w:t>
      </w:r>
      <w:bookmarkEnd w:id="63"/>
      <w:bookmarkEnd w:id="64"/>
    </w:p>
    <w:p w14:paraId="09C25E9F" w14:textId="77777777" w:rsidR="0001034D" w:rsidRDefault="0001034D" w:rsidP="0001034D">
      <w:pPr>
        <w:pStyle w:val="StandardJKU"/>
      </w:pPr>
      <w:r>
        <w:t xml:space="preserve">Als Projektstruktur wurde das Preset des Spring Initializers verwendet. Hierbei werden direkt alle benötigten Maven-Dependencies automatisiert in das Projekt geladen und das Projekt wird, wie auf dem folgenden Screenshot ersichtlich in Controller für das Methodenhandling, Entities, für die in der Datenbank behandelten Tabellen, und Exceptions&amp;Advices für das Exceptionhandling, auf das im Punkt 4.6 Exception Handling genauer eingegangen wird, eingeteilt. Die Entity Klassen im Entitypackage beinhalten somit eine Repräsentation der Tabellen in Form von Java Objekten inkl. Get/Set Methoden für alle benötigten Tabellen. Das HTTP-Methodenhandling wurde für jede Entityklasse in einem eigenen Controller im „controllers“ Package umgesetzt. Diese beiden Packages kommunizieren über die erstellten Repositories im „repositories“ Package. Das Zusammenspiel dieser Komponenten wird im Folgenden anhand der für der für die Umsetzung der Mitarbeiterverwaltung benötigten Klassen veranschaulicht. So stellt die EmployeeEntity Klasse eine Repräsentation der Employee Tabelle aus der Datenbank dar, das Mapping dieser Java Klasse zu der Tabelle in der Datenbank erfolgt hierbei über die @Table Annotation. In dieser Klasse werden, wie in Abbildung 18 ersichtlich, die Attribute der Employee Tabelle mittels @Column Annotationen an korrespondierende Java Variablen gekoppelt. Der Primary Key der Tabelle wird über die @Id Annotation der Java Variable „employeeid“ zugewiesen. Hierbei wird die Hibernate Bibliothek verwendet um eine fortlaufende ID als Primärschlüssel der Employee Datensätze zu definieren. Diese Zuweisung der Attribute der Tabellen zu Java Variablen erlaubt im späteren Verlaufe die Manipulation sowie Erstellung von Mitarbeiterdaten in der Datenbank durch JSON Objekte. </w:t>
      </w:r>
    </w:p>
    <w:p w14:paraId="00B4A839" w14:textId="77777777" w:rsidR="0001034D" w:rsidRDefault="0001034D" w:rsidP="0001034D">
      <w:pPr>
        <w:spacing w:line="360" w:lineRule="auto"/>
        <w:jc w:val="both"/>
        <w:rPr>
          <w:rFonts w:cs="Arial"/>
          <w:sz w:val="24"/>
          <w:lang w:val="de-DE"/>
        </w:rPr>
      </w:pPr>
      <w:r>
        <w:rPr>
          <w:noProof/>
          <w:lang w:val="en-US"/>
        </w:rPr>
        <w:drawing>
          <wp:anchor distT="0" distB="0" distL="114300" distR="114300" simplePos="0" relativeHeight="251658247" behindDoc="0" locked="0" layoutInCell="1" allowOverlap="1" wp14:anchorId="06A9FDD3" wp14:editId="427B3C07">
            <wp:simplePos x="0" y="0"/>
            <wp:positionH relativeFrom="margin">
              <wp:align>left</wp:align>
            </wp:positionH>
            <wp:positionV relativeFrom="paragraph">
              <wp:posOffset>-4288</wp:posOffset>
            </wp:positionV>
            <wp:extent cx="2149433" cy="3447860"/>
            <wp:effectExtent l="0" t="0" r="381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9433" cy="3447860"/>
                    </a:xfrm>
                    <a:prstGeom prst="rect">
                      <a:avLst/>
                    </a:prstGeom>
                  </pic:spPr>
                </pic:pic>
              </a:graphicData>
            </a:graphic>
            <wp14:sizeRelH relativeFrom="page">
              <wp14:pctWidth>0</wp14:pctWidth>
            </wp14:sizeRelH>
            <wp14:sizeRelV relativeFrom="page">
              <wp14:pctHeight>0</wp14:pctHeight>
            </wp14:sizeRelV>
          </wp:anchor>
        </w:drawing>
      </w:r>
    </w:p>
    <w:p w14:paraId="2DA63780" w14:textId="77777777" w:rsidR="0001034D" w:rsidRDefault="0001034D" w:rsidP="0001034D">
      <w:pPr>
        <w:spacing w:line="360" w:lineRule="auto"/>
        <w:jc w:val="both"/>
        <w:rPr>
          <w:rFonts w:cs="Arial"/>
          <w:sz w:val="24"/>
          <w:lang w:val="de-DE"/>
        </w:rPr>
      </w:pPr>
      <w:r>
        <w:rPr>
          <w:noProof/>
          <w:lang w:val="en-US"/>
        </w:rPr>
        <w:drawing>
          <wp:anchor distT="0" distB="0" distL="114300" distR="114300" simplePos="0" relativeHeight="251658256" behindDoc="1" locked="0" layoutInCell="1" allowOverlap="1" wp14:anchorId="0CBAB11D" wp14:editId="71294D78">
            <wp:simplePos x="0" y="0"/>
            <wp:positionH relativeFrom="column">
              <wp:posOffset>2798445</wp:posOffset>
            </wp:positionH>
            <wp:positionV relativeFrom="paragraph">
              <wp:posOffset>81280</wp:posOffset>
            </wp:positionV>
            <wp:extent cx="3398710" cy="280162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8710" cy="2801620"/>
                    </a:xfrm>
                    <a:prstGeom prst="rect">
                      <a:avLst/>
                    </a:prstGeom>
                  </pic:spPr>
                </pic:pic>
              </a:graphicData>
            </a:graphic>
            <wp14:sizeRelH relativeFrom="page">
              <wp14:pctWidth>0</wp14:pctWidth>
            </wp14:sizeRelH>
            <wp14:sizeRelV relativeFrom="page">
              <wp14:pctHeight>0</wp14:pctHeight>
            </wp14:sizeRelV>
          </wp:anchor>
        </w:drawing>
      </w:r>
    </w:p>
    <w:p w14:paraId="5CABE418" w14:textId="77777777" w:rsidR="0001034D" w:rsidRDefault="0001034D" w:rsidP="0001034D">
      <w:pPr>
        <w:spacing w:line="360" w:lineRule="auto"/>
        <w:jc w:val="both"/>
        <w:rPr>
          <w:rFonts w:cs="Arial"/>
          <w:sz w:val="24"/>
          <w:lang w:val="de-DE"/>
        </w:rPr>
      </w:pPr>
    </w:p>
    <w:p w14:paraId="495A53B5" w14:textId="77777777" w:rsidR="0001034D" w:rsidRDefault="0001034D" w:rsidP="0001034D">
      <w:pPr>
        <w:spacing w:line="360" w:lineRule="auto"/>
        <w:jc w:val="both"/>
        <w:rPr>
          <w:rFonts w:cs="Arial"/>
          <w:sz w:val="24"/>
          <w:lang w:val="de-DE"/>
        </w:rPr>
      </w:pPr>
    </w:p>
    <w:p w14:paraId="294A26F7" w14:textId="77777777" w:rsidR="0001034D" w:rsidRDefault="0001034D" w:rsidP="0001034D">
      <w:pPr>
        <w:spacing w:line="360" w:lineRule="auto"/>
        <w:jc w:val="both"/>
        <w:rPr>
          <w:rFonts w:cs="Arial"/>
          <w:sz w:val="24"/>
          <w:lang w:val="de-DE"/>
        </w:rPr>
      </w:pPr>
    </w:p>
    <w:p w14:paraId="1CC58DE6" w14:textId="77777777" w:rsidR="0001034D" w:rsidRDefault="0001034D" w:rsidP="0001034D">
      <w:pPr>
        <w:spacing w:line="360" w:lineRule="auto"/>
        <w:jc w:val="both"/>
        <w:rPr>
          <w:rFonts w:cs="Arial"/>
          <w:sz w:val="24"/>
          <w:lang w:val="de-DE"/>
        </w:rPr>
      </w:pPr>
    </w:p>
    <w:p w14:paraId="61E184EC" w14:textId="77777777" w:rsidR="0001034D" w:rsidRDefault="0001034D" w:rsidP="0001034D">
      <w:pPr>
        <w:spacing w:line="360" w:lineRule="auto"/>
        <w:jc w:val="both"/>
        <w:rPr>
          <w:rFonts w:cs="Arial"/>
          <w:sz w:val="24"/>
          <w:lang w:val="de-DE"/>
        </w:rPr>
      </w:pPr>
    </w:p>
    <w:p w14:paraId="23B53FCE" w14:textId="77777777" w:rsidR="0001034D" w:rsidRDefault="0001034D" w:rsidP="0001034D">
      <w:pPr>
        <w:spacing w:line="360" w:lineRule="auto"/>
        <w:jc w:val="both"/>
        <w:rPr>
          <w:rFonts w:cs="Arial"/>
          <w:sz w:val="24"/>
          <w:lang w:val="de-DE"/>
        </w:rPr>
      </w:pPr>
    </w:p>
    <w:p w14:paraId="7B5D9527" w14:textId="77777777" w:rsidR="0001034D" w:rsidRDefault="0001034D" w:rsidP="0001034D">
      <w:pPr>
        <w:spacing w:after="160" w:line="259" w:lineRule="auto"/>
        <w:rPr>
          <w:rFonts w:cs="Arial"/>
          <w:sz w:val="24"/>
          <w:lang w:val="de-DE"/>
        </w:rPr>
      </w:pPr>
      <w:r>
        <w:rPr>
          <w:noProof/>
          <w:lang w:val="en-US"/>
        </w:rPr>
        <mc:AlternateContent>
          <mc:Choice Requires="wps">
            <w:drawing>
              <wp:anchor distT="0" distB="0" distL="114300" distR="114300" simplePos="0" relativeHeight="251658244" behindDoc="0" locked="0" layoutInCell="1" allowOverlap="1" wp14:anchorId="588DEDAD" wp14:editId="73C2B0B3">
                <wp:simplePos x="0" y="0"/>
                <wp:positionH relativeFrom="margin">
                  <wp:posOffset>3415503</wp:posOffset>
                </wp:positionH>
                <wp:positionV relativeFrom="paragraph">
                  <wp:posOffset>1118545</wp:posOffset>
                </wp:positionV>
                <wp:extent cx="2116455" cy="635"/>
                <wp:effectExtent l="0" t="0" r="0" b="1905"/>
                <wp:wrapNone/>
                <wp:docPr id="5" name="Textfeld 5"/>
                <wp:cNvGraphicFramePr/>
                <a:graphic xmlns:a="http://schemas.openxmlformats.org/drawingml/2006/main">
                  <a:graphicData uri="http://schemas.microsoft.com/office/word/2010/wordprocessingShape">
                    <wps:wsp>
                      <wps:cNvSpPr txBox="1"/>
                      <wps:spPr>
                        <a:xfrm>
                          <a:off x="0" y="0"/>
                          <a:ext cx="2116455" cy="635"/>
                        </a:xfrm>
                        <a:prstGeom prst="rect">
                          <a:avLst/>
                        </a:prstGeom>
                        <a:solidFill>
                          <a:prstClr val="white"/>
                        </a:solidFill>
                        <a:ln>
                          <a:noFill/>
                        </a:ln>
                      </wps:spPr>
                      <wps:txbx>
                        <w:txbxContent>
                          <w:p w14:paraId="45F6E72C" w14:textId="009E2B32" w:rsidR="0001034D" w:rsidRPr="00CE2FA9" w:rsidRDefault="0001034D" w:rsidP="0001034D">
                            <w:pPr>
                              <w:pStyle w:val="Beschriftung"/>
                              <w:rPr>
                                <w:noProof/>
                              </w:rPr>
                            </w:pPr>
                            <w:bookmarkStart w:id="65" w:name="_Toc94546048"/>
                            <w:bookmarkStart w:id="66" w:name="_Toc94518354"/>
                            <w:r>
                              <w:t xml:space="preserve">Abbildung </w:t>
                            </w:r>
                            <w:r>
                              <w:fldChar w:fldCharType="begin"/>
                            </w:r>
                            <w:r>
                              <w:instrText>SEQ Abbildung \* ARABIC</w:instrText>
                            </w:r>
                            <w:r>
                              <w:fldChar w:fldCharType="separate"/>
                            </w:r>
                            <w:r w:rsidR="00C34A8C">
                              <w:rPr>
                                <w:noProof/>
                              </w:rPr>
                              <w:t>18</w:t>
                            </w:r>
                            <w:r>
                              <w:fldChar w:fldCharType="end"/>
                            </w:r>
                            <w:r>
                              <w:rPr>
                                <w:noProof/>
                              </w:rPr>
                              <w:t>: Employee Entity</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DEDAD" id="_x0000_t202" coordsize="21600,21600" o:spt="202" path="m,l,21600r21600,l21600,xe">
                <v:stroke joinstyle="miter"/>
                <v:path gradientshapeok="t" o:connecttype="rect"/>
              </v:shapetype>
              <v:shape id="Textfeld 5" o:spid="_x0000_s1028" type="#_x0000_t202" style="position:absolute;margin-left:268.95pt;margin-top:88.05pt;width:166.65pt;height:.05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F/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JvNPs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" stroked="f">
                <v:textbox style="mso-fit-shape-to-text:t" inset="0,0,0,0">
                  <w:txbxContent>
                    <w:p w14:paraId="45F6E72C" w14:textId="009E2B32" w:rsidR="0001034D" w:rsidRPr="00CE2FA9" w:rsidRDefault="0001034D" w:rsidP="0001034D">
                      <w:pPr>
                        <w:pStyle w:val="Beschriftung"/>
                        <w:rPr>
                          <w:noProof/>
                        </w:rPr>
                      </w:pPr>
                      <w:bookmarkStart w:id="67" w:name="_Toc94546048"/>
                      <w:bookmarkStart w:id="68" w:name="_Toc94518354"/>
                      <w:r>
                        <w:t xml:space="preserve">Abbildung </w:t>
                      </w:r>
                      <w:r>
                        <w:fldChar w:fldCharType="begin"/>
                      </w:r>
                      <w:r>
                        <w:instrText>SEQ Abbildung \* ARABIC</w:instrText>
                      </w:r>
                      <w:r>
                        <w:fldChar w:fldCharType="separate"/>
                      </w:r>
                      <w:r w:rsidR="00C34A8C">
                        <w:rPr>
                          <w:noProof/>
                        </w:rPr>
                        <w:t>18</w:t>
                      </w:r>
                      <w:r>
                        <w:fldChar w:fldCharType="end"/>
                      </w:r>
                      <w:r>
                        <w:rPr>
                          <w:noProof/>
                        </w:rPr>
                        <w:t>: Employee Entity</w:t>
                      </w:r>
                      <w:bookmarkEnd w:id="67"/>
                      <w:bookmarkEnd w:id="68"/>
                    </w:p>
                  </w:txbxContent>
                </v:textbox>
                <w10:wrap anchorx="margin"/>
              </v:shape>
            </w:pict>
          </mc:Fallback>
        </mc:AlternateContent>
      </w:r>
      <w:r>
        <w:rPr>
          <w:noProof/>
          <w:lang w:val="en-US"/>
        </w:rPr>
        <mc:AlternateContent>
          <mc:Choice Requires="wps">
            <w:drawing>
              <wp:anchor distT="0" distB="0" distL="114300" distR="114300" simplePos="0" relativeHeight="251658245" behindDoc="1" locked="0" layoutInCell="1" allowOverlap="1" wp14:anchorId="5F17116E" wp14:editId="1304A053">
                <wp:simplePos x="0" y="0"/>
                <wp:positionH relativeFrom="column">
                  <wp:posOffset>131796</wp:posOffset>
                </wp:positionH>
                <wp:positionV relativeFrom="paragraph">
                  <wp:posOffset>1403359</wp:posOffset>
                </wp:positionV>
                <wp:extent cx="189547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61D699F0" w14:textId="0FE737C7" w:rsidR="0001034D" w:rsidRPr="00CA5D29" w:rsidRDefault="0001034D" w:rsidP="0001034D">
                            <w:pPr>
                              <w:pStyle w:val="Beschriftung"/>
                              <w:rPr>
                                <w:noProof/>
                              </w:rPr>
                            </w:pPr>
                            <w:bookmarkStart w:id="69" w:name="_Toc94546049"/>
                            <w:bookmarkStart w:id="70" w:name="_Toc94518355"/>
                            <w:r>
                              <w:t xml:space="preserve">Abbildung </w:t>
                            </w:r>
                            <w:r>
                              <w:fldChar w:fldCharType="begin"/>
                            </w:r>
                            <w:r>
                              <w:instrText>SEQ Abbildung \* ARABIC</w:instrText>
                            </w:r>
                            <w:r>
                              <w:fldChar w:fldCharType="separate"/>
                            </w:r>
                            <w:r w:rsidR="00C34A8C">
                              <w:rPr>
                                <w:noProof/>
                              </w:rPr>
                              <w:t>19</w:t>
                            </w:r>
                            <w:r>
                              <w:fldChar w:fldCharType="end"/>
                            </w:r>
                            <w:r>
                              <w:rPr>
                                <w:noProof/>
                              </w:rPr>
                              <w:t>: Java Projektstruktur</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7116E" id="Textfeld 6" o:spid="_x0000_s1029" type="#_x0000_t202" style="position:absolute;margin-left:10.4pt;margin-top:110.5pt;width:149.2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P6FGwIAAD8EAAAOAAAAZHJzL2Uyb0RvYy54bWysU8Fu2zAMvQ/YPwi6L07ape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" stroked="f">
                <v:textbox style="mso-fit-shape-to-text:t" inset="0,0,0,0">
                  <w:txbxContent>
                    <w:p w14:paraId="61D699F0" w14:textId="0FE737C7" w:rsidR="0001034D" w:rsidRPr="00CA5D29" w:rsidRDefault="0001034D" w:rsidP="0001034D">
                      <w:pPr>
                        <w:pStyle w:val="Beschriftung"/>
                        <w:rPr>
                          <w:noProof/>
                        </w:rPr>
                      </w:pPr>
                      <w:bookmarkStart w:id="71" w:name="_Toc94546049"/>
                      <w:bookmarkStart w:id="72" w:name="_Toc94518355"/>
                      <w:r>
                        <w:t xml:space="preserve">Abbildung </w:t>
                      </w:r>
                      <w:r>
                        <w:fldChar w:fldCharType="begin"/>
                      </w:r>
                      <w:r>
                        <w:instrText>SEQ Abbildung \* ARABIC</w:instrText>
                      </w:r>
                      <w:r>
                        <w:fldChar w:fldCharType="separate"/>
                      </w:r>
                      <w:r w:rsidR="00C34A8C">
                        <w:rPr>
                          <w:noProof/>
                        </w:rPr>
                        <w:t>19</w:t>
                      </w:r>
                      <w:r>
                        <w:fldChar w:fldCharType="end"/>
                      </w:r>
                      <w:r>
                        <w:rPr>
                          <w:noProof/>
                        </w:rPr>
                        <w:t>: Java Projektstruktur</w:t>
                      </w:r>
                      <w:bookmarkEnd w:id="71"/>
                      <w:bookmarkEnd w:id="72"/>
                    </w:p>
                  </w:txbxContent>
                </v:textbox>
              </v:shape>
            </w:pict>
          </mc:Fallback>
        </mc:AlternateContent>
      </w:r>
      <w:r>
        <w:rPr>
          <w:rFonts w:cs="Arial"/>
          <w:sz w:val="24"/>
          <w:lang w:val="de-DE"/>
        </w:rPr>
        <w:br w:type="page"/>
      </w:r>
    </w:p>
    <w:p w14:paraId="502FF8C5" w14:textId="77777777" w:rsidR="0001034D" w:rsidRDefault="0001034D" w:rsidP="0001034D">
      <w:pPr>
        <w:pStyle w:val="StandardJKU"/>
      </w:pPr>
      <w:r>
        <w:lastRenderedPageBreak/>
        <w:t xml:space="preserve">Die Controller Klassen sind für das Methodenhandling des Services zuständig. Als Beispiel kann hierbei die Post Methode „newEmployeeEntity“ genannt werden. </w:t>
      </w:r>
    </w:p>
    <w:p w14:paraId="5B67844B" w14:textId="77777777" w:rsidR="0001034D" w:rsidRPr="0081246D" w:rsidRDefault="0001034D" w:rsidP="0001034D">
      <w:pPr>
        <w:pStyle w:val="StandardJKU"/>
      </w:pPr>
      <w:r>
        <w:rPr>
          <w:noProof/>
          <w:lang w:val="en-US"/>
        </w:rPr>
        <mc:AlternateContent>
          <mc:Choice Requires="wpg">
            <w:drawing>
              <wp:anchor distT="0" distB="0" distL="114300" distR="114300" simplePos="0" relativeHeight="251658253" behindDoc="1" locked="0" layoutInCell="1" allowOverlap="1" wp14:anchorId="33875131" wp14:editId="694291C0">
                <wp:simplePos x="0" y="0"/>
                <wp:positionH relativeFrom="column">
                  <wp:posOffset>2491740</wp:posOffset>
                </wp:positionH>
                <wp:positionV relativeFrom="paragraph">
                  <wp:posOffset>829945</wp:posOffset>
                </wp:positionV>
                <wp:extent cx="3566160" cy="1261110"/>
                <wp:effectExtent l="0" t="0" r="0" b="0"/>
                <wp:wrapNone/>
                <wp:docPr id="14" name="Gruppieren 14"/>
                <wp:cNvGraphicFramePr/>
                <a:graphic xmlns:a="http://schemas.openxmlformats.org/drawingml/2006/main">
                  <a:graphicData uri="http://schemas.microsoft.com/office/word/2010/wordprocessingGroup">
                    <wpg:wgp>
                      <wpg:cNvGrpSpPr/>
                      <wpg:grpSpPr>
                        <a:xfrm>
                          <a:off x="0" y="0"/>
                          <a:ext cx="3566160" cy="1261110"/>
                          <a:chOff x="0" y="0"/>
                          <a:chExt cx="3566160" cy="1261110"/>
                        </a:xfrm>
                      </wpg:grpSpPr>
                      <pic:pic xmlns:pic="http://schemas.openxmlformats.org/drawingml/2006/picture">
                        <pic:nvPicPr>
                          <pic:cNvPr id="20" name="Grafik 2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160" cy="722630"/>
                          </a:xfrm>
                          <a:prstGeom prst="rect">
                            <a:avLst/>
                          </a:prstGeom>
                        </pic:spPr>
                      </pic:pic>
                      <pic:pic xmlns:pic="http://schemas.openxmlformats.org/drawingml/2006/picture">
                        <pic:nvPicPr>
                          <pic:cNvPr id="21" name="Grafik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723900"/>
                            <a:ext cx="3371850" cy="53721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C2C2BF6">
              <v:group id="Gruppieren 14" style="position:absolute;margin-left:196.2pt;margin-top:65.35pt;width:280.8pt;height:99.3pt;z-index:-251643904" coordsize="35661,12611" o:spid="_x0000_s1026" w14:anchorId="50DF0C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fik 20" style="position:absolute;width:35661;height:722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">
                  <v:imagedata o:title="" r:id="rId34"/>
                </v:shape>
                <v:shape id="Grafik 21" style="position:absolute;top:7239;width:33718;height:537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">
                  <v:imagedata o:title="" r:id="rId35"/>
                </v:shape>
              </v:group>
            </w:pict>
          </mc:Fallback>
        </mc:AlternateContent>
      </w:r>
      <w:r>
        <w:t xml:space="preserve">Hierbei wird ein Ausschnitt dieser Methode in Abbildung 21 dargestellt. Diese Methode wird dazu verwendet um einen neuen Mitarbeiter in die Employee Tabelle der Datenbank einzufügen. Hierbei befinden sich die Informationen eines neuanzulegenden Mitarbeiters in einem sogenannten RequestBody. Abbildung 20 veranschaulicht einen solchen RequestBody.  </w:t>
      </w:r>
    </w:p>
    <w:p w14:paraId="2D4B0C36" w14:textId="77777777" w:rsidR="0001034D" w:rsidRDefault="0001034D" w:rsidP="0001034D">
      <w:pPr>
        <w:spacing w:line="360" w:lineRule="auto"/>
        <w:jc w:val="both"/>
        <w:rPr>
          <w:rFonts w:cs="Arial"/>
          <w:sz w:val="24"/>
          <w:lang w:val="de-DE"/>
        </w:rPr>
      </w:pPr>
      <w:r>
        <w:rPr>
          <w:noProof/>
          <w:lang w:val="en-US"/>
        </w:rPr>
        <w:drawing>
          <wp:anchor distT="0" distB="0" distL="114300" distR="114300" simplePos="0" relativeHeight="251658243" behindDoc="1" locked="0" layoutInCell="1" allowOverlap="1" wp14:anchorId="39DE617F" wp14:editId="234F0A73">
            <wp:simplePos x="0" y="0"/>
            <wp:positionH relativeFrom="margin">
              <wp:posOffset>-62865</wp:posOffset>
            </wp:positionH>
            <wp:positionV relativeFrom="paragraph">
              <wp:posOffset>73025</wp:posOffset>
            </wp:positionV>
            <wp:extent cx="2113915" cy="1299210"/>
            <wp:effectExtent l="0" t="0" r="635"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4792"/>
                    <a:stretch/>
                  </pic:blipFill>
                  <pic:spPr bwMode="auto">
                    <a:xfrm>
                      <a:off x="0" y="0"/>
                      <a:ext cx="2113915" cy="129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203ABA" w14:textId="77777777" w:rsidR="0001034D" w:rsidRDefault="0001034D" w:rsidP="0001034D">
      <w:pPr>
        <w:spacing w:line="360" w:lineRule="auto"/>
        <w:jc w:val="both"/>
        <w:rPr>
          <w:rFonts w:cs="Arial"/>
          <w:sz w:val="24"/>
          <w:lang w:val="de-DE"/>
        </w:rPr>
      </w:pPr>
    </w:p>
    <w:p w14:paraId="7679B381" w14:textId="77777777" w:rsidR="0001034D" w:rsidRDefault="0001034D" w:rsidP="0001034D">
      <w:pPr>
        <w:spacing w:line="360" w:lineRule="auto"/>
        <w:jc w:val="both"/>
        <w:rPr>
          <w:rFonts w:cs="Arial"/>
          <w:sz w:val="24"/>
          <w:lang w:val="de-DE"/>
        </w:rPr>
      </w:pPr>
    </w:p>
    <w:p w14:paraId="35E85613" w14:textId="77777777" w:rsidR="0001034D" w:rsidRDefault="0001034D" w:rsidP="0001034D">
      <w:pPr>
        <w:spacing w:line="360" w:lineRule="auto"/>
        <w:jc w:val="both"/>
        <w:rPr>
          <w:rFonts w:cs="Arial"/>
          <w:sz w:val="24"/>
          <w:lang w:val="de-DE"/>
        </w:rPr>
      </w:pPr>
    </w:p>
    <w:p w14:paraId="2D3AD445" w14:textId="77777777" w:rsidR="0001034D" w:rsidRDefault="0001034D" w:rsidP="0001034D">
      <w:pPr>
        <w:spacing w:line="360" w:lineRule="auto"/>
        <w:jc w:val="both"/>
        <w:rPr>
          <w:rFonts w:cs="Arial"/>
          <w:sz w:val="24"/>
          <w:lang w:val="de-DE"/>
        </w:rPr>
      </w:pPr>
      <w:r>
        <w:rPr>
          <w:noProof/>
          <w:lang w:val="en-US"/>
        </w:rPr>
        <mc:AlternateContent>
          <mc:Choice Requires="wps">
            <w:drawing>
              <wp:anchor distT="0" distB="0" distL="114300" distR="114300" simplePos="0" relativeHeight="251658246" behindDoc="1" locked="0" layoutInCell="1" allowOverlap="1" wp14:anchorId="2A5091EE" wp14:editId="6FFB1B1E">
                <wp:simplePos x="0" y="0"/>
                <wp:positionH relativeFrom="column">
                  <wp:posOffset>-57785</wp:posOffset>
                </wp:positionH>
                <wp:positionV relativeFrom="paragraph">
                  <wp:posOffset>295910</wp:posOffset>
                </wp:positionV>
                <wp:extent cx="2114550"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25A4254A" w14:textId="42CE14C7" w:rsidR="0001034D" w:rsidRPr="00B55640" w:rsidRDefault="0001034D" w:rsidP="0001034D">
                            <w:pPr>
                              <w:pStyle w:val="Beschriftung"/>
                              <w:rPr>
                                <w:noProof/>
                              </w:rPr>
                            </w:pPr>
                            <w:bookmarkStart w:id="73" w:name="_Toc94546050"/>
                            <w:bookmarkStart w:id="74" w:name="_Toc94518356"/>
                            <w:r>
                              <w:t xml:space="preserve">Abbildung </w:t>
                            </w:r>
                            <w:r>
                              <w:fldChar w:fldCharType="begin"/>
                            </w:r>
                            <w:r>
                              <w:instrText>SEQ Abbildung \* ARABIC</w:instrText>
                            </w:r>
                            <w:r>
                              <w:fldChar w:fldCharType="separate"/>
                            </w:r>
                            <w:r w:rsidR="00C34A8C">
                              <w:rPr>
                                <w:noProof/>
                              </w:rPr>
                              <w:t>20</w:t>
                            </w:r>
                            <w:r>
                              <w:fldChar w:fldCharType="end"/>
                            </w:r>
                            <w:r>
                              <w:rPr>
                                <w:noProof/>
                              </w:rPr>
                              <w:t>: JSON Requestbody</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091EE" id="Textfeld 7" o:spid="_x0000_s1030" type="#_x0000_t202" style="position:absolute;left:0;text-align:left;margin-left:-4.55pt;margin-top:23.3pt;width:166.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G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s9nNYkEhSbHbj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" stroked="f">
                <v:textbox style="mso-fit-shape-to-text:t" inset="0,0,0,0">
                  <w:txbxContent>
                    <w:p w14:paraId="25A4254A" w14:textId="42CE14C7" w:rsidR="0001034D" w:rsidRPr="00B55640" w:rsidRDefault="0001034D" w:rsidP="0001034D">
                      <w:pPr>
                        <w:pStyle w:val="Beschriftung"/>
                        <w:rPr>
                          <w:noProof/>
                        </w:rPr>
                      </w:pPr>
                      <w:bookmarkStart w:id="75" w:name="_Toc94546050"/>
                      <w:bookmarkStart w:id="76" w:name="_Toc94518356"/>
                      <w:r>
                        <w:t xml:space="preserve">Abbildung </w:t>
                      </w:r>
                      <w:r>
                        <w:fldChar w:fldCharType="begin"/>
                      </w:r>
                      <w:r>
                        <w:instrText>SEQ Abbildung \* ARABIC</w:instrText>
                      </w:r>
                      <w:r>
                        <w:fldChar w:fldCharType="separate"/>
                      </w:r>
                      <w:r w:rsidR="00C34A8C">
                        <w:rPr>
                          <w:noProof/>
                        </w:rPr>
                        <w:t>20</w:t>
                      </w:r>
                      <w:r>
                        <w:fldChar w:fldCharType="end"/>
                      </w:r>
                      <w:r>
                        <w:rPr>
                          <w:noProof/>
                        </w:rPr>
                        <w:t>: JSON Requestbody</w:t>
                      </w:r>
                      <w:bookmarkEnd w:id="75"/>
                      <w:bookmarkEnd w:id="76"/>
                    </w:p>
                  </w:txbxContent>
                </v:textbox>
              </v:shape>
            </w:pict>
          </mc:Fallback>
        </mc:AlternateContent>
      </w:r>
    </w:p>
    <w:p w14:paraId="44EE2BD7" w14:textId="77777777" w:rsidR="0001034D" w:rsidRDefault="0001034D" w:rsidP="0001034D">
      <w:pPr>
        <w:spacing w:line="360" w:lineRule="auto"/>
        <w:jc w:val="both"/>
        <w:rPr>
          <w:rFonts w:cs="Arial"/>
          <w:sz w:val="24"/>
          <w:lang w:val="de-DE"/>
        </w:rPr>
      </w:pPr>
      <w:r>
        <w:rPr>
          <w:noProof/>
          <w:lang w:val="en-US"/>
        </w:rPr>
        <mc:AlternateContent>
          <mc:Choice Requires="wps">
            <w:drawing>
              <wp:anchor distT="0" distB="0" distL="114300" distR="114300" simplePos="0" relativeHeight="251658252" behindDoc="0" locked="0" layoutInCell="1" allowOverlap="1" wp14:anchorId="0F4C4EEE" wp14:editId="7D7CABD7">
                <wp:simplePos x="0" y="0"/>
                <wp:positionH relativeFrom="margin">
                  <wp:align>right</wp:align>
                </wp:positionH>
                <wp:positionV relativeFrom="paragraph">
                  <wp:posOffset>92037</wp:posOffset>
                </wp:positionV>
                <wp:extent cx="3906520" cy="635"/>
                <wp:effectExtent l="0" t="0" r="0" b="1905"/>
                <wp:wrapNone/>
                <wp:docPr id="15" name="Textfeld 15"/>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wps:spPr>
                      <wps:txbx>
                        <w:txbxContent>
                          <w:p w14:paraId="56B00A45" w14:textId="2E29F5BD" w:rsidR="0001034D" w:rsidRPr="000665FF" w:rsidRDefault="0001034D" w:rsidP="0001034D">
                            <w:pPr>
                              <w:pStyle w:val="Beschriftung"/>
                              <w:rPr>
                                <w:noProof/>
                              </w:rPr>
                            </w:pPr>
                            <w:bookmarkStart w:id="77" w:name="_Toc94546051"/>
                            <w:bookmarkStart w:id="78" w:name="_Toc94518357"/>
                            <w:r>
                              <w:t xml:space="preserve">Abbildung </w:t>
                            </w:r>
                            <w:r>
                              <w:fldChar w:fldCharType="begin"/>
                            </w:r>
                            <w:r>
                              <w:instrText>SEQ Abbildung \* ARABIC</w:instrText>
                            </w:r>
                            <w:r>
                              <w:fldChar w:fldCharType="separate"/>
                            </w:r>
                            <w:r w:rsidR="00C34A8C">
                              <w:rPr>
                                <w:noProof/>
                              </w:rPr>
                              <w:t>21</w:t>
                            </w:r>
                            <w:r>
                              <w:fldChar w:fldCharType="end"/>
                            </w:r>
                            <w:r>
                              <w:rPr>
                                <w:noProof/>
                              </w:rPr>
                              <w:t>: Employee Post Methode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C4EEE" id="Textfeld 15" o:spid="_x0000_s1031" type="#_x0000_t202" style="position:absolute;left:0;text-align:left;margin-left:256.4pt;margin-top:7.25pt;width:307.6pt;height:.05pt;z-index:2516582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eGAIAAD8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6bT9PF7ZxCkmKLm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" stroked="f">
                <v:textbox style="mso-fit-shape-to-text:t" inset="0,0,0,0">
                  <w:txbxContent>
                    <w:p w14:paraId="56B00A45" w14:textId="2E29F5BD" w:rsidR="0001034D" w:rsidRPr="000665FF" w:rsidRDefault="0001034D" w:rsidP="0001034D">
                      <w:pPr>
                        <w:pStyle w:val="Beschriftung"/>
                        <w:rPr>
                          <w:noProof/>
                        </w:rPr>
                      </w:pPr>
                      <w:bookmarkStart w:id="79" w:name="_Toc94546051"/>
                      <w:bookmarkStart w:id="80" w:name="_Toc94518357"/>
                      <w:r>
                        <w:t xml:space="preserve">Abbildung </w:t>
                      </w:r>
                      <w:r>
                        <w:fldChar w:fldCharType="begin"/>
                      </w:r>
                      <w:r>
                        <w:instrText>SEQ Abbildung \* ARABIC</w:instrText>
                      </w:r>
                      <w:r>
                        <w:fldChar w:fldCharType="separate"/>
                      </w:r>
                      <w:r w:rsidR="00C34A8C">
                        <w:rPr>
                          <w:noProof/>
                        </w:rPr>
                        <w:t>21</w:t>
                      </w:r>
                      <w:r>
                        <w:fldChar w:fldCharType="end"/>
                      </w:r>
                      <w:r>
                        <w:rPr>
                          <w:noProof/>
                        </w:rPr>
                        <w:t>: Employee Post Methode</w:t>
                      </w:r>
                      <w:bookmarkEnd w:id="79"/>
                      <w:bookmarkEnd w:id="80"/>
                    </w:p>
                  </w:txbxContent>
                </v:textbox>
                <w10:wrap anchorx="margin"/>
              </v:shape>
            </w:pict>
          </mc:Fallback>
        </mc:AlternateContent>
      </w:r>
    </w:p>
    <w:p w14:paraId="0014A99B" w14:textId="77777777" w:rsidR="0001034D" w:rsidRDefault="0001034D" w:rsidP="0001034D">
      <w:pPr>
        <w:spacing w:line="360" w:lineRule="auto"/>
        <w:jc w:val="both"/>
        <w:rPr>
          <w:rFonts w:cs="Arial"/>
          <w:sz w:val="24"/>
          <w:lang w:val="de-DE"/>
        </w:rPr>
      </w:pPr>
    </w:p>
    <w:p w14:paraId="33BB5243" w14:textId="77777777" w:rsidR="0001034D" w:rsidRDefault="0001034D" w:rsidP="0001034D">
      <w:pPr>
        <w:pStyle w:val="StandardJKU"/>
      </w:pPr>
      <w:r>
        <w:t xml:space="preserve">Genauer genommen handelt es sich bei diesem Requestbody um ein JSON Objekt welches einen neuen Mitarbeiter, in Form einer EmployeeEntity, repräsentiert. Im Zuge eines Post Requests wird anhand der Werte des JSON Objekts durch den Service eine neuer Mitarbeiterdatensatz erstellt. Hierbei verwendet der Service die in der EmployeeEntity Klasse festgelegten Mappings zwischen den Attributen der Tabelle und den EmployeeEntity Objektvariablen um die Informationen in die korrekten Felder einzutragen. </w:t>
      </w:r>
    </w:p>
    <w:p w14:paraId="344F9B99" w14:textId="546405A9" w:rsidR="0001034D" w:rsidRDefault="0001034D" w:rsidP="0001034D">
      <w:pPr>
        <w:pStyle w:val="StandardJKU"/>
      </w:pPr>
      <w:r>
        <w:t>Im Zuge dessen gilt es zu erwähnen, dass die grundlegenden Funktionalitäten für die Manipulation und Abfrage der Daten durch ein Interface bereitgestellt werden. Hierbei besitzt jede Entität ein eigenes Interface welche das sogenannte JpaRepository Interface erweitern. Dieses JpaRepository beinhaltet grundlegende Funktionalitäten zur Datenbankabfrage und -manipulation. Als Beispiele können das Suchen sämtlicher Datensätze in einer Tabelle, die Suche eines bestimmten Datensatzes über dessen ID oder das Löschen eines Datensatzes genannt werden. Damit für die einzelnen Entitäten neben den bereits kurz erwähnen Standardfunktionen auch spezifischere Abfrage und Manipulationsmethoden zur Verfügung stehen, müssen diese im jeweiligen Repository deklariert werden. Als Beispiel dient hierfür das EmployeeRepository, dieses Repository stellt Methoden zur Verfügung die unter Anderem die Suche eines Mitarbeiters über dessen Vornamen, Aktivitätsstatus, Nachnamen oder dessen zugehörige Abteilung ermöglichen. Dieses Repository ist hierbei in Abbildung 22 ersichtlich.</w:t>
      </w:r>
    </w:p>
    <w:p w14:paraId="6D111A17" w14:textId="1C39F83E" w:rsidR="0001034D" w:rsidRDefault="0091421C" w:rsidP="0001034D">
      <w:pPr>
        <w:pStyle w:val="StandardJKU"/>
      </w:pPr>
      <w:r>
        <w:rPr>
          <w:noProof/>
          <w:lang w:val="en-US"/>
        </w:rPr>
        <w:drawing>
          <wp:anchor distT="0" distB="0" distL="114300" distR="114300" simplePos="0" relativeHeight="251658257" behindDoc="1" locked="0" layoutInCell="1" allowOverlap="1" wp14:anchorId="32D95DD4" wp14:editId="263F0118">
            <wp:simplePos x="0" y="0"/>
            <wp:positionH relativeFrom="margin">
              <wp:align>center</wp:align>
            </wp:positionH>
            <wp:positionV relativeFrom="paragraph">
              <wp:posOffset>8255</wp:posOffset>
            </wp:positionV>
            <wp:extent cx="3348962" cy="1304925"/>
            <wp:effectExtent l="0" t="0" r="444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8962" cy="1304925"/>
                    </a:xfrm>
                    <a:prstGeom prst="rect">
                      <a:avLst/>
                    </a:prstGeom>
                  </pic:spPr>
                </pic:pic>
              </a:graphicData>
            </a:graphic>
            <wp14:sizeRelH relativeFrom="page">
              <wp14:pctWidth>0</wp14:pctWidth>
            </wp14:sizeRelH>
            <wp14:sizeRelV relativeFrom="page">
              <wp14:pctHeight>0</wp14:pctHeight>
            </wp14:sizeRelV>
          </wp:anchor>
        </w:drawing>
      </w:r>
    </w:p>
    <w:p w14:paraId="4422D892" w14:textId="77777777" w:rsidR="0001034D" w:rsidRDefault="0001034D" w:rsidP="0001034D">
      <w:pPr>
        <w:pStyle w:val="StandardJKU"/>
      </w:pPr>
    </w:p>
    <w:p w14:paraId="07DB2864" w14:textId="77777777" w:rsidR="0001034D" w:rsidRDefault="0001034D" w:rsidP="0001034D">
      <w:pPr>
        <w:pStyle w:val="StandardJKU"/>
      </w:pPr>
    </w:p>
    <w:p w14:paraId="7DA94583" w14:textId="77777777" w:rsidR="0001034D" w:rsidRDefault="0001034D" w:rsidP="0001034D">
      <w:pPr>
        <w:pStyle w:val="StandardJKU"/>
      </w:pPr>
    </w:p>
    <w:p w14:paraId="61DCB3D7" w14:textId="52E8DDB4" w:rsidR="0001034D" w:rsidRDefault="0001034D" w:rsidP="0001034D">
      <w:pPr>
        <w:pStyle w:val="StandardJKU"/>
      </w:pPr>
    </w:p>
    <w:p w14:paraId="6AEC25AE" w14:textId="4A8E19AF" w:rsidR="0001034D" w:rsidRDefault="0091421C" w:rsidP="0001034D">
      <w:pPr>
        <w:pStyle w:val="StandardJKU"/>
      </w:pPr>
      <w:r>
        <w:rPr>
          <w:noProof/>
          <w:lang w:val="en-US"/>
        </w:rPr>
        <mc:AlternateContent>
          <mc:Choice Requires="wps">
            <w:drawing>
              <wp:anchor distT="0" distB="0" distL="114300" distR="114300" simplePos="0" relativeHeight="251658258" behindDoc="1" locked="0" layoutInCell="1" allowOverlap="1" wp14:anchorId="60D42921" wp14:editId="49995EF1">
                <wp:simplePos x="0" y="0"/>
                <wp:positionH relativeFrom="margin">
                  <wp:align>center</wp:align>
                </wp:positionH>
                <wp:positionV relativeFrom="paragraph">
                  <wp:posOffset>12538</wp:posOffset>
                </wp:positionV>
                <wp:extent cx="3348355" cy="635"/>
                <wp:effectExtent l="0" t="0" r="4445" b="1905"/>
                <wp:wrapNone/>
                <wp:docPr id="27" name="Textfeld 27"/>
                <wp:cNvGraphicFramePr/>
                <a:graphic xmlns:a="http://schemas.openxmlformats.org/drawingml/2006/main">
                  <a:graphicData uri="http://schemas.microsoft.com/office/word/2010/wordprocessingShape">
                    <wps:wsp>
                      <wps:cNvSpPr txBox="1"/>
                      <wps:spPr>
                        <a:xfrm>
                          <a:off x="0" y="0"/>
                          <a:ext cx="3348355" cy="635"/>
                        </a:xfrm>
                        <a:prstGeom prst="rect">
                          <a:avLst/>
                        </a:prstGeom>
                        <a:solidFill>
                          <a:prstClr val="white"/>
                        </a:solidFill>
                        <a:ln>
                          <a:noFill/>
                        </a:ln>
                      </wps:spPr>
                      <wps:txbx>
                        <w:txbxContent>
                          <w:p w14:paraId="638AB680" w14:textId="656706CE" w:rsidR="0001034D" w:rsidRPr="00DC280F" w:rsidRDefault="0001034D" w:rsidP="0001034D">
                            <w:pPr>
                              <w:pStyle w:val="Beschriftung"/>
                              <w:rPr>
                                <w:noProof/>
                                <w:lang w:val="de-DE"/>
                              </w:rPr>
                            </w:pPr>
                            <w:bookmarkStart w:id="81" w:name="_Toc94546052"/>
                            <w:bookmarkStart w:id="82" w:name="_Toc94518358"/>
                            <w:r>
                              <w:t xml:space="preserve">Abbildung </w:t>
                            </w:r>
                            <w:r>
                              <w:fldChar w:fldCharType="begin"/>
                            </w:r>
                            <w:r>
                              <w:instrText>SEQ Abbildung \* ARABIC</w:instrText>
                            </w:r>
                            <w:r>
                              <w:fldChar w:fldCharType="separate"/>
                            </w:r>
                            <w:r w:rsidR="00C34A8C">
                              <w:rPr>
                                <w:noProof/>
                              </w:rPr>
                              <w:t>22</w:t>
                            </w:r>
                            <w:r>
                              <w:fldChar w:fldCharType="end"/>
                            </w:r>
                            <w:r>
                              <w:t>: EmployeeRepository</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42921" id="Textfeld 27" o:spid="_x0000_s1032" type="#_x0000_t202" style="position:absolute;left:0;text-align:left;margin-left:0;margin-top:1pt;width:263.65pt;height:.05pt;z-index:-25165822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" stroked="f">
                <v:textbox style="mso-fit-shape-to-text:t" inset="0,0,0,0">
                  <w:txbxContent>
                    <w:p w14:paraId="638AB680" w14:textId="656706CE" w:rsidR="0001034D" w:rsidRPr="00DC280F" w:rsidRDefault="0001034D" w:rsidP="0001034D">
                      <w:pPr>
                        <w:pStyle w:val="Beschriftung"/>
                        <w:rPr>
                          <w:noProof/>
                          <w:lang w:val="de-DE"/>
                        </w:rPr>
                      </w:pPr>
                      <w:bookmarkStart w:id="83" w:name="_Toc94546052"/>
                      <w:bookmarkStart w:id="84" w:name="_Toc94518358"/>
                      <w:r>
                        <w:t xml:space="preserve">Abbildung </w:t>
                      </w:r>
                      <w:r>
                        <w:fldChar w:fldCharType="begin"/>
                      </w:r>
                      <w:r>
                        <w:instrText>SEQ Abbildung \* ARABIC</w:instrText>
                      </w:r>
                      <w:r>
                        <w:fldChar w:fldCharType="separate"/>
                      </w:r>
                      <w:r w:rsidR="00C34A8C">
                        <w:rPr>
                          <w:noProof/>
                        </w:rPr>
                        <w:t>22</w:t>
                      </w:r>
                      <w:r>
                        <w:fldChar w:fldCharType="end"/>
                      </w:r>
                      <w:r>
                        <w:t>: EmployeeRepository</w:t>
                      </w:r>
                      <w:bookmarkEnd w:id="83"/>
                      <w:bookmarkEnd w:id="84"/>
                    </w:p>
                  </w:txbxContent>
                </v:textbox>
                <w10:wrap anchorx="margin"/>
              </v:shape>
            </w:pict>
          </mc:Fallback>
        </mc:AlternateContent>
      </w:r>
    </w:p>
    <w:p w14:paraId="5143ABAA" w14:textId="77777777" w:rsidR="006F39DC" w:rsidRDefault="0001034D" w:rsidP="0001034D">
      <w:pPr>
        <w:pStyle w:val="StandardJKU"/>
      </w:pPr>
      <w:r>
        <w:t>Die Geschäftslogik dieser Methoden muss hierbei nicht explizit implementiert werden.</w:t>
      </w:r>
    </w:p>
    <w:p w14:paraId="28EF1E4C" w14:textId="2C1D85A1" w:rsidR="0001034D" w:rsidRDefault="0001034D" w:rsidP="0001034D">
      <w:pPr>
        <w:pStyle w:val="StandardJKU"/>
      </w:pPr>
      <w:r>
        <w:t xml:space="preserve">Der Rest Service erkennt hierbei über den Namen der jeweiligen Methode nach welchem Suchkriterium gesucht werden muss. So erkennt der Service beispielsweise, dass es sich bei der findByFirstName Methode um eine Suche anhand des Vornamens handelt. </w:t>
      </w:r>
      <w:r>
        <w:br/>
      </w:r>
      <w:r>
        <w:lastRenderedPageBreak/>
        <w:t xml:space="preserve">Damit Controller Klassen Zugriff auf diese Methoden haben wird das jeweilige Repository im Controller Konstruktor instanziiert, dieser Vorgang ist in Abbildung 23 ersichtlich. </w:t>
      </w:r>
    </w:p>
    <w:p w14:paraId="786A0ACC" w14:textId="77777777" w:rsidR="0001034D" w:rsidRDefault="0001034D" w:rsidP="0001034D">
      <w:pPr>
        <w:keepNext/>
        <w:spacing w:line="360" w:lineRule="auto"/>
        <w:jc w:val="both"/>
      </w:pPr>
      <w:r>
        <w:rPr>
          <w:noProof/>
          <w:lang w:val="en-US"/>
        </w:rPr>
        <w:drawing>
          <wp:inline distT="0" distB="0" distL="0" distR="0" wp14:anchorId="568730B3" wp14:editId="1B6438BE">
            <wp:extent cx="5972810" cy="313690"/>
            <wp:effectExtent l="0" t="0" r="889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13690"/>
                    </a:xfrm>
                    <a:prstGeom prst="rect">
                      <a:avLst/>
                    </a:prstGeom>
                  </pic:spPr>
                </pic:pic>
              </a:graphicData>
            </a:graphic>
          </wp:inline>
        </w:drawing>
      </w:r>
    </w:p>
    <w:p w14:paraId="172D1A80" w14:textId="497B13FC" w:rsidR="0001034D" w:rsidRDefault="0001034D" w:rsidP="0001034D">
      <w:pPr>
        <w:pStyle w:val="Beschriftung"/>
        <w:ind w:left="1418" w:firstLine="709"/>
        <w:jc w:val="both"/>
      </w:pPr>
      <w:bookmarkStart w:id="85" w:name="_Toc94518359"/>
      <w:r>
        <w:t xml:space="preserve">Abbildung </w:t>
      </w:r>
      <w:r>
        <w:fldChar w:fldCharType="begin"/>
      </w:r>
      <w:r>
        <w:instrText>SEQ Abbildung \* ARABIC</w:instrText>
      </w:r>
      <w:r>
        <w:fldChar w:fldCharType="separate"/>
      </w:r>
      <w:r w:rsidR="00C34A8C">
        <w:rPr>
          <w:noProof/>
        </w:rPr>
        <w:t>23</w:t>
      </w:r>
      <w:r>
        <w:fldChar w:fldCharType="end"/>
      </w:r>
      <w:r>
        <w:t>: Initialisierung eines Controllers mit dem Repository</w:t>
      </w:r>
      <w:bookmarkEnd w:id="85"/>
    </w:p>
    <w:p w14:paraId="385E6F66" w14:textId="77777777" w:rsidR="0001034D" w:rsidRDefault="0001034D" w:rsidP="0001034D">
      <w:pPr>
        <w:pStyle w:val="StandardJKU"/>
      </w:pPr>
      <w:r>
        <w:t xml:space="preserve">Somit hat der Controller nun Zugriff auf die Methoden des Repositorys und kann sie im Zuge der Controller Methoden anwenden. </w:t>
      </w:r>
    </w:p>
    <w:p w14:paraId="19E48029" w14:textId="77777777" w:rsidR="0001034D" w:rsidRDefault="0001034D" w:rsidP="0001034D">
      <w:pPr>
        <w:pStyle w:val="StandardJKU"/>
      </w:pPr>
      <w:r>
        <w:t>Da die Software Userdaten einsehen lässt, werden von dem REST-Service Passwörter direkt über den MD5 Verschlüsselungsalgorithmus verschlüsselt und nur auf diese Art und Weise in der Datenbank abgespeichert.</w:t>
      </w:r>
    </w:p>
    <w:p w14:paraId="6E157225" w14:textId="5BB36007" w:rsidR="0001034D" w:rsidRPr="00B63846" w:rsidRDefault="0001034D" w:rsidP="0001034D">
      <w:pPr>
        <w:pStyle w:val="berschrift2"/>
      </w:pPr>
      <w:bookmarkStart w:id="86" w:name="_Toc1022527680"/>
      <w:bookmarkStart w:id="87" w:name="_Toc94545602"/>
      <w:r>
        <w:t>Fortschritt, Planung</w:t>
      </w:r>
      <w:bookmarkEnd w:id="86"/>
      <w:bookmarkEnd w:id="87"/>
    </w:p>
    <w:p w14:paraId="47C8D9B2" w14:textId="77777777" w:rsidR="0001034D" w:rsidRDefault="0001034D" w:rsidP="0001034D">
      <w:pPr>
        <w:pStyle w:val="StandardJKU"/>
      </w:pPr>
      <w:r>
        <w:t>Der Fortschritt des Projekts wurde mit dem Team stets über ein restteaminternes Github Repository geteilt und war jederzeit für das gesamte Team einsehbar. Des Weiteren wurde der Fortschritt im gesamten Projekt und spezifisch auf die aufgeteilten Aufgaben, in regelmäßigen Abständen, über online Meetings, mit dem Team kommuniziert. Diese Meetings fanden auf der Konferenzplattform Discord statt und wurden zuvor über eine gruppeninterne Whatsapp-Gruppe geplant.</w:t>
      </w:r>
    </w:p>
    <w:p w14:paraId="7F545D00" w14:textId="13960CB0" w:rsidR="0001034D" w:rsidRPr="00B63846" w:rsidRDefault="0001034D" w:rsidP="0001034D">
      <w:pPr>
        <w:pStyle w:val="berschrift2"/>
      </w:pPr>
      <w:bookmarkStart w:id="88" w:name="_Toc226588656"/>
      <w:r>
        <w:t xml:space="preserve"> </w:t>
      </w:r>
      <w:bookmarkStart w:id="89" w:name="_Toc94545603"/>
      <w:r>
        <w:t>Einteilung im Rest-Team</w:t>
      </w:r>
      <w:bookmarkEnd w:id="88"/>
      <w:bookmarkEnd w:id="89"/>
    </w:p>
    <w:p w14:paraId="6280B2F2" w14:textId="77777777" w:rsidR="0001034D" w:rsidRDefault="0001034D" w:rsidP="0001034D">
      <w:pPr>
        <w:pStyle w:val="StandardJKU"/>
      </w:pPr>
      <w:r>
        <w:t xml:space="preserve">Die Zuständigkeitsbereiche zwischen Lukas Gruber und Daniel Hochgatterer wurden anhand der, im Service, zu implementierenden Datenbanktabellen eingeteilt. Somit wurden von jedem der beiden Teammitglieder zwei, zuvor von Daniel Breimeier und Thomas Pausch erstellte Tabellen, im REST-Service, in Form von Entities mit sämtlichen HTTP-Methoden, umgesetzt. Hierbei übernahm Daniel Hochgatterer die Implementierung der Department und der Targetstate Tabelle. Lukas Gruber war im Zuge dieses Projekts für die Implementierung des Services bezüglich der Employee und TargetConfig Tabelle verantwortlich. Beide Entwickler implementierten hierbei für ihre Tabellen die benötigten Entity, Repository, Controller, Exception sowie Advice Klassen. </w:t>
      </w:r>
    </w:p>
    <w:p w14:paraId="7E5DE81E" w14:textId="77777777" w:rsidR="0001034D" w:rsidRDefault="0001034D" w:rsidP="0001034D">
      <w:pPr>
        <w:pStyle w:val="StandardJKU"/>
      </w:pPr>
      <w:r>
        <w:t xml:space="preserve">Die Dokumentation der Schnittstelle wurde von beiden Teammitgliedern durchgeführt. </w:t>
      </w:r>
    </w:p>
    <w:p w14:paraId="739ED0EA" w14:textId="64C757B1" w:rsidR="006F39DC" w:rsidRDefault="0001034D" w:rsidP="0001034D">
      <w:pPr>
        <w:pStyle w:val="StandardJKU"/>
      </w:pPr>
      <w:r>
        <w:t>Ebenso arbeiteten beide Teammitglieder gemeinsam an der Implementierung eines Logging-Systems, welches jedoch, aufgrund der fehlenden Anforderung des Projektauftraggebers, nicht vollständig umgesetzt wurde. Bezüglich der Präsentation des Projektsfortschritts und der Powerpointgestaltung übernahm jeder der Beteiligten den von ihm umgesetzten Inhalt.</w:t>
      </w:r>
    </w:p>
    <w:p w14:paraId="51668349" w14:textId="07698E37" w:rsidR="0001034D" w:rsidRPr="006F39DC" w:rsidRDefault="006F39DC" w:rsidP="006F39DC">
      <w:pPr>
        <w:spacing w:after="160" w:line="259" w:lineRule="auto"/>
        <w:rPr>
          <w:lang w:val="de-DE"/>
        </w:rPr>
      </w:pPr>
      <w:r>
        <w:br w:type="page"/>
      </w:r>
    </w:p>
    <w:p w14:paraId="2EC19154" w14:textId="77290CEB" w:rsidR="0001034D" w:rsidRDefault="0001034D" w:rsidP="0001034D">
      <w:pPr>
        <w:pStyle w:val="berschrift2"/>
      </w:pPr>
      <w:bookmarkStart w:id="90" w:name="_Toc501081961"/>
      <w:bookmarkStart w:id="91" w:name="_Toc94545604"/>
      <w:r>
        <w:lastRenderedPageBreak/>
        <w:t>Filtermethoden für Entity Klassen</w:t>
      </w:r>
      <w:bookmarkEnd w:id="90"/>
      <w:bookmarkEnd w:id="91"/>
    </w:p>
    <w:p w14:paraId="52F101C8" w14:textId="77777777" w:rsidR="0001034D" w:rsidRPr="006C46E9" w:rsidRDefault="0001034D" w:rsidP="0001034D">
      <w:pPr>
        <w:pStyle w:val="StandardJKU"/>
      </w:pPr>
      <w:r>
        <w:t xml:space="preserve">Das Rest Team implementierte für die Entitätsklassen (Employee, Department, Targetconfig und Targetstate) Filtermethoden. Bei diesen Filtermethoden handelt es sich um Get Methoden die beispielsweise die Suche nach Mitarbeitern anhand deren Vornamen, Nachnamen, Aktivitätsstatus oder zugewiesenen Department erlauben. Diese Methoden wurden jedoch vom Verantwortlichen für das Front End nicht in die UI eingebunden. </w:t>
      </w:r>
    </w:p>
    <w:p w14:paraId="02DE2D54" w14:textId="77E92072" w:rsidR="0001034D" w:rsidRPr="00B63846" w:rsidRDefault="0001034D" w:rsidP="0001034D">
      <w:pPr>
        <w:pStyle w:val="berschrift2"/>
      </w:pPr>
      <w:bookmarkStart w:id="92" w:name="_Toc1026550641"/>
      <w:bookmarkStart w:id="93" w:name="_Toc94545605"/>
      <w:r>
        <w:t>Exception Handling</w:t>
      </w:r>
      <w:bookmarkEnd w:id="92"/>
      <w:bookmarkEnd w:id="93"/>
    </w:p>
    <w:p w14:paraId="207D9090" w14:textId="77777777" w:rsidR="0001034D" w:rsidRDefault="0001034D" w:rsidP="0001034D">
      <w:pPr>
        <w:pStyle w:val="StandardJKU"/>
      </w:pPr>
      <w:r>
        <w:t xml:space="preserve">Wie man in den Abbildungen 24 und 25 bereits erkennen kann, wurde vom Rest Team auch das komplette Exceptionhandling im Service implementiert. Somit wird in jeder Situation auf Falscheingaben des Users reagiert und dieser über diverse „Exceptions &amp; Advices“ über diese Fehler informiert. Hier wurde vom Team auf wesentlich mehr Falscheingaben/Fehlermeldungen geprüft als der User im Userinterface durch Usereingaben überhaupt hervorrufen kann. Somit ist im Rest-Service eine komplette Fehlerbehandlung durch Usereingaben vorhanden, diese wurde jedoch von dem UserInterface Verantwortlichen nicht umgesetzt und deswegen ist im UI kein Exceptionhandling vorhanden. </w:t>
      </w:r>
      <w:r>
        <w:br/>
        <w:t xml:space="preserve">In unserem Rest Service befinden sich für jede Entitätsart, also Employee, Department, Targetconfig sowie Targetstate, mehrere Exceptionklassen. Hierbei werden zum Einen Falscheingaben des Users über Badrequest Exceptions vermerkt, zum Anderen werden Suchanfragen welche kein Ergebnis liefern über NotFound Exceptions gekennzeichnet. Hierbei war es dem Team wichtig möglichst spezifische und genaue Exceptions in Fehlersituationen zu werfen. Deshalb wurde von der Implementierung zweier eher generell gehaltenen Exceptionklassen abgesehen und es wurden stattdessen für jede Entitätsart eigenständige Exceptionklassen implementiert. Diese klare Trennung und Namensgebung der Exceptions ermöglicht somit, dass in Fehlersituationen schnell die Fehlerursache ersichtlich ist. </w:t>
      </w:r>
    </w:p>
    <w:p w14:paraId="0C1F9BC4" w14:textId="77777777" w:rsidR="0001034D" w:rsidRDefault="0001034D" w:rsidP="0001034D">
      <w:pPr>
        <w:pStyle w:val="StandardJKU"/>
      </w:pPr>
      <w:r>
        <w:t xml:space="preserve">So wird beispielsweise bei der Falscheingabe von Mitarbeiterinformationen anstelle einer generellen Badrequest Exception eine für die Situation angemessenere EmployeeBadRequestException geworfen und somit ist schneller ersichtlich das eine Falscheingabe bei einer Employee Entität aufgetreten ist. </w:t>
      </w:r>
    </w:p>
    <w:p w14:paraId="33A76234" w14:textId="77777777" w:rsidR="0001034D" w:rsidRDefault="0001034D" w:rsidP="0001034D">
      <w:pPr>
        <w:pStyle w:val="StandardJKU"/>
      </w:pPr>
      <w:r>
        <w:t>Da es sich bei unserem Programm um einen Webservice handelt war es den Rest Service Entwicklern wichtig, http Statuscodes in Fehlersituationen mitauszugeben. Hierbei beinhalten BadRequestExceptions den korrespondierenden 400 Statuscode und NotFoundExceptions den 404 http Statuscode. Dieses Verhalten wird mit sogenannten Advice Klassen erzielt. In diesen Adviceklassen werden die jeweilgen Exceptions über die @ExceptionHandler Annotationen an die jeweiligen Advices gebunden. Diese Koppelung erlaubt es nun die Exceptions mit entsprechenden http Statuscodes zu erweitern. Ein Beispiel für eine solche Advice Klasse ist in Abbildung 25 ersichtlich.</w:t>
      </w:r>
    </w:p>
    <w:p w14:paraId="376F40FA" w14:textId="77777777" w:rsidR="0001034D" w:rsidRDefault="0001034D" w:rsidP="0001034D">
      <w:pPr>
        <w:pStyle w:val="StandardJKU"/>
      </w:pPr>
      <w:r>
        <w:rPr>
          <w:noProof/>
          <w:lang w:val="en-US"/>
        </w:rPr>
        <w:drawing>
          <wp:anchor distT="0" distB="0" distL="114300" distR="114300" simplePos="0" relativeHeight="251658254" behindDoc="1" locked="0" layoutInCell="1" allowOverlap="1" wp14:anchorId="6EE19235" wp14:editId="03A0DFD5">
            <wp:simplePos x="0" y="0"/>
            <wp:positionH relativeFrom="margin">
              <wp:align>center</wp:align>
            </wp:positionH>
            <wp:positionV relativeFrom="paragraph">
              <wp:posOffset>22860</wp:posOffset>
            </wp:positionV>
            <wp:extent cx="3674470" cy="788727"/>
            <wp:effectExtent l="0" t="0" r="254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74470" cy="788727"/>
                    </a:xfrm>
                    <a:prstGeom prst="rect">
                      <a:avLst/>
                    </a:prstGeom>
                  </pic:spPr>
                </pic:pic>
              </a:graphicData>
            </a:graphic>
            <wp14:sizeRelH relativeFrom="page">
              <wp14:pctWidth>0</wp14:pctWidth>
            </wp14:sizeRelH>
            <wp14:sizeRelV relativeFrom="page">
              <wp14:pctHeight>0</wp14:pctHeight>
            </wp14:sizeRelV>
          </wp:anchor>
        </w:drawing>
      </w:r>
    </w:p>
    <w:p w14:paraId="421C99BA" w14:textId="77777777" w:rsidR="0001034D" w:rsidRDefault="0001034D" w:rsidP="0001034D">
      <w:pPr>
        <w:pStyle w:val="StandardJKU"/>
      </w:pPr>
    </w:p>
    <w:p w14:paraId="5E42456B" w14:textId="6C4931E7" w:rsidR="0001034D" w:rsidRDefault="0001034D" w:rsidP="0001034D">
      <w:pPr>
        <w:pStyle w:val="StandardJKU"/>
      </w:pPr>
    </w:p>
    <w:p w14:paraId="2F6DF356" w14:textId="4F0C6F04" w:rsidR="0001034D" w:rsidRDefault="006F39DC" w:rsidP="0001034D">
      <w:pPr>
        <w:pStyle w:val="StandardJKU"/>
      </w:pPr>
      <w:r>
        <w:rPr>
          <w:noProof/>
          <w:lang w:val="en-US"/>
        </w:rPr>
        <mc:AlternateContent>
          <mc:Choice Requires="wps">
            <w:drawing>
              <wp:anchor distT="0" distB="0" distL="114300" distR="114300" simplePos="0" relativeHeight="251658255" behindDoc="1" locked="0" layoutInCell="1" allowOverlap="1" wp14:anchorId="138DC771" wp14:editId="2B0BCF49">
                <wp:simplePos x="0" y="0"/>
                <wp:positionH relativeFrom="margin">
                  <wp:align>center</wp:align>
                </wp:positionH>
                <wp:positionV relativeFrom="paragraph">
                  <wp:posOffset>95250</wp:posOffset>
                </wp:positionV>
                <wp:extent cx="4886325" cy="635"/>
                <wp:effectExtent l="0" t="0" r="9525" b="1905"/>
                <wp:wrapNone/>
                <wp:docPr id="25" name="Textfeld 2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15BCF508" w14:textId="196678E9" w:rsidR="0001034D" w:rsidRPr="00732648" w:rsidRDefault="0001034D" w:rsidP="0001034D">
                            <w:pPr>
                              <w:pStyle w:val="Beschriftung"/>
                              <w:rPr>
                                <w:noProof/>
                                <w:lang w:val="de-DE"/>
                              </w:rPr>
                            </w:pPr>
                            <w:bookmarkStart w:id="94" w:name="_Toc94546054"/>
                            <w:bookmarkStart w:id="95" w:name="_Toc94518360"/>
                            <w:r>
                              <w:t xml:space="preserve">Abbildung </w:t>
                            </w:r>
                            <w:r>
                              <w:fldChar w:fldCharType="begin"/>
                            </w:r>
                            <w:r>
                              <w:instrText>SEQ Abbildung \* ARABIC</w:instrText>
                            </w:r>
                            <w:r>
                              <w:fldChar w:fldCharType="separate"/>
                            </w:r>
                            <w:r w:rsidR="00C34A8C">
                              <w:rPr>
                                <w:noProof/>
                              </w:rPr>
                              <w:t>24</w:t>
                            </w:r>
                            <w:r>
                              <w:fldChar w:fldCharType="end"/>
                            </w:r>
                            <w:r>
                              <w:t>: EmployeeBadRequestException Klasse</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C771" id="Textfeld 25" o:spid="_x0000_s1033" type="#_x0000_t202" style="position:absolute;left:0;text-align:left;margin-left:0;margin-top:7.5pt;width:384.75pt;height:.05pt;z-index:-25165822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6BrGwIAAD8EAAAOAAAAZHJzL2Uyb0RvYy54bWysU8Fu2zAMvQ/YPwi6L07SNQ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jfD67md5yJik2u7mN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" stroked="f">
                <v:textbox style="mso-fit-shape-to-text:t" inset="0,0,0,0">
                  <w:txbxContent>
                    <w:p w14:paraId="15BCF508" w14:textId="196678E9" w:rsidR="0001034D" w:rsidRPr="00732648" w:rsidRDefault="0001034D" w:rsidP="0001034D">
                      <w:pPr>
                        <w:pStyle w:val="Beschriftung"/>
                        <w:rPr>
                          <w:noProof/>
                          <w:lang w:val="de-DE"/>
                        </w:rPr>
                      </w:pPr>
                      <w:bookmarkStart w:id="96" w:name="_Toc94546054"/>
                      <w:bookmarkStart w:id="97" w:name="_Toc94518360"/>
                      <w:r>
                        <w:t xml:space="preserve">Abbildung </w:t>
                      </w:r>
                      <w:r>
                        <w:fldChar w:fldCharType="begin"/>
                      </w:r>
                      <w:r>
                        <w:instrText>SEQ Abbildung \* ARABIC</w:instrText>
                      </w:r>
                      <w:r>
                        <w:fldChar w:fldCharType="separate"/>
                      </w:r>
                      <w:r w:rsidR="00C34A8C">
                        <w:rPr>
                          <w:noProof/>
                        </w:rPr>
                        <w:t>24</w:t>
                      </w:r>
                      <w:r>
                        <w:fldChar w:fldCharType="end"/>
                      </w:r>
                      <w:r>
                        <w:t>: EmployeeBadRequestException Klasse</w:t>
                      </w:r>
                      <w:bookmarkEnd w:id="96"/>
                      <w:bookmarkEnd w:id="97"/>
                    </w:p>
                  </w:txbxContent>
                </v:textbox>
                <w10:wrap anchorx="margin"/>
              </v:shape>
            </w:pict>
          </mc:Fallback>
        </mc:AlternateContent>
      </w:r>
    </w:p>
    <w:p w14:paraId="281CFF70" w14:textId="184841F7" w:rsidR="0001034D" w:rsidRDefault="0001034D" w:rsidP="0001034D">
      <w:pPr>
        <w:pStyle w:val="StandardJKU"/>
      </w:pPr>
    </w:p>
    <w:p w14:paraId="7B803351" w14:textId="03F4B870" w:rsidR="0001034D" w:rsidRDefault="0001034D" w:rsidP="0001034D">
      <w:pPr>
        <w:pStyle w:val="StandardJKU"/>
      </w:pPr>
    </w:p>
    <w:p w14:paraId="003D9D25" w14:textId="2717684A" w:rsidR="0001034D" w:rsidRDefault="0091421C" w:rsidP="0001034D">
      <w:pPr>
        <w:spacing w:line="360" w:lineRule="auto"/>
        <w:jc w:val="both"/>
        <w:rPr>
          <w:rFonts w:cs="Arial"/>
          <w:sz w:val="24"/>
          <w:lang w:val="de-DE"/>
        </w:rPr>
      </w:pPr>
      <w:r>
        <w:rPr>
          <w:noProof/>
          <w:lang w:val="en-US"/>
        </w:rPr>
        <w:lastRenderedPageBreak/>
        <w:drawing>
          <wp:anchor distT="0" distB="0" distL="114300" distR="114300" simplePos="0" relativeHeight="251658248" behindDoc="1" locked="0" layoutInCell="1" allowOverlap="1" wp14:anchorId="5E01599D" wp14:editId="4808A444">
            <wp:simplePos x="0" y="0"/>
            <wp:positionH relativeFrom="page">
              <wp:align>center</wp:align>
            </wp:positionH>
            <wp:positionV relativeFrom="paragraph">
              <wp:posOffset>-345765</wp:posOffset>
            </wp:positionV>
            <wp:extent cx="3618865" cy="1440815"/>
            <wp:effectExtent l="0" t="0" r="635" b="698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8865" cy="1440815"/>
                    </a:xfrm>
                    <a:prstGeom prst="rect">
                      <a:avLst/>
                    </a:prstGeom>
                  </pic:spPr>
                </pic:pic>
              </a:graphicData>
            </a:graphic>
            <wp14:sizeRelH relativeFrom="page">
              <wp14:pctWidth>0</wp14:pctWidth>
            </wp14:sizeRelH>
            <wp14:sizeRelV relativeFrom="page">
              <wp14:pctHeight>0</wp14:pctHeight>
            </wp14:sizeRelV>
          </wp:anchor>
        </w:drawing>
      </w:r>
    </w:p>
    <w:p w14:paraId="56C24B83" w14:textId="77777777" w:rsidR="0001034D" w:rsidRDefault="0001034D" w:rsidP="0001034D">
      <w:pPr>
        <w:spacing w:line="360" w:lineRule="auto"/>
        <w:jc w:val="both"/>
        <w:rPr>
          <w:rFonts w:cs="Arial"/>
          <w:sz w:val="24"/>
          <w:lang w:val="de-DE"/>
        </w:rPr>
      </w:pPr>
    </w:p>
    <w:p w14:paraId="76D7CDD5" w14:textId="77777777" w:rsidR="0001034D" w:rsidRDefault="0001034D" w:rsidP="0001034D">
      <w:pPr>
        <w:spacing w:line="360" w:lineRule="auto"/>
        <w:jc w:val="both"/>
        <w:rPr>
          <w:rFonts w:cs="Arial"/>
          <w:sz w:val="24"/>
          <w:lang w:val="de-DE"/>
        </w:rPr>
      </w:pPr>
    </w:p>
    <w:p w14:paraId="50006C86" w14:textId="77777777" w:rsidR="0001034D" w:rsidRDefault="0001034D" w:rsidP="0001034D">
      <w:pPr>
        <w:spacing w:line="360" w:lineRule="auto"/>
        <w:jc w:val="both"/>
        <w:rPr>
          <w:rFonts w:cs="Arial"/>
          <w:sz w:val="24"/>
          <w:lang w:val="de-DE"/>
        </w:rPr>
      </w:pPr>
    </w:p>
    <w:p w14:paraId="3B502C2B" w14:textId="77777777" w:rsidR="0001034D" w:rsidRDefault="0001034D" w:rsidP="0001034D">
      <w:pPr>
        <w:spacing w:line="360" w:lineRule="auto"/>
        <w:jc w:val="both"/>
        <w:rPr>
          <w:rFonts w:cs="Arial"/>
          <w:sz w:val="24"/>
          <w:lang w:val="de-DE"/>
        </w:rPr>
      </w:pPr>
      <w:r>
        <w:rPr>
          <w:noProof/>
          <w:lang w:val="en-US"/>
        </w:rPr>
        <mc:AlternateContent>
          <mc:Choice Requires="wps">
            <w:drawing>
              <wp:anchor distT="0" distB="0" distL="114300" distR="114300" simplePos="0" relativeHeight="251658250" behindDoc="1" locked="0" layoutInCell="1" allowOverlap="1" wp14:anchorId="14772C62" wp14:editId="05AC0936">
                <wp:simplePos x="0" y="0"/>
                <wp:positionH relativeFrom="page">
                  <wp:align>center</wp:align>
                </wp:positionH>
                <wp:positionV relativeFrom="paragraph">
                  <wp:posOffset>136702</wp:posOffset>
                </wp:positionV>
                <wp:extent cx="4696460" cy="635"/>
                <wp:effectExtent l="0" t="0" r="8890" b="1905"/>
                <wp:wrapNone/>
                <wp:docPr id="12" name="Textfeld 12"/>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5FED8537" w14:textId="5E9232D5" w:rsidR="0001034D" w:rsidRPr="00DA3169" w:rsidRDefault="0001034D" w:rsidP="0001034D">
                            <w:pPr>
                              <w:pStyle w:val="Beschriftung"/>
                              <w:rPr>
                                <w:noProof/>
                              </w:rPr>
                            </w:pPr>
                            <w:bookmarkStart w:id="98" w:name="_Toc94546055"/>
                            <w:bookmarkStart w:id="99" w:name="_Toc94518361"/>
                            <w:r>
                              <w:t xml:space="preserve">Abbildung </w:t>
                            </w:r>
                            <w:r>
                              <w:fldChar w:fldCharType="begin"/>
                            </w:r>
                            <w:r>
                              <w:instrText>SEQ Abbildung \* ARABIC</w:instrText>
                            </w:r>
                            <w:r>
                              <w:fldChar w:fldCharType="separate"/>
                            </w:r>
                            <w:r w:rsidR="00C34A8C">
                              <w:rPr>
                                <w:noProof/>
                              </w:rPr>
                              <w:t>25</w:t>
                            </w:r>
                            <w:r>
                              <w:fldChar w:fldCharType="end"/>
                            </w:r>
                            <w:r>
                              <w:rPr>
                                <w:noProof/>
                              </w:rPr>
                              <w:t>: EmployeeBadRequestAdvice Klasse</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72C62" id="Textfeld 12" o:spid="_x0000_s1034" type="#_x0000_t202" style="position:absolute;left:0;text-align:left;margin-left:0;margin-top:10.75pt;width:369.8pt;height:.05pt;z-index:-25165823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K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e38ek4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" stroked="f">
                <v:textbox style="mso-fit-shape-to-text:t" inset="0,0,0,0">
                  <w:txbxContent>
                    <w:p w14:paraId="5FED8537" w14:textId="5E9232D5" w:rsidR="0001034D" w:rsidRPr="00DA3169" w:rsidRDefault="0001034D" w:rsidP="0001034D">
                      <w:pPr>
                        <w:pStyle w:val="Beschriftung"/>
                        <w:rPr>
                          <w:noProof/>
                        </w:rPr>
                      </w:pPr>
                      <w:bookmarkStart w:id="100" w:name="_Toc94546055"/>
                      <w:bookmarkStart w:id="101" w:name="_Toc94518361"/>
                      <w:r>
                        <w:t xml:space="preserve">Abbildung </w:t>
                      </w:r>
                      <w:r>
                        <w:fldChar w:fldCharType="begin"/>
                      </w:r>
                      <w:r>
                        <w:instrText>SEQ Abbildung \* ARABIC</w:instrText>
                      </w:r>
                      <w:r>
                        <w:fldChar w:fldCharType="separate"/>
                      </w:r>
                      <w:r w:rsidR="00C34A8C">
                        <w:rPr>
                          <w:noProof/>
                        </w:rPr>
                        <w:t>25</w:t>
                      </w:r>
                      <w:r>
                        <w:fldChar w:fldCharType="end"/>
                      </w:r>
                      <w:r>
                        <w:rPr>
                          <w:noProof/>
                        </w:rPr>
                        <w:t>: EmployeeBadRequestAdvice Klasse</w:t>
                      </w:r>
                      <w:bookmarkEnd w:id="100"/>
                      <w:bookmarkEnd w:id="101"/>
                    </w:p>
                  </w:txbxContent>
                </v:textbox>
                <w10:wrap anchorx="page"/>
              </v:shape>
            </w:pict>
          </mc:Fallback>
        </mc:AlternateContent>
      </w:r>
    </w:p>
    <w:p w14:paraId="72F84107" w14:textId="77777777" w:rsidR="00C06517" w:rsidRDefault="00C06517" w:rsidP="0001034D">
      <w:pPr>
        <w:pStyle w:val="StandardJKU"/>
      </w:pPr>
    </w:p>
    <w:p w14:paraId="0DBB3F25" w14:textId="5581E342" w:rsidR="0001034D" w:rsidRDefault="0001034D" w:rsidP="0001034D">
      <w:pPr>
        <w:pStyle w:val="StandardJKU"/>
      </w:pPr>
      <w:r>
        <w:t xml:space="preserve">So werden dieser Exception unter anderem der Bad Request http Errorcode und der Zeitpunkt des Fehlerauftritts angefügt. Im Zuge dessen gilt es zu erwähnen, dass jede von den Entwicklern implementierte Exception ein eigenständiger Advice zugewiesen wird. Dies erlaubt es, dass in späteren Versionen des Services noch genauere Informationen an die jeweilige Exceptions gebunden werden können. </w:t>
      </w:r>
    </w:p>
    <w:p w14:paraId="637239E4" w14:textId="77777777" w:rsidR="0001034D" w:rsidRDefault="0001034D" w:rsidP="0001034D">
      <w:pPr>
        <w:pStyle w:val="StandardJKU"/>
      </w:pPr>
      <w:r>
        <w:t xml:space="preserve">Abschließend lässt sich somit behaupten, dass der implementierte Rest Service die komplette Datenbank mit allen benötigten HTTP Methoden abdeckt. </w:t>
      </w:r>
    </w:p>
    <w:p w14:paraId="3023DCA9" w14:textId="6E9C19BB" w:rsidR="0001034D" w:rsidRPr="00A45FFC" w:rsidRDefault="0001034D" w:rsidP="0001034D">
      <w:pPr>
        <w:pStyle w:val="berschrift2"/>
      </w:pPr>
      <w:bookmarkStart w:id="102" w:name="_Toc66795116"/>
      <w:bookmarkStart w:id="103" w:name="_Toc94545606"/>
      <w:r>
        <w:t>Anmerkungen zur Implementierung</w:t>
      </w:r>
      <w:bookmarkEnd w:id="102"/>
      <w:bookmarkEnd w:id="103"/>
    </w:p>
    <w:p w14:paraId="6AD50A65" w14:textId="77777777" w:rsidR="0001034D" w:rsidRPr="00A45FFC" w:rsidRDefault="0001034D" w:rsidP="0001034D">
      <w:pPr>
        <w:pStyle w:val="StandardJKU"/>
      </w:pPr>
      <w:r w:rsidRPr="00A45FFC">
        <w:t xml:space="preserve">Im Folgenden werden einige Designentscheidungen der Entwickler des Services behandelt. </w:t>
      </w:r>
    </w:p>
    <w:p w14:paraId="09FCBE14" w14:textId="77777777" w:rsidR="0001034D" w:rsidRPr="00A45FFC" w:rsidRDefault="0001034D" w:rsidP="0001034D">
      <w:pPr>
        <w:pStyle w:val="berschrift3"/>
      </w:pPr>
      <w:bookmarkStart w:id="104" w:name="_Toc1591588368"/>
      <w:bookmarkStart w:id="105" w:name="_Toc94545607"/>
      <w:r w:rsidRPr="00A45FFC">
        <w:t>Verwendung der Werte 1 und 2 für True respektive False</w:t>
      </w:r>
      <w:bookmarkEnd w:id="104"/>
      <w:bookmarkEnd w:id="105"/>
    </w:p>
    <w:p w14:paraId="4014C2A2" w14:textId="77777777" w:rsidR="0001034D" w:rsidRPr="00A45FFC" w:rsidRDefault="0001034D" w:rsidP="0001034D">
      <w:pPr>
        <w:pStyle w:val="StandardJKU"/>
      </w:pPr>
      <w:r w:rsidRPr="00A45FFC">
        <w:t xml:space="preserve">Wie während der Implementierung des Services ersichtlich geworden ist, führte die Verwendung von der Zahl 0 als </w:t>
      </w:r>
      <w:r>
        <w:t>Repräsentation für den Booleanw</w:t>
      </w:r>
      <w:r w:rsidRPr="00A45FFC">
        <w:t xml:space="preserve">ert False zu Problemen. In unserem Projekt gibt es </w:t>
      </w:r>
      <w:r>
        <w:t xml:space="preserve">in der Datenbank einige Attribute </w:t>
      </w:r>
      <w:r w:rsidRPr="00A45FFC">
        <w:t xml:space="preserve">die einen Status repräsentieren und dementsprechend auf True oder False gesetzt werden </w:t>
      </w:r>
      <w:r>
        <w:t>sollen</w:t>
      </w:r>
      <w:r w:rsidRPr="00A45FFC">
        <w:t xml:space="preserve">. Diese umfassen folgende </w:t>
      </w:r>
      <w:r>
        <w:t>Tabellen Attribute</w:t>
      </w:r>
      <w:r w:rsidRPr="00A45FFC">
        <w:t xml:space="preserve">: </w:t>
      </w:r>
    </w:p>
    <w:p w14:paraId="777B919F" w14:textId="77777777" w:rsidR="0001034D" w:rsidRPr="00F45456" w:rsidRDefault="0001034D" w:rsidP="00064138">
      <w:pPr>
        <w:pStyle w:val="StandardJKU"/>
        <w:numPr>
          <w:ilvl w:val="0"/>
          <w:numId w:val="6"/>
        </w:numPr>
        <w:rPr>
          <w:lang w:val="en-US"/>
        </w:rPr>
      </w:pPr>
      <w:r w:rsidRPr="00F45456">
        <w:rPr>
          <w:lang w:val="en-US"/>
        </w:rPr>
        <w:t>Das „</w:t>
      </w:r>
      <w:r>
        <w:rPr>
          <w:lang w:val="en-US"/>
        </w:rPr>
        <w:t>a</w:t>
      </w:r>
      <w:r w:rsidRPr="00F45456">
        <w:rPr>
          <w:lang w:val="en-US"/>
        </w:rPr>
        <w:t>ctive“ Attribut in der Employee Tabelle</w:t>
      </w:r>
    </w:p>
    <w:p w14:paraId="5A8E799F" w14:textId="77777777" w:rsidR="0001034D" w:rsidRPr="00A45FFC" w:rsidRDefault="0001034D" w:rsidP="00064138">
      <w:pPr>
        <w:pStyle w:val="StandardJKU"/>
        <w:numPr>
          <w:ilvl w:val="0"/>
          <w:numId w:val="6"/>
        </w:numPr>
      </w:pPr>
      <w:r w:rsidRPr="00A45FFC">
        <w:t xml:space="preserve">Alle </w:t>
      </w:r>
      <w:r>
        <w:t>Attribute</w:t>
      </w:r>
      <w:r w:rsidRPr="00A45FFC">
        <w:t xml:space="preserve"> der “Targetconfig” Tabelle</w:t>
      </w:r>
    </w:p>
    <w:p w14:paraId="26DCA227" w14:textId="77777777" w:rsidR="0001034D" w:rsidRPr="00A45FFC" w:rsidRDefault="0001034D" w:rsidP="00064138">
      <w:pPr>
        <w:pStyle w:val="StandardJKU"/>
        <w:numPr>
          <w:ilvl w:val="0"/>
          <w:numId w:val="6"/>
        </w:numPr>
      </w:pPr>
      <w:r w:rsidRPr="00A45FFC">
        <w:t xml:space="preserve">Das Active </w:t>
      </w:r>
      <w:r>
        <w:t>Attribut</w:t>
      </w:r>
      <w:r w:rsidRPr="00A45FFC">
        <w:t xml:space="preserve"> in der Targetstate Tabelle</w:t>
      </w:r>
    </w:p>
    <w:p w14:paraId="79458064" w14:textId="3CFA2B66" w:rsidR="0001034D" w:rsidRPr="00A45FFC" w:rsidRDefault="00DA3D9D" w:rsidP="0001034D">
      <w:pPr>
        <w:pStyle w:val="StandardJKU"/>
      </w:pPr>
      <w:r w:rsidRPr="00A45FFC">
        <w:rPr>
          <w:noProof/>
          <w:lang w:val="en-US"/>
        </w:rPr>
        <w:drawing>
          <wp:anchor distT="0" distB="0" distL="114300" distR="114300" simplePos="0" relativeHeight="251658249" behindDoc="1" locked="0" layoutInCell="1" allowOverlap="1" wp14:anchorId="67AAFDF3" wp14:editId="645FC8DC">
            <wp:simplePos x="0" y="0"/>
            <wp:positionH relativeFrom="margin">
              <wp:align>center</wp:align>
            </wp:positionH>
            <wp:positionV relativeFrom="paragraph">
              <wp:posOffset>1133032</wp:posOffset>
            </wp:positionV>
            <wp:extent cx="2940890" cy="508804"/>
            <wp:effectExtent l="0" t="0" r="0" b="571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40890" cy="508804"/>
                    </a:xfrm>
                    <a:prstGeom prst="rect">
                      <a:avLst/>
                    </a:prstGeom>
                  </pic:spPr>
                </pic:pic>
              </a:graphicData>
            </a:graphic>
            <wp14:sizeRelH relativeFrom="page">
              <wp14:pctWidth>0</wp14:pctWidth>
            </wp14:sizeRelH>
            <wp14:sizeRelV relativeFrom="page">
              <wp14:pctHeight>0</wp14:pctHeight>
            </wp14:sizeRelV>
          </wp:anchor>
        </w:drawing>
      </w:r>
      <w:r w:rsidR="0001034D" w:rsidRPr="00A45FFC">
        <w:t xml:space="preserve">Für diese </w:t>
      </w:r>
      <w:r w:rsidR="0001034D">
        <w:t>Attribute</w:t>
      </w:r>
      <w:r w:rsidR="0001034D" w:rsidRPr="00A45FFC">
        <w:t xml:space="preserve"> mussten die Entwickler den Wert „2“ für False verwenden, da die Verwendung des Wertes 0</w:t>
      </w:r>
      <w:r w:rsidR="0001034D">
        <w:t xml:space="preserve"> als Repräsentation für den Booleanwert False</w:t>
      </w:r>
      <w:r w:rsidR="0001034D" w:rsidRPr="00A45FFC">
        <w:t xml:space="preserve"> zu Problemen führte. Diese Probleme traten hierbei bei „Patch“ Methoden, also Methoden zur Veränderung bestehender Datensätze, auf. Betrachtet man die Fehlerüberprüfung des Active Felds in der Patch Methode für die TargetState Tabelle, so wird ersichtlich, dass dieses Feld nur gesetzt wird sollte der Wert nicht 0, also nicht leer, sein. </w:t>
      </w:r>
    </w:p>
    <w:p w14:paraId="7A5B6E71" w14:textId="55E4B236" w:rsidR="0001034D" w:rsidRPr="00A45FFC" w:rsidRDefault="0001034D" w:rsidP="0001034D">
      <w:pPr>
        <w:spacing w:line="360" w:lineRule="auto"/>
        <w:jc w:val="both"/>
        <w:rPr>
          <w:rFonts w:cs="Arial"/>
          <w:sz w:val="24"/>
          <w:lang w:val="de-DE"/>
        </w:rPr>
      </w:pPr>
    </w:p>
    <w:p w14:paraId="20A8D778" w14:textId="5456898D" w:rsidR="0001034D" w:rsidRDefault="00DA3D9D" w:rsidP="0001034D">
      <w:pPr>
        <w:spacing w:line="360" w:lineRule="auto"/>
        <w:jc w:val="both"/>
        <w:rPr>
          <w:rFonts w:cs="Arial"/>
          <w:sz w:val="24"/>
          <w:lang w:val="de-DE"/>
        </w:rPr>
      </w:pPr>
      <w:r>
        <w:rPr>
          <w:noProof/>
          <w:lang w:val="en-US"/>
        </w:rPr>
        <mc:AlternateContent>
          <mc:Choice Requires="wps">
            <w:drawing>
              <wp:anchor distT="0" distB="0" distL="114300" distR="114300" simplePos="0" relativeHeight="251658251" behindDoc="1" locked="0" layoutInCell="1" allowOverlap="1" wp14:anchorId="3545F976" wp14:editId="3F774E2C">
                <wp:simplePos x="0" y="0"/>
                <wp:positionH relativeFrom="margin">
                  <wp:posOffset>1541721</wp:posOffset>
                </wp:positionH>
                <wp:positionV relativeFrom="paragraph">
                  <wp:posOffset>197988</wp:posOffset>
                </wp:positionV>
                <wp:extent cx="2940685" cy="635"/>
                <wp:effectExtent l="0" t="0" r="0" b="1905"/>
                <wp:wrapNone/>
                <wp:docPr id="16" name="Textfeld 16"/>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7E12EDBF" w14:textId="7EDA92A4" w:rsidR="0001034D" w:rsidRPr="004C3D74" w:rsidRDefault="0001034D" w:rsidP="0001034D">
                            <w:pPr>
                              <w:pStyle w:val="Beschriftung"/>
                              <w:rPr>
                                <w:rFonts w:cs="Arial"/>
                                <w:sz w:val="24"/>
                                <w:lang w:val="de-DE"/>
                              </w:rPr>
                            </w:pPr>
                            <w:bookmarkStart w:id="106" w:name="_Toc94546056"/>
                            <w:bookmarkStart w:id="107" w:name="_Toc94518362"/>
                            <w:r>
                              <w:t xml:space="preserve">Abbildung </w:t>
                            </w:r>
                            <w:r>
                              <w:fldChar w:fldCharType="begin"/>
                            </w:r>
                            <w:r>
                              <w:instrText>SEQ Abbildung \* ARABIC</w:instrText>
                            </w:r>
                            <w:r>
                              <w:fldChar w:fldCharType="separate"/>
                            </w:r>
                            <w:r w:rsidR="00C34A8C">
                              <w:rPr>
                                <w:noProof/>
                              </w:rPr>
                              <w:t>26</w:t>
                            </w:r>
                            <w:r>
                              <w:fldChar w:fldCharType="end"/>
                            </w:r>
                            <w:r>
                              <w:rPr>
                                <w:noProof/>
                              </w:rPr>
                              <w:t>: Ausschnitt Patch Methode – Target State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5F976" id="Textfeld 16" o:spid="_x0000_s1035" type="#_x0000_t202" style="position:absolute;left:0;text-align:left;margin-left:121.4pt;margin-top:15.6pt;width:231.55pt;height:.05pt;z-index:-25165822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Ik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7tN4dnv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" stroked="f">
                <v:textbox style="mso-fit-shape-to-text:t" inset="0,0,0,0">
                  <w:txbxContent>
                    <w:p w14:paraId="7E12EDBF" w14:textId="7EDA92A4" w:rsidR="0001034D" w:rsidRPr="004C3D74" w:rsidRDefault="0001034D" w:rsidP="0001034D">
                      <w:pPr>
                        <w:pStyle w:val="Beschriftung"/>
                        <w:rPr>
                          <w:rFonts w:cs="Arial"/>
                          <w:sz w:val="24"/>
                          <w:lang w:val="de-DE"/>
                        </w:rPr>
                      </w:pPr>
                      <w:bookmarkStart w:id="108" w:name="_Toc94546056"/>
                      <w:bookmarkStart w:id="109" w:name="_Toc94518362"/>
                      <w:r>
                        <w:t xml:space="preserve">Abbildung </w:t>
                      </w:r>
                      <w:r>
                        <w:fldChar w:fldCharType="begin"/>
                      </w:r>
                      <w:r>
                        <w:instrText>SEQ Abbildung \* ARABIC</w:instrText>
                      </w:r>
                      <w:r>
                        <w:fldChar w:fldCharType="separate"/>
                      </w:r>
                      <w:r w:rsidR="00C34A8C">
                        <w:rPr>
                          <w:noProof/>
                        </w:rPr>
                        <w:t>26</w:t>
                      </w:r>
                      <w:r>
                        <w:fldChar w:fldCharType="end"/>
                      </w:r>
                      <w:r>
                        <w:rPr>
                          <w:noProof/>
                        </w:rPr>
                        <w:t>: Ausschnitt Patch Methode – Target State</w:t>
                      </w:r>
                      <w:bookmarkEnd w:id="108"/>
                      <w:bookmarkEnd w:id="109"/>
                    </w:p>
                  </w:txbxContent>
                </v:textbox>
                <w10:wrap anchorx="margin"/>
              </v:shape>
            </w:pict>
          </mc:Fallback>
        </mc:AlternateContent>
      </w:r>
    </w:p>
    <w:p w14:paraId="085ED829" w14:textId="42125513" w:rsidR="0001034D" w:rsidRDefault="0001034D" w:rsidP="0001034D">
      <w:pPr>
        <w:spacing w:line="360" w:lineRule="auto"/>
        <w:jc w:val="both"/>
        <w:rPr>
          <w:rFonts w:cs="Arial"/>
          <w:sz w:val="24"/>
          <w:lang w:val="de-DE"/>
        </w:rPr>
      </w:pPr>
    </w:p>
    <w:p w14:paraId="5C2DA711" w14:textId="7A57A55B" w:rsidR="006F39DC" w:rsidRDefault="0001034D" w:rsidP="0001034D">
      <w:pPr>
        <w:pStyle w:val="StandardJKU"/>
      </w:pPr>
      <w:r w:rsidRPr="00A45FFC">
        <w:t xml:space="preserve">Variablen die in dem gesendeten JSON Objekt nicht definiert wurden, werden vom Rest Service automatisch mit dem Wert null oder 0 für Integer </w:t>
      </w:r>
      <w:r>
        <w:t>Variablen</w:t>
      </w:r>
      <w:r w:rsidRPr="00A45FFC">
        <w:t xml:space="preserve"> versehen. </w:t>
      </w:r>
    </w:p>
    <w:p w14:paraId="7C944273" w14:textId="48244E3D" w:rsidR="0001034D" w:rsidRPr="00162667" w:rsidRDefault="0001034D" w:rsidP="006F39DC">
      <w:pPr>
        <w:pStyle w:val="StandardJKU"/>
      </w:pPr>
      <w:r w:rsidRPr="00A45FFC">
        <w:t>Der Wert 0 konnte dementsprechend nicht für False verwendet werden, da somit</w:t>
      </w:r>
      <w:r>
        <w:t xml:space="preserve"> die genannte Fehlerüberprüfung</w:t>
      </w:r>
      <w:r w:rsidRPr="00A45FFC">
        <w:t xml:space="preserve"> entfallen würde und der Active Status immer auf 0 gesetzt werden würde auch wenn diese Angabe vom User nicht gemacht wurde. Somit wurde von den Entwicklern der Wert 1 für True festgelegt und der Wert 2 für False.</w:t>
      </w:r>
    </w:p>
    <w:p w14:paraId="5EC62412" w14:textId="4E26D365" w:rsidR="0001034D" w:rsidRPr="00A84988" w:rsidRDefault="0001034D" w:rsidP="0001034D">
      <w:pPr>
        <w:pStyle w:val="berschrift2"/>
      </w:pPr>
      <w:bookmarkStart w:id="110" w:name="_Toc1194912327"/>
      <w:bookmarkStart w:id="111" w:name="_Toc94545608"/>
      <w:r>
        <w:lastRenderedPageBreak/>
        <w:t>Eingabeüberprüfungen im Service</w:t>
      </w:r>
      <w:bookmarkEnd w:id="110"/>
      <w:bookmarkEnd w:id="111"/>
    </w:p>
    <w:p w14:paraId="4ED76214" w14:textId="16E7C349" w:rsidR="0001034D" w:rsidRDefault="0001034D" w:rsidP="0001034D">
      <w:pPr>
        <w:pStyle w:val="StandardJKU"/>
      </w:pPr>
      <w:r w:rsidRPr="00A45FFC">
        <w:t xml:space="preserve">Zur Sicherstellung </w:t>
      </w:r>
      <w:r>
        <w:t>korrekter Datensätze</w:t>
      </w:r>
      <w:r w:rsidRPr="00A45FFC">
        <w:t xml:space="preserve"> kontrolliert der Service Benutzereingaben für gewisse </w:t>
      </w:r>
      <w:r>
        <w:t>Attribute</w:t>
      </w:r>
      <w:r w:rsidRPr="00A45FFC">
        <w:t xml:space="preserve">. </w:t>
      </w:r>
      <w:r>
        <w:t>Im Folgenden werden die Attribute der Entitäten kurz erklärt</w:t>
      </w:r>
      <w:r w:rsidRPr="00A45FFC">
        <w:t>.</w:t>
      </w:r>
    </w:p>
    <w:p w14:paraId="37DA8131" w14:textId="77777777" w:rsidR="0001034D" w:rsidRPr="000C540D" w:rsidRDefault="0001034D" w:rsidP="0001034D">
      <w:pPr>
        <w:pStyle w:val="berschrift3"/>
      </w:pPr>
      <w:bookmarkStart w:id="112" w:name="_Toc1818822074"/>
      <w:bookmarkStart w:id="113" w:name="_Toc94545609"/>
      <w:r w:rsidRPr="000C540D">
        <w:t>Employee Tabelle/Entity:</w:t>
      </w:r>
      <w:bookmarkEnd w:id="112"/>
      <w:bookmarkEnd w:id="113"/>
    </w:p>
    <w:p w14:paraId="549B0C2B" w14:textId="77777777" w:rsidR="0001034D" w:rsidRPr="00765F7F" w:rsidRDefault="0001034D" w:rsidP="00064138">
      <w:pPr>
        <w:pStyle w:val="StandardJKU"/>
        <w:numPr>
          <w:ilvl w:val="0"/>
          <w:numId w:val="14"/>
        </w:numPr>
      </w:pPr>
      <w:r w:rsidRPr="006F39DC">
        <w:rPr>
          <w:b/>
          <w:bCs/>
        </w:rPr>
        <w:t>employeeid:</w:t>
      </w:r>
      <w:r>
        <w:t xml:space="preserve"> Einzigartige ID (Primarschlüssel) eines Employees, wird vom Service automatisch vergeben und kann nicht verändert werden</w:t>
      </w:r>
    </w:p>
    <w:p w14:paraId="5B2E9F84" w14:textId="77777777" w:rsidR="0001034D" w:rsidRPr="00A45FFC" w:rsidRDefault="0001034D" w:rsidP="00064138">
      <w:pPr>
        <w:pStyle w:val="StandardJKU"/>
        <w:numPr>
          <w:ilvl w:val="0"/>
          <w:numId w:val="7"/>
        </w:numPr>
      </w:pPr>
      <w:r w:rsidRPr="006F39DC">
        <w:rPr>
          <w:b/>
          <w:bCs/>
        </w:rPr>
        <w:t>SVNR/svnr</w:t>
      </w:r>
      <w:r>
        <w:t xml:space="preserve">: Darf nur eine exakt 10 Stellen lange Nummer sein, dieses Feld ist verpflichtend </w:t>
      </w:r>
    </w:p>
    <w:p w14:paraId="26AA7940" w14:textId="77777777" w:rsidR="0001034D" w:rsidRPr="00A45FFC" w:rsidRDefault="0001034D" w:rsidP="00064138">
      <w:pPr>
        <w:pStyle w:val="StandardJKU"/>
        <w:numPr>
          <w:ilvl w:val="0"/>
          <w:numId w:val="7"/>
        </w:numPr>
      </w:pPr>
      <w:r w:rsidRPr="006F39DC">
        <w:rPr>
          <w:b/>
          <w:bCs/>
        </w:rPr>
        <w:t>Active</w:t>
      </w:r>
      <w:r w:rsidRPr="00A45FFC">
        <w:t xml:space="preserve">: </w:t>
      </w:r>
      <w:r>
        <w:t xml:space="preserve">Aktivitätsstatus eines Mitarbeiters. </w:t>
      </w:r>
      <w:r w:rsidRPr="00A45FFC">
        <w:t>Darf entweder den Wert 1 oder 2 erhalten, dieses Feld ist verpflichtend</w:t>
      </w:r>
    </w:p>
    <w:p w14:paraId="74FA4E1C" w14:textId="77777777" w:rsidR="0001034D" w:rsidRPr="00A45FFC" w:rsidRDefault="0001034D" w:rsidP="00064138">
      <w:pPr>
        <w:pStyle w:val="StandardJKU"/>
        <w:numPr>
          <w:ilvl w:val="0"/>
          <w:numId w:val="7"/>
        </w:numPr>
      </w:pPr>
      <w:r w:rsidRPr="006F39DC">
        <w:rPr>
          <w:b/>
          <w:bCs/>
        </w:rPr>
        <w:t>first_name/firstName</w:t>
      </w:r>
      <w:r>
        <w:t>: Darf nur aus Buchstaben (A-Z) bestehen und beginnt mit einem Großbuchstaben, dieses Feld ist verpflichtend. Doppelnamen sind möglich und können über einen White Space, Bindestrich oder Punkt voneinander getrennt werden</w:t>
      </w:r>
    </w:p>
    <w:p w14:paraId="41937B69" w14:textId="77777777" w:rsidR="0001034D" w:rsidRPr="00A45FFC" w:rsidRDefault="0001034D" w:rsidP="00064138">
      <w:pPr>
        <w:pStyle w:val="StandardJKU"/>
        <w:numPr>
          <w:ilvl w:val="0"/>
          <w:numId w:val="7"/>
        </w:numPr>
      </w:pPr>
      <w:r w:rsidRPr="006F39DC">
        <w:rPr>
          <w:b/>
          <w:bCs/>
        </w:rPr>
        <w:t>last_name/lastName:</w:t>
      </w:r>
      <w:r>
        <w:t xml:space="preserve"> Darf nur aus Buchstaben (A-Z) bestehen und beginnt mit einem Großbuchstaben, dieses Feld ist verpflichtend. Doppelnamen sind möglich und können über einen White Space, Bindestrich oder Punkt voneinander getrennt werden</w:t>
      </w:r>
    </w:p>
    <w:p w14:paraId="51F25312" w14:textId="77777777" w:rsidR="0001034D" w:rsidRPr="00A45FFC" w:rsidRDefault="0001034D" w:rsidP="00064138">
      <w:pPr>
        <w:pStyle w:val="StandardJKU"/>
        <w:numPr>
          <w:ilvl w:val="0"/>
          <w:numId w:val="7"/>
        </w:numPr>
      </w:pPr>
      <w:r w:rsidRPr="006F39DC">
        <w:rPr>
          <w:b/>
          <w:bCs/>
        </w:rPr>
        <w:t>start_date:</w:t>
      </w:r>
      <w:r>
        <w:t xml:space="preserve"> Das Eintrittsdatum eines Mitarbeiters muss vor dessen Austrittsdatum (bei Angabe) sein. Dieses Feld ist verpflichtend</w:t>
      </w:r>
    </w:p>
    <w:p w14:paraId="5869B0E7" w14:textId="77777777" w:rsidR="0001034D" w:rsidRDefault="0001034D" w:rsidP="00064138">
      <w:pPr>
        <w:pStyle w:val="StandardJKU"/>
        <w:numPr>
          <w:ilvl w:val="0"/>
          <w:numId w:val="7"/>
        </w:numPr>
      </w:pPr>
      <w:r w:rsidRPr="006F39DC">
        <w:rPr>
          <w:b/>
          <w:bCs/>
        </w:rPr>
        <w:t>end_date:</w:t>
      </w:r>
      <w:r w:rsidRPr="00A45FFC">
        <w:t xml:space="preserve"> </w:t>
      </w:r>
      <w:r>
        <w:t xml:space="preserve">Austrittsdatum eines Mitarbeiters. </w:t>
      </w:r>
      <w:r w:rsidRPr="00A45FFC">
        <w:t xml:space="preserve">Muss bei der Erstellung nicht angeben werden, muss </w:t>
      </w:r>
      <w:r>
        <w:t xml:space="preserve">bei Eingabe </w:t>
      </w:r>
      <w:r w:rsidRPr="00A45FFC">
        <w:t>allerdings nach dem Eintrittsdatum sein</w:t>
      </w:r>
    </w:p>
    <w:p w14:paraId="69B4862D" w14:textId="60665E22" w:rsidR="0001034D" w:rsidRDefault="0001034D" w:rsidP="00064138">
      <w:pPr>
        <w:pStyle w:val="StandardJKU"/>
        <w:numPr>
          <w:ilvl w:val="0"/>
          <w:numId w:val="7"/>
        </w:numPr>
      </w:pPr>
      <w:r w:rsidRPr="006F39DC">
        <w:rPr>
          <w:b/>
          <w:bCs/>
        </w:rPr>
        <w:t>login_name/loginName und password</w:t>
      </w:r>
      <w:r>
        <w:t>: Sind grundsätzlich nicht verpflichtend, müssen bei der Eingabe allerdings aus mindestens einem Buchstaben bestehen, somit werden Eingaben welche nur aus White Spaces bestehen unterbunden. Sollte keine Eingabe oder eine Eingabe bestehend aus reinen White Spaces erfolgen wird automatisch ein Loginname und ein Passwort generiert. Dies wird in Punkt 4.9</w:t>
      </w:r>
      <w:r w:rsidR="00352840">
        <w:t>.1</w:t>
      </w:r>
      <w:r>
        <w:t xml:space="preserve"> genauer erläutert. Bei der Veränderung der Zugangsdaten eines bestehenden Mitarbeiters sollen diese Felder nicht leer sein. Sollte das Passwort Feld leer sein so wird das Passwort nicht verändert und es bleibt das bestehende Passwort im Datensatz. Eine leere Veränderungsangabe des Loginnamen eines Mitarbeiters wird durch den Service mithilfe einer BadRequest Exception unterbunden</w:t>
      </w:r>
    </w:p>
    <w:p w14:paraId="4D8C5AA4" w14:textId="77777777" w:rsidR="0001034D" w:rsidRDefault="0001034D" w:rsidP="00064138">
      <w:pPr>
        <w:pStyle w:val="StandardJKU"/>
        <w:numPr>
          <w:ilvl w:val="0"/>
          <w:numId w:val="7"/>
        </w:numPr>
        <w:rPr>
          <w:lang w:val="de-AT"/>
        </w:rPr>
      </w:pPr>
      <w:r w:rsidRPr="006F39DC">
        <w:rPr>
          <w:b/>
          <w:bCs/>
        </w:rPr>
        <w:t>last_changed/lastChanged:</w:t>
      </w:r>
      <w:r w:rsidRPr="0019033F">
        <w:rPr>
          <w:lang w:val="de-AT"/>
        </w:rPr>
        <w:t xml:space="preserve"> Nicht durch den Ben</w:t>
      </w:r>
      <w:r>
        <w:rPr>
          <w:lang w:val="de-AT"/>
        </w:rPr>
        <w:t>utzer befüllbar</w:t>
      </w:r>
    </w:p>
    <w:p w14:paraId="1C7E2DCE" w14:textId="77777777" w:rsidR="0001034D" w:rsidRPr="002B03F5" w:rsidRDefault="0001034D" w:rsidP="00064138">
      <w:pPr>
        <w:pStyle w:val="StandardJKU"/>
        <w:numPr>
          <w:ilvl w:val="0"/>
          <w:numId w:val="7"/>
        </w:numPr>
        <w:rPr>
          <w:lang w:val="de-AT"/>
        </w:rPr>
      </w:pPr>
      <w:r w:rsidRPr="006F39DC">
        <w:rPr>
          <w:b/>
          <w:bCs/>
        </w:rPr>
        <w:t>department_id/departmentId:</w:t>
      </w:r>
      <w:r w:rsidRPr="002B03F5">
        <w:rPr>
          <w:lang w:val="de-AT"/>
        </w:rPr>
        <w:t xml:space="preserve"> Muss ein vorhandenes Department</w:t>
      </w:r>
      <w:r>
        <w:rPr>
          <w:lang w:val="de-AT"/>
        </w:rPr>
        <w:t xml:space="preserve"> (Fremdschlüssel)</w:t>
      </w:r>
      <w:r w:rsidRPr="002B03F5">
        <w:rPr>
          <w:lang w:val="de-AT"/>
        </w:rPr>
        <w:t xml:space="preserve"> refer</w:t>
      </w:r>
      <w:r>
        <w:rPr>
          <w:lang w:val="de-AT"/>
        </w:rPr>
        <w:t>e</w:t>
      </w:r>
      <w:r w:rsidRPr="002B03F5">
        <w:rPr>
          <w:lang w:val="de-AT"/>
        </w:rPr>
        <w:t>nzieren, nur nummerische</w:t>
      </w:r>
      <w:r>
        <w:rPr>
          <w:lang w:val="de-AT"/>
        </w:rPr>
        <w:t xml:space="preserve"> Eingaben möglich </w:t>
      </w:r>
    </w:p>
    <w:p w14:paraId="2FB004B7" w14:textId="77777777" w:rsidR="0001034D" w:rsidRPr="00A45FFC" w:rsidRDefault="0001034D" w:rsidP="0001034D">
      <w:pPr>
        <w:pStyle w:val="berschrift3"/>
      </w:pPr>
      <w:bookmarkStart w:id="114" w:name="_Toc94545610"/>
      <w:bookmarkStart w:id="115" w:name="_Toc1249378143"/>
      <w:r w:rsidRPr="00A45FFC">
        <w:t>Targetconfig Tabelle</w:t>
      </w:r>
      <w:r>
        <w:t>/Entity</w:t>
      </w:r>
      <w:r w:rsidRPr="00A45FFC">
        <w:t>:</w:t>
      </w:r>
      <w:bookmarkEnd w:id="114"/>
      <w:r w:rsidRPr="00A45FFC">
        <w:t xml:space="preserve"> </w:t>
      </w:r>
      <w:bookmarkEnd w:id="115"/>
    </w:p>
    <w:p w14:paraId="0DA8F915" w14:textId="71C1F4A1" w:rsidR="00DA3D9D" w:rsidRDefault="0001034D" w:rsidP="0001034D">
      <w:pPr>
        <w:pStyle w:val="StandardJKU"/>
      </w:pPr>
      <w:r>
        <w:t>Sämtliche Eingaben sind auf die Werte 1, für True, und 2, für False beschränkt. Die Kombination einer Targetconfig ist einzigartig und 1 Kombination kann somit nur einmal in der DB vorhanden sein.</w:t>
      </w:r>
    </w:p>
    <w:p w14:paraId="0C59F2BD" w14:textId="0701C0F3" w:rsidR="0001034D" w:rsidRPr="00DA3D9D" w:rsidRDefault="00DA3D9D" w:rsidP="00DA3D9D">
      <w:pPr>
        <w:spacing w:after="160" w:line="259" w:lineRule="auto"/>
        <w:rPr>
          <w:lang w:val="de-DE"/>
        </w:rPr>
      </w:pPr>
      <w:r>
        <w:br w:type="page"/>
      </w:r>
    </w:p>
    <w:p w14:paraId="4F9C979F" w14:textId="77777777" w:rsidR="0001034D" w:rsidRPr="00A45FFC" w:rsidRDefault="0001034D" w:rsidP="0001034D">
      <w:pPr>
        <w:pStyle w:val="berschrift3"/>
      </w:pPr>
      <w:bookmarkStart w:id="116" w:name="_Toc94545611"/>
      <w:bookmarkStart w:id="117" w:name="_Toc1531065018"/>
      <w:r w:rsidRPr="00A45FFC">
        <w:lastRenderedPageBreak/>
        <w:t>Targetstate Tabelle</w:t>
      </w:r>
      <w:r>
        <w:t>/Entity</w:t>
      </w:r>
      <w:r w:rsidRPr="00A45FFC">
        <w:t>:</w:t>
      </w:r>
      <w:bookmarkEnd w:id="116"/>
      <w:r w:rsidRPr="00A45FFC">
        <w:t xml:space="preserve"> </w:t>
      </w:r>
      <w:bookmarkEnd w:id="117"/>
    </w:p>
    <w:p w14:paraId="457188E7" w14:textId="77777777" w:rsidR="0001034D" w:rsidRPr="00A45FFC" w:rsidRDefault="0001034D" w:rsidP="00064138">
      <w:pPr>
        <w:pStyle w:val="StandardJKU"/>
        <w:numPr>
          <w:ilvl w:val="0"/>
          <w:numId w:val="8"/>
        </w:numPr>
      </w:pPr>
      <w:r w:rsidRPr="00A45FFC">
        <w:t>Das Feld „Active“ darf entweder den Wert 1 oder 2 erhalten.</w:t>
      </w:r>
    </w:p>
    <w:p w14:paraId="2F9DCD1A" w14:textId="77777777" w:rsidR="0001034D" w:rsidRPr="00A45FFC" w:rsidRDefault="0001034D" w:rsidP="00064138">
      <w:pPr>
        <w:pStyle w:val="StandardJKU"/>
        <w:numPr>
          <w:ilvl w:val="0"/>
          <w:numId w:val="8"/>
        </w:numPr>
      </w:pPr>
      <w:r w:rsidRPr="00A45FFC">
        <w:t>Das Feld „Active“ wird bei Erstellung eines Targetstates auf 1</w:t>
      </w:r>
      <w:r>
        <w:t xml:space="preserve"> </w:t>
      </w:r>
      <w:r w:rsidRPr="00A45FFC">
        <w:t>(true) gesetzt.</w:t>
      </w:r>
    </w:p>
    <w:p w14:paraId="53D2275A" w14:textId="77777777" w:rsidR="0001034D" w:rsidRPr="00A45FFC" w:rsidRDefault="0001034D" w:rsidP="00064138">
      <w:pPr>
        <w:pStyle w:val="StandardJKU"/>
        <w:numPr>
          <w:ilvl w:val="0"/>
          <w:numId w:val="8"/>
        </w:numPr>
      </w:pPr>
      <w:r w:rsidRPr="00A45FFC">
        <w:t>Das Feld „Active_since“ und „Last_updated” werden automatisch gesetzt.</w:t>
      </w:r>
    </w:p>
    <w:p w14:paraId="403C776B" w14:textId="77777777" w:rsidR="0001034D" w:rsidRPr="00A45FFC" w:rsidRDefault="0001034D" w:rsidP="00064138">
      <w:pPr>
        <w:pStyle w:val="StandardJKU"/>
        <w:numPr>
          <w:ilvl w:val="0"/>
          <w:numId w:val="8"/>
        </w:numPr>
      </w:pPr>
      <w:r w:rsidRPr="00A45FFC">
        <w:t>Das PostMapping der Targetstate Tabelle differenziert je nach Typ (MYSQL, CSV, LDAP oder JSON) zwischen verschiedenen Eingabeüberprüfungen. Als Beispiel werden bei JSON nur der Pfad, die Config-ID und die Department-ID benötigt, bei MYSQL jedoch andere Werte wie z. B. Port und Username</w:t>
      </w:r>
    </w:p>
    <w:p w14:paraId="1C0D8F34" w14:textId="596C48EC" w:rsidR="0001034D" w:rsidRPr="006F39DC" w:rsidRDefault="0001034D" w:rsidP="0001034D">
      <w:pPr>
        <w:pStyle w:val="StandardJKU"/>
        <w:numPr>
          <w:ilvl w:val="0"/>
          <w:numId w:val="8"/>
        </w:numPr>
      </w:pPr>
      <w:r w:rsidRPr="00A45FFC">
        <w:t>Fremdschlüssel: Targetconfig-ID bezogen auf die Targetconfig Tabelle und Department-ID bezogen auf die Department Tabelle.</w:t>
      </w:r>
    </w:p>
    <w:p w14:paraId="4F3B7FE7" w14:textId="2E0CE8C4" w:rsidR="0001034D" w:rsidRPr="00A45FFC" w:rsidRDefault="0001034D" w:rsidP="0001034D">
      <w:pPr>
        <w:pStyle w:val="berschrift2"/>
        <w:spacing w:after="160"/>
        <w:rPr>
          <w:lang w:val="de-AT"/>
        </w:rPr>
      </w:pPr>
      <w:bookmarkStart w:id="118" w:name="_Toc1169343129"/>
      <w:bookmarkStart w:id="119" w:name="_Toc94545612"/>
      <w:r w:rsidRPr="23974C89">
        <w:rPr>
          <w:lang w:val="de-AT"/>
        </w:rPr>
        <w:t>Automatisch durch den Service vergebene Werte</w:t>
      </w:r>
      <w:bookmarkEnd w:id="118"/>
      <w:bookmarkEnd w:id="119"/>
    </w:p>
    <w:p w14:paraId="38A69BBB" w14:textId="77777777" w:rsidR="0001034D" w:rsidRPr="00A45FFC" w:rsidRDefault="0001034D" w:rsidP="0001034D">
      <w:pPr>
        <w:pStyle w:val="StandardJKU"/>
      </w:pPr>
      <w:r w:rsidRPr="00A45FFC">
        <w:t xml:space="preserve">Der Rest Service vergibt sämtliche IDs für die Tabellen automatisch in Form einer fortlaufenden Nummer. Hierbei werden die IDs für die Employee, Department, Targetconfig und Targestate Tabelle vom Service gehandhabt. Hierfür wurde der Sequenz Generator der Bibliothek Hibernate verwenden. Damit dies umgesetzt werden kann müssen die entsprechenden Variablen der Entitäten mit einer entsprechenden Annotation vermerkt werden, dies ist in der folgenden Abbildung ersichtlich. </w:t>
      </w:r>
    </w:p>
    <w:p w14:paraId="6AB13477" w14:textId="77777777" w:rsidR="0001034D" w:rsidRDefault="0001034D" w:rsidP="0001034D">
      <w:pPr>
        <w:keepNext/>
        <w:spacing w:line="360" w:lineRule="auto"/>
        <w:jc w:val="both"/>
      </w:pPr>
      <w:r w:rsidRPr="00A45FFC">
        <w:rPr>
          <w:rFonts w:cs="Arial"/>
          <w:noProof/>
          <w:sz w:val="24"/>
          <w:lang w:val="en-US"/>
        </w:rPr>
        <w:drawing>
          <wp:inline distT="0" distB="0" distL="0" distR="0" wp14:anchorId="415D189E" wp14:editId="2B862B75">
            <wp:extent cx="5972810" cy="692150"/>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692150"/>
                    </a:xfrm>
                    <a:prstGeom prst="rect">
                      <a:avLst/>
                    </a:prstGeom>
                  </pic:spPr>
                </pic:pic>
              </a:graphicData>
            </a:graphic>
          </wp:inline>
        </w:drawing>
      </w:r>
    </w:p>
    <w:p w14:paraId="2B36A9C6" w14:textId="79C7994A" w:rsidR="0001034D" w:rsidRDefault="0001034D" w:rsidP="0001034D">
      <w:pPr>
        <w:pStyle w:val="Beschriftung"/>
        <w:ind w:left="2836" w:firstLine="709"/>
        <w:jc w:val="both"/>
      </w:pPr>
      <w:bookmarkStart w:id="120" w:name="_Toc94518363"/>
      <w:r>
        <w:t xml:space="preserve">Abbildung </w:t>
      </w:r>
      <w:r>
        <w:fldChar w:fldCharType="begin"/>
      </w:r>
      <w:r>
        <w:instrText>SEQ Abbildung \* ARABIC</w:instrText>
      </w:r>
      <w:r>
        <w:fldChar w:fldCharType="separate"/>
      </w:r>
      <w:r w:rsidR="00C34A8C">
        <w:rPr>
          <w:noProof/>
        </w:rPr>
        <w:t>27</w:t>
      </w:r>
      <w:r>
        <w:fldChar w:fldCharType="end"/>
      </w:r>
      <w:r>
        <w:t>: ID Generator</w:t>
      </w:r>
      <w:bookmarkEnd w:id="120"/>
    </w:p>
    <w:p w14:paraId="6B1BE406" w14:textId="77777777" w:rsidR="0001034D" w:rsidRDefault="0001034D" w:rsidP="0001034D">
      <w:pPr>
        <w:pStyle w:val="StandardJKU"/>
      </w:pPr>
      <w:r w:rsidRPr="00A45FFC">
        <w:t xml:space="preserve">In dieser Abbildung wird die ID der Employee Entity an den in der „employeeid_sequence“ Tabelle gespeicherten Wert gekoppelt. Diese Tabelle beinhaltet die als nächstes zu vergebende ID. Hierbei befinden sich in der Datenbank eigenständige Sequenztabellen für die Employee, Department, Targetconfig und Targetstate Tabelle. </w:t>
      </w:r>
      <w:r>
        <w:t>Um diese kurz zu erwähnen werden diese nun kurz aufgelistet:</w:t>
      </w:r>
    </w:p>
    <w:p w14:paraId="2807A4E1" w14:textId="77777777" w:rsidR="0001034D" w:rsidRDefault="0001034D" w:rsidP="00064138">
      <w:pPr>
        <w:pStyle w:val="StandardJKU"/>
        <w:numPr>
          <w:ilvl w:val="0"/>
          <w:numId w:val="10"/>
        </w:numPr>
        <w:rPr>
          <w:lang w:val="de-AT"/>
        </w:rPr>
      </w:pPr>
      <w:r w:rsidRPr="006F39DC">
        <w:rPr>
          <w:b/>
          <w:bCs/>
          <w:lang w:val="de-AT"/>
        </w:rPr>
        <w:t>employeeid_sequence:</w:t>
      </w:r>
      <w:r w:rsidRPr="00D14F6D">
        <w:rPr>
          <w:lang w:val="de-AT"/>
        </w:rPr>
        <w:t xml:space="preserve"> ID </w:t>
      </w:r>
      <w:r>
        <w:rPr>
          <w:lang w:val="de-AT"/>
        </w:rPr>
        <w:t xml:space="preserve">Generatortabelle </w:t>
      </w:r>
      <w:r w:rsidRPr="00D14F6D">
        <w:rPr>
          <w:lang w:val="de-AT"/>
        </w:rPr>
        <w:t>für die</w:t>
      </w:r>
      <w:r>
        <w:rPr>
          <w:lang w:val="de-AT"/>
        </w:rPr>
        <w:t xml:space="preserve"> Employee Tabelle</w:t>
      </w:r>
    </w:p>
    <w:p w14:paraId="484D1864" w14:textId="77777777" w:rsidR="0001034D" w:rsidRDefault="0001034D" w:rsidP="00064138">
      <w:pPr>
        <w:pStyle w:val="StandardJKU"/>
        <w:numPr>
          <w:ilvl w:val="0"/>
          <w:numId w:val="10"/>
        </w:numPr>
        <w:rPr>
          <w:lang w:val="de-AT"/>
        </w:rPr>
      </w:pPr>
      <w:r w:rsidRPr="006F39DC">
        <w:rPr>
          <w:b/>
          <w:bCs/>
          <w:lang w:val="de-AT"/>
        </w:rPr>
        <w:t>departmentid_ sequence:</w:t>
      </w:r>
      <w:r>
        <w:rPr>
          <w:lang w:val="de-AT"/>
        </w:rPr>
        <w:t xml:space="preserve"> ID Generatortabelle für die Department Tabelle</w:t>
      </w:r>
    </w:p>
    <w:p w14:paraId="50AD8733" w14:textId="77777777" w:rsidR="0001034D" w:rsidRDefault="0001034D" w:rsidP="00064138">
      <w:pPr>
        <w:pStyle w:val="StandardJKU"/>
        <w:numPr>
          <w:ilvl w:val="0"/>
          <w:numId w:val="10"/>
        </w:numPr>
        <w:rPr>
          <w:lang w:val="de-AT"/>
        </w:rPr>
      </w:pPr>
      <w:r w:rsidRPr="006F39DC">
        <w:rPr>
          <w:b/>
          <w:bCs/>
          <w:lang w:val="de-AT"/>
        </w:rPr>
        <w:t>targetid_ sequence:</w:t>
      </w:r>
      <w:r>
        <w:rPr>
          <w:lang w:val="de-AT"/>
        </w:rPr>
        <w:t xml:space="preserve"> ID Generatortabelle für die Targetconfig Tabelle</w:t>
      </w:r>
    </w:p>
    <w:p w14:paraId="2C288552" w14:textId="77777777" w:rsidR="0001034D" w:rsidRPr="00D14F6D" w:rsidRDefault="0001034D" w:rsidP="00064138">
      <w:pPr>
        <w:pStyle w:val="StandardJKU"/>
        <w:numPr>
          <w:ilvl w:val="0"/>
          <w:numId w:val="10"/>
        </w:numPr>
        <w:rPr>
          <w:lang w:val="de-AT"/>
        </w:rPr>
      </w:pPr>
      <w:r w:rsidRPr="006F39DC">
        <w:rPr>
          <w:b/>
          <w:bCs/>
          <w:lang w:val="de-AT"/>
        </w:rPr>
        <w:t>targetstateid_ sequence:</w:t>
      </w:r>
      <w:r>
        <w:rPr>
          <w:lang w:val="de-AT"/>
        </w:rPr>
        <w:t xml:space="preserve"> ID Generatortabelle für die Targetstate Tabelle</w:t>
      </w:r>
    </w:p>
    <w:p w14:paraId="298F73CE" w14:textId="339B4833" w:rsidR="00DA3D9D" w:rsidRDefault="0001034D" w:rsidP="0001034D">
      <w:pPr>
        <w:pStyle w:val="StandardJKU"/>
      </w:pPr>
      <w:r w:rsidRPr="00A45FFC">
        <w:t xml:space="preserve">Der Service vergibt des Weiteren bei der Erstellung einer Entity für manche nicht durch den Benutzer befüllte Felder eigenständig Werte. Diese werden im Folgenden kurz aufgezählt. </w:t>
      </w:r>
    </w:p>
    <w:p w14:paraId="4F66BE31" w14:textId="5CECBA79" w:rsidR="0001034D" w:rsidRPr="00DA3D9D" w:rsidRDefault="00DA3D9D" w:rsidP="00DA3D9D">
      <w:pPr>
        <w:spacing w:after="160" w:line="259" w:lineRule="auto"/>
        <w:rPr>
          <w:lang w:val="de-DE"/>
        </w:rPr>
      </w:pPr>
      <w:r>
        <w:br w:type="page"/>
      </w:r>
    </w:p>
    <w:p w14:paraId="7F5A7794" w14:textId="77777777" w:rsidR="0001034D" w:rsidRDefault="0001034D" w:rsidP="0001034D">
      <w:pPr>
        <w:pStyle w:val="berschrift3"/>
      </w:pPr>
      <w:bookmarkStart w:id="121" w:name="_Toc1608191264"/>
      <w:bookmarkStart w:id="122" w:name="_Toc94545613"/>
      <w:r w:rsidRPr="00A45FFC">
        <w:lastRenderedPageBreak/>
        <w:t>Employee Entity/Tabelle</w:t>
      </w:r>
      <w:bookmarkEnd w:id="121"/>
      <w:bookmarkEnd w:id="122"/>
    </w:p>
    <w:p w14:paraId="4CAA6F7C" w14:textId="77777777" w:rsidR="0001034D" w:rsidRPr="00D14F6D" w:rsidRDefault="0001034D" w:rsidP="00064138">
      <w:pPr>
        <w:pStyle w:val="StandardJKU"/>
        <w:numPr>
          <w:ilvl w:val="0"/>
          <w:numId w:val="11"/>
        </w:numPr>
      </w:pPr>
      <w:r w:rsidRPr="006F39DC">
        <w:rPr>
          <w:b/>
          <w:bCs/>
          <w:lang w:val="de-AT"/>
        </w:rPr>
        <w:t xml:space="preserve">employeeid: </w:t>
      </w:r>
      <w:r>
        <w:t xml:space="preserve">eine automatisch generierte einzigartige ID </w:t>
      </w:r>
    </w:p>
    <w:p w14:paraId="4183D8AA" w14:textId="77777777" w:rsidR="0001034D" w:rsidRPr="00A45FFC" w:rsidRDefault="0001034D" w:rsidP="00064138">
      <w:pPr>
        <w:pStyle w:val="StandardJKU"/>
        <w:numPr>
          <w:ilvl w:val="0"/>
          <w:numId w:val="9"/>
        </w:numPr>
      </w:pPr>
      <w:r w:rsidRPr="006F39DC">
        <w:rPr>
          <w:b/>
          <w:bCs/>
          <w:lang w:val="de-AT"/>
        </w:rPr>
        <w:t>login_name:</w:t>
      </w:r>
      <w:r w:rsidRPr="00A45FFC">
        <w:t xml:space="preserve"> Sollte der Benutzer nicht selbst einen Login Namen definieren so wird dieser aus dem Anfangsbuchstaben des Vornamens, gefolgt von einem Unterstrich, dem Nachnamen und anschließend der ID generiert</w:t>
      </w:r>
    </w:p>
    <w:p w14:paraId="7A1BCBD2" w14:textId="77777777" w:rsidR="0001034D" w:rsidRPr="00A45FFC" w:rsidRDefault="0001034D" w:rsidP="00064138">
      <w:pPr>
        <w:pStyle w:val="StandardJKU"/>
        <w:numPr>
          <w:ilvl w:val="0"/>
          <w:numId w:val="9"/>
        </w:numPr>
      </w:pPr>
      <w:r w:rsidRPr="006F39DC">
        <w:rPr>
          <w:b/>
          <w:bCs/>
          <w:lang w:val="de-AT"/>
        </w:rPr>
        <w:t>password</w:t>
      </w:r>
      <w:r w:rsidRPr="00A45FFC">
        <w:t>: Sollte der Benutzer nicht selbst ein Passwort definieren so wird diese</w:t>
      </w:r>
      <w:r>
        <w:t>s</w:t>
      </w:r>
      <w:r w:rsidRPr="00A45FFC">
        <w:t xml:space="preserve"> aus dem Anfangsbuchstaben des Vornamens, gefolgt von einem Unterstrich, dem Nachnamen und anschließend der ID generiert</w:t>
      </w:r>
    </w:p>
    <w:p w14:paraId="17671DDE" w14:textId="77777777" w:rsidR="0001034D" w:rsidRPr="00A45FFC" w:rsidRDefault="0001034D" w:rsidP="00064138">
      <w:pPr>
        <w:pStyle w:val="StandardJKU"/>
        <w:numPr>
          <w:ilvl w:val="0"/>
          <w:numId w:val="9"/>
        </w:numPr>
      </w:pPr>
      <w:r>
        <w:t>e</w:t>
      </w:r>
      <w:r w:rsidRPr="00A45FFC">
        <w:t>nd_</w:t>
      </w:r>
      <w:r w:rsidRPr="006F39DC">
        <w:rPr>
          <w:b/>
          <w:bCs/>
          <w:lang w:val="de-AT"/>
        </w:rPr>
        <w:t>date</w:t>
      </w:r>
      <w:r w:rsidRPr="00A45FFC">
        <w:t>: Das Austrittsdatum wird bei der Erstellung eines Mitarbeiters auf null gesetzt, sollte dies nicht definiert werden</w:t>
      </w:r>
    </w:p>
    <w:p w14:paraId="69F19ABF" w14:textId="77777777" w:rsidR="0001034D" w:rsidRDefault="0001034D" w:rsidP="00064138">
      <w:pPr>
        <w:pStyle w:val="StandardJKU"/>
        <w:numPr>
          <w:ilvl w:val="0"/>
          <w:numId w:val="9"/>
        </w:numPr>
      </w:pPr>
      <w:r w:rsidRPr="006F39DC">
        <w:rPr>
          <w:b/>
          <w:bCs/>
          <w:lang w:val="de-AT"/>
        </w:rPr>
        <w:t>lastChanged/last_changed</w:t>
      </w:r>
      <w:r w:rsidRPr="00A45FFC">
        <w:t>: Nicht im UI ersichtlich und definiert wann der jeweilige Datensatz zuletzt geändert wurde, wird automatisch auf die Zeit der letzten Änderung gesetzt</w:t>
      </w:r>
    </w:p>
    <w:p w14:paraId="74CA8E11" w14:textId="77777777" w:rsidR="0001034D" w:rsidRDefault="0001034D" w:rsidP="0001034D">
      <w:pPr>
        <w:pStyle w:val="berschrift3"/>
      </w:pPr>
      <w:bookmarkStart w:id="123" w:name="_Toc1838301855"/>
      <w:bookmarkStart w:id="124" w:name="_Toc94545614"/>
      <w:r>
        <w:t>Targetconfig Entity/Tabelle</w:t>
      </w:r>
      <w:bookmarkEnd w:id="123"/>
      <w:bookmarkEnd w:id="124"/>
    </w:p>
    <w:p w14:paraId="6A18E6A5" w14:textId="0351CA37" w:rsidR="0001034D" w:rsidRPr="0091421C" w:rsidRDefault="0001034D" w:rsidP="0001034D">
      <w:pPr>
        <w:pStyle w:val="StandardJKU"/>
        <w:numPr>
          <w:ilvl w:val="0"/>
          <w:numId w:val="11"/>
        </w:numPr>
      </w:pPr>
      <w:r>
        <w:t>Targetconfig_id: eine automatisch generierte einzigartige ID</w:t>
      </w:r>
    </w:p>
    <w:p w14:paraId="5767CB86" w14:textId="77777777" w:rsidR="0001034D" w:rsidRPr="00A45FFC" w:rsidRDefault="0001034D" w:rsidP="0001034D">
      <w:pPr>
        <w:pStyle w:val="berschrift3"/>
      </w:pPr>
      <w:bookmarkStart w:id="125" w:name="_Toc1229070801"/>
      <w:bookmarkStart w:id="126" w:name="_Toc94545615"/>
      <w:r w:rsidRPr="00A45FFC">
        <w:t>Targetstate Entity/Tabelle</w:t>
      </w:r>
      <w:bookmarkEnd w:id="125"/>
      <w:bookmarkEnd w:id="126"/>
    </w:p>
    <w:p w14:paraId="43F7A966" w14:textId="77777777" w:rsidR="0001034D" w:rsidRPr="00A45FFC" w:rsidRDefault="0001034D" w:rsidP="00064138">
      <w:pPr>
        <w:pStyle w:val="StandardJKU"/>
        <w:numPr>
          <w:ilvl w:val="0"/>
          <w:numId w:val="12"/>
        </w:numPr>
      </w:pPr>
      <w:r w:rsidRPr="00A45FFC">
        <w:t>Active: Wird automatisch bei der Erstellung auf 1, also True gesetzt</w:t>
      </w:r>
    </w:p>
    <w:p w14:paraId="0F2A801B" w14:textId="77777777" w:rsidR="0001034D" w:rsidRPr="00A45FFC" w:rsidRDefault="0001034D" w:rsidP="00064138">
      <w:pPr>
        <w:pStyle w:val="StandardJKU"/>
        <w:numPr>
          <w:ilvl w:val="0"/>
          <w:numId w:val="12"/>
        </w:numPr>
      </w:pPr>
      <w:r w:rsidRPr="00A45FFC">
        <w:t>Activesince: Definiert seit wann ein Targetstate aktiv ist und wird automatisch auf diesen Zeitpunkt gesetzt</w:t>
      </w:r>
    </w:p>
    <w:p w14:paraId="6C813B50" w14:textId="77777777" w:rsidR="0001034D" w:rsidRPr="00A45FFC" w:rsidRDefault="0001034D" w:rsidP="00064138">
      <w:pPr>
        <w:pStyle w:val="StandardJKU"/>
        <w:numPr>
          <w:ilvl w:val="0"/>
          <w:numId w:val="12"/>
        </w:numPr>
      </w:pPr>
      <w:r w:rsidRPr="00A45FFC">
        <w:t>Lastupdated: Definiert wann der jeweilige Datensatz zuletzt geändert wurde, wird automatisch auf die Zeit der letzten Änderung gesetzt</w:t>
      </w:r>
    </w:p>
    <w:p w14:paraId="34CD4C0C" w14:textId="77777777" w:rsidR="0001034D" w:rsidRPr="00A45FFC" w:rsidRDefault="0001034D" w:rsidP="00064138">
      <w:pPr>
        <w:pStyle w:val="StandardJKU"/>
        <w:numPr>
          <w:ilvl w:val="0"/>
          <w:numId w:val="12"/>
        </w:numPr>
      </w:pPr>
      <w:r w:rsidRPr="00A45FFC">
        <w:t>Targetstate-ID: eine automatisch generierte, einzigartige ID.</w:t>
      </w:r>
    </w:p>
    <w:p w14:paraId="42EB360F" w14:textId="77777777" w:rsidR="0001034D" w:rsidRPr="00A45FFC" w:rsidRDefault="0001034D" w:rsidP="00064138">
      <w:pPr>
        <w:pStyle w:val="StandardJKU"/>
        <w:numPr>
          <w:ilvl w:val="0"/>
          <w:numId w:val="12"/>
        </w:numPr>
      </w:pPr>
      <w:r w:rsidRPr="00A45FFC">
        <w:t xml:space="preserve">Last-synced: Dieser Wert wird ausschließlich vom </w:t>
      </w:r>
      <w:r>
        <w:t>jeweiligen</w:t>
      </w:r>
      <w:r w:rsidRPr="00A45FFC">
        <w:t xml:space="preserve"> Zielsystem vergeben.</w:t>
      </w:r>
    </w:p>
    <w:p w14:paraId="5485C526" w14:textId="77777777" w:rsidR="0001034D" w:rsidRPr="00A45FFC" w:rsidRDefault="0001034D" w:rsidP="0001034D">
      <w:pPr>
        <w:pStyle w:val="berschrift3"/>
      </w:pPr>
      <w:bookmarkStart w:id="127" w:name="_Toc189846996"/>
      <w:bookmarkStart w:id="128" w:name="_Toc94545616"/>
      <w:r w:rsidRPr="00A45FFC">
        <w:t>Department Entity/Tabelle</w:t>
      </w:r>
      <w:bookmarkEnd w:id="127"/>
      <w:bookmarkEnd w:id="128"/>
    </w:p>
    <w:p w14:paraId="2AE92BA2" w14:textId="4DE37B88" w:rsidR="0091421C" w:rsidRDefault="0001034D" w:rsidP="00064138">
      <w:pPr>
        <w:pStyle w:val="StandardJKU"/>
        <w:numPr>
          <w:ilvl w:val="0"/>
          <w:numId w:val="13"/>
        </w:numPr>
      </w:pPr>
      <w:r w:rsidRPr="00A45FFC">
        <w:t>Department-ID: eine automatisch generierte, einzigartige ID.</w:t>
      </w:r>
    </w:p>
    <w:p w14:paraId="4077C593" w14:textId="451E4FFF" w:rsidR="0001034D" w:rsidRPr="0091421C" w:rsidRDefault="0091421C" w:rsidP="0091421C">
      <w:pPr>
        <w:spacing w:after="160" w:line="259" w:lineRule="auto"/>
        <w:rPr>
          <w:lang w:val="de-DE"/>
        </w:rPr>
      </w:pPr>
      <w:r>
        <w:br w:type="page"/>
      </w:r>
    </w:p>
    <w:p w14:paraId="4E3B9DBF" w14:textId="676437E8" w:rsidR="0001034D" w:rsidRDefault="0001034D" w:rsidP="0001034D">
      <w:pPr>
        <w:pStyle w:val="berschrift2"/>
      </w:pPr>
      <w:bookmarkStart w:id="129" w:name="_Toc859305208"/>
      <w:bookmarkStart w:id="130" w:name="_Toc94545617"/>
      <w:r>
        <w:lastRenderedPageBreak/>
        <w:t>Nicht auffangbare Falscheingaben</w:t>
      </w:r>
      <w:bookmarkEnd w:id="129"/>
      <w:bookmarkEnd w:id="130"/>
    </w:p>
    <w:p w14:paraId="601F958E" w14:textId="77777777" w:rsidR="0001034D" w:rsidRDefault="0001034D" w:rsidP="0001034D">
      <w:pPr>
        <w:pStyle w:val="StandardJKU"/>
      </w:pPr>
      <w:r>
        <w:t xml:space="preserve">Im Folgenden werden kurz einige Falscheingaben erläutert, die durch den Service nicht abgefangen werden können. </w:t>
      </w:r>
    </w:p>
    <w:p w14:paraId="36B95B61" w14:textId="77777777" w:rsidR="0001034D" w:rsidRDefault="0001034D" w:rsidP="0001034D">
      <w:pPr>
        <w:pStyle w:val="berschrift3"/>
      </w:pPr>
      <w:bookmarkStart w:id="131" w:name="_Toc1711306617"/>
      <w:bookmarkStart w:id="132" w:name="_Toc94545618"/>
      <w:r>
        <w:t>Eingabe nicht vorhandener Fremdschlüssel</w:t>
      </w:r>
      <w:bookmarkEnd w:id="131"/>
      <w:bookmarkEnd w:id="132"/>
    </w:p>
    <w:p w14:paraId="7FF35633" w14:textId="77777777" w:rsidR="0001034D" w:rsidRPr="00EA0C69" w:rsidRDefault="0001034D" w:rsidP="0001034D">
      <w:pPr>
        <w:pStyle w:val="StandardJKU"/>
      </w:pPr>
      <w:r>
        <w:t>Einige Attribute der Tabellen sind Foreign Keys, so beinhaltet beispielsweiße die Employee Tabelle das Attribut „department_id“ welches als Referenz auf einen Department Datensatz fungiert. Gibt der Benutzer hierbei eine nicht in der Department Tabelle vorhandene ID ein so liefert der Service hierbei einen 500er http Fehler. Dieser Umstand betrifft des Weiteren die Targetstate Tabelle mit Foreign Keys für eine Targetconfig und ein Department. Die Entwickler versuchten solche Falscheingaben im Service aufzufangen allerdings war hierbei eine saubere Umsetzung nicht möglich. Aus diesem Grund wurde der Verantwortliche für das UI darum gebeten für diese Felder in der UI ein Dropdownfeld zur Auswahl der entsprechenden Departments zu implementieren um dahingehenden Falscheingaben bereits im Front End zu verhindern. Der Verantwortliche für das UI verwies hierbei auf seine begrenzte Zeit und implementierte diese Umsetzung nicht.</w:t>
      </w:r>
    </w:p>
    <w:p w14:paraId="353EEB0C" w14:textId="77777777" w:rsidR="0001034D" w:rsidRPr="00EA0C69" w:rsidRDefault="0001034D" w:rsidP="0001034D">
      <w:pPr>
        <w:pStyle w:val="berschrift3"/>
      </w:pPr>
      <w:bookmarkStart w:id="133" w:name="_Toc94545619"/>
      <w:r w:rsidRPr="23974C89">
        <w:t>Bearbeitung des Passwortes im UI</w:t>
      </w:r>
      <w:bookmarkEnd w:id="133"/>
      <w:r w:rsidRPr="23974C89">
        <w:t xml:space="preserve"> </w:t>
      </w:r>
    </w:p>
    <w:p w14:paraId="49CC0366" w14:textId="240FAA14" w:rsidR="0001034D" w:rsidRPr="00EA0C69" w:rsidRDefault="0001034D" w:rsidP="0001034D">
      <w:pPr>
        <w:pStyle w:val="StandardJKU"/>
        <w:rPr>
          <w:rFonts w:eastAsia="Arial"/>
        </w:rPr>
      </w:pPr>
      <w:r w:rsidRPr="23974C89">
        <w:rPr>
          <w:rFonts w:eastAsia="Arial" w:cs="Arial"/>
        </w:rPr>
        <w:t xml:space="preserve">Ein weiterer </w:t>
      </w:r>
      <w:r w:rsidR="00355F0F" w:rsidRPr="23974C89">
        <w:rPr>
          <w:rFonts w:eastAsia="Arial" w:cs="Arial"/>
        </w:rPr>
        <w:t>Aspekt,</w:t>
      </w:r>
      <w:r w:rsidRPr="23974C89">
        <w:rPr>
          <w:rFonts w:eastAsia="Arial" w:cs="Arial"/>
        </w:rPr>
        <w:t xml:space="preserve"> der dem Rest Team im Zuge des Testens der UI Funktionalitäten aufgefallen ist, ist der Umstand, dass die Passwortfelder beim Bearbeiten von Mitarbeitern in der UI </w:t>
      </w:r>
      <w:r>
        <w:rPr>
          <w:rFonts w:eastAsia="Arial" w:cs="Arial"/>
        </w:rPr>
        <w:t>mit</w:t>
      </w:r>
      <w:r w:rsidRPr="23974C89">
        <w:rPr>
          <w:rFonts w:eastAsia="Arial" w:cs="Arial"/>
        </w:rPr>
        <w:t xml:space="preserve"> de</w:t>
      </w:r>
      <w:r>
        <w:rPr>
          <w:rFonts w:eastAsia="Arial" w:cs="Arial"/>
        </w:rPr>
        <w:t>m</w:t>
      </w:r>
      <w:r w:rsidRPr="23974C89">
        <w:rPr>
          <w:rFonts w:eastAsia="Arial" w:cs="Arial"/>
        </w:rPr>
        <w:t xml:space="preserve"> Hash Wert </w:t>
      </w:r>
      <w:r>
        <w:rPr>
          <w:rFonts w:eastAsia="Arial" w:cs="Arial"/>
        </w:rPr>
        <w:t>der</w:t>
      </w:r>
      <w:r w:rsidRPr="23974C89">
        <w:rPr>
          <w:rFonts w:eastAsia="Arial" w:cs="Arial"/>
        </w:rPr>
        <w:t xml:space="preserve"> Passw</w:t>
      </w:r>
      <w:r>
        <w:rPr>
          <w:rFonts w:eastAsia="Arial" w:cs="Arial"/>
        </w:rPr>
        <w:t>ö</w:t>
      </w:r>
      <w:r w:rsidRPr="23974C89">
        <w:rPr>
          <w:rFonts w:eastAsia="Arial" w:cs="Arial"/>
        </w:rPr>
        <w:t>rter befüllt werden. Dies ist hierbei ein Problem beim Bearbeiten von Mitarbeitern. So befindet sich im Eingabefeld für das Passwort standardmäßig der gehashte Werte des Passwortes. Hierbei wird dieser Hashwert bei der Bearbeitung eines neuen Mitarbeiters als neues Passwort angesehen und dementsprechend durch den Service neu gehashed, sollte im UI diese standardgesetzte Eingabe nicht entfernt werden. Der neu generierte Hashwert wird anschließend durch den Service in die Datenbank gespeichert.  Der Verantwortliche für die UI wurde hierbei auf diesen Umstand hingewiesen und das Rest Team schlug ihm die Lösung vor dieses Bearbeitungstextfeld nicht mit dem in der Datenbank befindlichen gehashten Passwort zu befüllen sondern leer zu lassen. Dies hat den Grund, dass der Service bei Nichteingabe eines neuen Passwortes kein neues Passwort setzt und dementsprechend das alte Passwort unverändert bleibt. Der Verantwortliche der UI konnte diese Lösung jedoch nicht umsetzen.</w:t>
      </w:r>
    </w:p>
    <w:p w14:paraId="32AB4A4E" w14:textId="77777777" w:rsidR="0001034D" w:rsidRPr="00EA0C69" w:rsidRDefault="0001034D" w:rsidP="0001034D">
      <w:pPr>
        <w:pStyle w:val="StandardJKU"/>
      </w:pPr>
    </w:p>
    <w:p w14:paraId="704E5B8A" w14:textId="77777777" w:rsidR="0001034D" w:rsidRPr="00EA0C69" w:rsidRDefault="0001034D" w:rsidP="0001034D">
      <w:pPr>
        <w:pStyle w:val="StandardJKU"/>
      </w:pPr>
      <w:r>
        <w:br w:type="page"/>
      </w:r>
    </w:p>
    <w:p w14:paraId="091AA8BC" w14:textId="2A068048" w:rsidR="0001034D" w:rsidRDefault="0001034D" w:rsidP="0001034D">
      <w:pPr>
        <w:pStyle w:val="berschrift1"/>
      </w:pPr>
      <w:bookmarkStart w:id="134" w:name="_Toc1173366454"/>
      <w:bookmarkStart w:id="135" w:name="_Toc94545620"/>
      <w:r>
        <w:lastRenderedPageBreak/>
        <w:t>Technische Lösungsarchitektur Datenbank &amp; Zielsysteme</w:t>
      </w:r>
      <w:bookmarkEnd w:id="134"/>
      <w:bookmarkEnd w:id="135"/>
    </w:p>
    <w:p w14:paraId="5EC7E17A" w14:textId="10F70B81" w:rsidR="0001034D" w:rsidRDefault="0001034D" w:rsidP="0001034D">
      <w:pPr>
        <w:pStyle w:val="berschrift2"/>
      </w:pPr>
      <w:bookmarkStart w:id="136" w:name="_Toc2050069675"/>
      <w:bookmarkStart w:id="137" w:name="_Toc94545621"/>
      <w:r>
        <w:t>Datenbank</w:t>
      </w:r>
      <w:bookmarkEnd w:id="136"/>
      <w:bookmarkEnd w:id="137"/>
    </w:p>
    <w:p w14:paraId="3521F377" w14:textId="77777777" w:rsidR="0001034D" w:rsidRPr="00EC4A74" w:rsidRDefault="0001034D" w:rsidP="0001034D">
      <w:r w:rsidRPr="00EC4A74">
        <w:t>Als Anforderung an die Datenbank bzw. das Datenbanksystem wurde eine konsistente Datenbasis für die Verwaltung von Mitarbeiterdaten bei Miterbeitereintritten, Abteilungswechsel von Mitarbeiten und Mitarbeiteraustritten definiert. Die Datenbank verwaltet Mitarbeiter mehrere Organisationen mit beliebigen Eigenschaften. Diese Mitarbeiter können erstellt (bei Mitarbeitereintritten), bearbeitet (bei Abteilungswechsel des Mitarbeiters) und gelöscht (bei Austritt eines Mitarbeiters) werden.</w:t>
      </w:r>
    </w:p>
    <w:p w14:paraId="7285F684" w14:textId="77777777" w:rsidR="0001034D" w:rsidRPr="00EC4A74" w:rsidRDefault="0001034D" w:rsidP="0001034D">
      <w:r w:rsidRPr="00EC4A74">
        <w:t xml:space="preserve">Bei einem Eintritt eines Mitarbeiters werden die Mitarbeiterdaten über die GUI in die Datenbank eingegeben. Bei einem Abteilungswechsel eines Mitarbeiters wird der Benutzer in der alten Abteilung deaktiviert und ein neuer Benutzer für die neue Abteilung mit denselben Eigenschaften erstellt. Dadurch bleibt der Verlauf des Unternehmens- und der Abteilungsmitarbeiters erhalten und Abteilungswechsel von Mitarbeiter bleiben dadurch nachvollziehbar.  Außerdem wird dadurch verhindert, dass veraltete Berechtigungen und Eigenschaften in die Zielsysteme übertragen werden.  </w:t>
      </w:r>
    </w:p>
    <w:p w14:paraId="184F2170" w14:textId="77777777" w:rsidR="0001034D" w:rsidRPr="00EC4A74" w:rsidRDefault="0001034D" w:rsidP="0001034D">
      <w:r w:rsidRPr="00EC4A74">
        <w:t>Bei Austritt eines Mitarbeiters aus dem Unternehmen sollte dieser nicht aus dem System gelöscht werden, sondern lediglich auch inaktiv und demensprechend ein Enddatum gesetzt werden. Das dient wiederum den Nachvollziehbarkeit. Durch automatisierte Vorgänge werden von der Datenbank ausgehend verschiedene Zielsysteme synchronisiert. Die Konfiguration der Zielsystemen ist in der Datenbank hinterlegt und können angepasst und auch erweitert werden. Dabei werden die Mitarbeiter der jeweiligen Abteilung zu allen aktiven Zielsystemen mit der Abteilung synchronisiert. Dabei bietet unsere Applikation den Export zu vier verschiedene Zielsysteme an (CSV-, JSON-Format, MYSQL-Datenbank und zu LDAP). Pro Zielsystem wurden zudem unterschiedliche Konfigurationsmöglichkeiten definiert, in denen bestimmt wird, welche Daten in welches Zielsystem exportiert werden sollen. Diese Konfigurationen kann manuell bearbeitet bzw. erweitert werden und unterstützen somit die Flexibilität für die Exporte in die unterschiedlichen Zielsysteme.</w:t>
      </w:r>
    </w:p>
    <w:p w14:paraId="2EC2865A" w14:textId="77777777" w:rsidR="0001034D" w:rsidRDefault="0001034D" w:rsidP="0001034D"/>
    <w:p w14:paraId="77A8FB2A" w14:textId="12328DFA" w:rsidR="0001034D" w:rsidRDefault="0001034D" w:rsidP="0001034D">
      <w:pPr>
        <w:pStyle w:val="berschrift3"/>
      </w:pPr>
      <w:bookmarkStart w:id="138" w:name="_Toc94545622"/>
      <w:bookmarkStart w:id="139" w:name="_Toc575088450"/>
      <w:r>
        <w:t>Rahmenbedingungen der Synchronisierung der Zielsysteme:</w:t>
      </w:r>
      <w:bookmarkEnd w:id="138"/>
      <w:r>
        <w:t xml:space="preserve"> </w:t>
      </w:r>
      <w:bookmarkEnd w:id="139"/>
    </w:p>
    <w:p w14:paraId="28B87D9C" w14:textId="77777777" w:rsidR="0001034D" w:rsidRDefault="0001034D" w:rsidP="0001034D">
      <w:r>
        <w:t>Die Synchronisierung ist lediglich unidirektional vorgesehen. Damit gesagt ist die zentrale Datenbank immer die „Wahrheit“. Jede Änderung der zentralen Datenbank, wenn relevant, wird auf das konfigurierte Zielsystem synchronisiert. Dabei ist zu beachten, dass nur Mitarbeiter synchronisiert werden, welche nach der letzten Synchronisierung bearbeitet wurden. Es wird eine korrekte Konfiguration vorausgesetzt. Das bedeutet, wenn in der „targetconfig“ einer zugehörigen „targetstate“ Konfiguration Felder aktiviert, sind die nicht auf zum Beispiel der MYSQL Zieldatenbank übertragen werden können, da diese Felder in der angegebenen Tabelle nicht verfügbar sind, wird keine Synchronisierung durchgeführt.</w:t>
      </w:r>
      <w:r>
        <w:br/>
        <w:t>Eine stets korrekte Konfiguration wird vorausgesetzt und auch soweit möglich in dem zur Verfügung gestellten Frontend limitiert. Die Identitätsdatenbank (central_db_t3) wurde mit der Open Source Lösung „MYSQL“ umgesetzt und setzt sich aus folgenden Tabellen und Stored Procedures zusammen, die nun im Detail beschrieben werden.</w:t>
      </w:r>
    </w:p>
    <w:p w14:paraId="48B78D2F" w14:textId="77777777" w:rsidR="0001034D" w:rsidRPr="006A67C2" w:rsidRDefault="0001034D" w:rsidP="0001034D">
      <w:pPr>
        <w:pStyle w:val="StandardJKU"/>
      </w:pPr>
    </w:p>
    <w:p w14:paraId="44B010CD" w14:textId="77777777" w:rsidR="0001034D" w:rsidRDefault="0001034D" w:rsidP="0001034D">
      <w:pPr>
        <w:keepNext/>
        <w:spacing w:after="160" w:line="259" w:lineRule="auto"/>
      </w:pPr>
      <w:r>
        <w:rPr>
          <w:noProof/>
          <w:lang w:val="en-US"/>
        </w:rPr>
        <w:lastRenderedPageBreak/>
        <w:drawing>
          <wp:inline distT="0" distB="0" distL="0" distR="0" wp14:anchorId="553DFAF9" wp14:editId="45D209A2">
            <wp:extent cx="5679233" cy="7258050"/>
            <wp:effectExtent l="0" t="0" r="0" b="0"/>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43"/>
                    <a:stretch>
                      <a:fillRect/>
                    </a:stretch>
                  </pic:blipFill>
                  <pic:spPr>
                    <a:xfrm>
                      <a:off x="0" y="0"/>
                      <a:ext cx="5689032" cy="7270573"/>
                    </a:xfrm>
                    <a:prstGeom prst="rect">
                      <a:avLst/>
                    </a:prstGeom>
                  </pic:spPr>
                </pic:pic>
              </a:graphicData>
            </a:graphic>
          </wp:inline>
        </w:drawing>
      </w:r>
    </w:p>
    <w:p w14:paraId="31816250" w14:textId="71271847" w:rsidR="0001034D" w:rsidRDefault="0001034D" w:rsidP="0001034D">
      <w:pPr>
        <w:pStyle w:val="Beschriftung"/>
      </w:pPr>
      <w:bookmarkStart w:id="140" w:name="_Toc94518364"/>
      <w:r>
        <w:t xml:space="preserve">Abbildung </w:t>
      </w:r>
      <w:r>
        <w:fldChar w:fldCharType="begin"/>
      </w:r>
      <w:r>
        <w:instrText>SEQ Abbildung \* ARABIC</w:instrText>
      </w:r>
      <w:r>
        <w:fldChar w:fldCharType="separate"/>
      </w:r>
      <w:r w:rsidR="00C34A8C">
        <w:rPr>
          <w:noProof/>
        </w:rPr>
        <w:t>28</w:t>
      </w:r>
      <w:r>
        <w:fldChar w:fldCharType="end"/>
      </w:r>
      <w:r>
        <w:t>: Tabellenschema</w:t>
      </w:r>
      <w:bookmarkEnd w:id="140"/>
    </w:p>
    <w:p w14:paraId="4BA568BC" w14:textId="77777777" w:rsidR="0001034D" w:rsidRDefault="0001034D" w:rsidP="0001034D">
      <w:pPr>
        <w:pStyle w:val="StandardJKU"/>
        <w:rPr>
          <w:lang w:val="de-AT"/>
        </w:rPr>
      </w:pPr>
    </w:p>
    <w:p w14:paraId="23AFCDB0" w14:textId="77777777" w:rsidR="0001034D" w:rsidRDefault="0001034D" w:rsidP="0001034D">
      <w:pPr>
        <w:pStyle w:val="StandardJKU"/>
        <w:rPr>
          <w:lang w:val="de-AT"/>
        </w:rPr>
      </w:pPr>
    </w:p>
    <w:p w14:paraId="2A72A72A" w14:textId="77777777" w:rsidR="0001034D" w:rsidRPr="00C93619" w:rsidRDefault="0001034D" w:rsidP="0001034D">
      <w:pPr>
        <w:pStyle w:val="berschrift3"/>
      </w:pPr>
      <w:bookmarkStart w:id="141" w:name="_Toc1499025363"/>
      <w:bookmarkStart w:id="142" w:name="_Toc94545623"/>
      <w:r w:rsidRPr="00C93619">
        <w:t>Tabelle „employee“</w:t>
      </w:r>
      <w:bookmarkEnd w:id="141"/>
      <w:bookmarkEnd w:id="142"/>
    </w:p>
    <w:p w14:paraId="0B83C204" w14:textId="77777777" w:rsidR="0001034D" w:rsidRDefault="0001034D" w:rsidP="0001034D">
      <w:r>
        <w:t>In dieser Tabelle befinden sich alle notwendigen Mitarbeiterinformationen, als Primärschlüssel wird die fortlaufende „employeeid“ verwendet. In dieser Tabelle müssen bis auf „first_name“ und „end_date“ alle Felder befüllt werden.</w:t>
      </w:r>
    </w:p>
    <w:p w14:paraId="58B6B911" w14:textId="77777777" w:rsidR="0001034D" w:rsidRDefault="0001034D" w:rsidP="0001034D">
      <w:pPr>
        <w:jc w:val="center"/>
        <w:rPr>
          <w:noProof/>
        </w:rPr>
      </w:pPr>
    </w:p>
    <w:p w14:paraId="74E6A20E" w14:textId="77777777" w:rsidR="0001034D" w:rsidRDefault="0001034D" w:rsidP="0001034D">
      <w:pPr>
        <w:keepNext/>
        <w:jc w:val="center"/>
      </w:pPr>
      <w:r>
        <w:rPr>
          <w:noProof/>
          <w:lang w:val="en-US"/>
        </w:rPr>
        <mc:AlternateContent>
          <mc:Choice Requires="wps">
            <w:drawing>
              <wp:anchor distT="0" distB="0" distL="114300" distR="114300" simplePos="0" relativeHeight="251658260" behindDoc="0" locked="0" layoutInCell="1" allowOverlap="1" wp14:anchorId="25C86A43" wp14:editId="14A16116">
                <wp:simplePos x="0" y="0"/>
                <wp:positionH relativeFrom="column">
                  <wp:posOffset>776605</wp:posOffset>
                </wp:positionH>
                <wp:positionV relativeFrom="paragraph">
                  <wp:posOffset>2028190</wp:posOffset>
                </wp:positionV>
                <wp:extent cx="4210050" cy="63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6F2D108C" w14:textId="57601FB3" w:rsidR="0001034D" w:rsidRPr="00867BDB" w:rsidRDefault="0001034D" w:rsidP="0001034D">
                            <w:pPr>
                              <w:pStyle w:val="Beschriftung"/>
                              <w:rPr>
                                <w:noProof/>
                              </w:rPr>
                            </w:pPr>
                            <w:bookmarkStart w:id="143" w:name="_Toc94546059"/>
                            <w:bookmarkStart w:id="144" w:name="_Toc94518365"/>
                            <w:r>
                              <w:t xml:space="preserve">Abbildung </w:t>
                            </w:r>
                            <w:r>
                              <w:fldChar w:fldCharType="begin"/>
                            </w:r>
                            <w:r>
                              <w:instrText>SEQ Abbildung \* ARABIC</w:instrText>
                            </w:r>
                            <w:r>
                              <w:fldChar w:fldCharType="separate"/>
                            </w:r>
                            <w:r w:rsidR="00C34A8C">
                              <w:rPr>
                                <w:noProof/>
                              </w:rPr>
                              <w:t>29</w:t>
                            </w:r>
                            <w:r>
                              <w:fldChar w:fldCharType="end"/>
                            </w:r>
                            <w:r>
                              <w:t>: Tabelle "employee"</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6A43" id="Textfeld 34" o:spid="_x0000_s1036" type="#_x0000_t202" style="position:absolute;left:0;text-align:left;margin-left:61.15pt;margin-top:159.7pt;width:331.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" stroked="f">
                <v:textbox style="mso-fit-shape-to-text:t" inset="0,0,0,0">
                  <w:txbxContent>
                    <w:p w14:paraId="6F2D108C" w14:textId="57601FB3" w:rsidR="0001034D" w:rsidRPr="00867BDB" w:rsidRDefault="0001034D" w:rsidP="0001034D">
                      <w:pPr>
                        <w:pStyle w:val="Beschriftung"/>
                        <w:rPr>
                          <w:noProof/>
                        </w:rPr>
                      </w:pPr>
                      <w:bookmarkStart w:id="145" w:name="_Toc94546059"/>
                      <w:bookmarkStart w:id="146" w:name="_Toc94518365"/>
                      <w:r>
                        <w:t xml:space="preserve">Abbildung </w:t>
                      </w:r>
                      <w:r>
                        <w:fldChar w:fldCharType="begin"/>
                      </w:r>
                      <w:r>
                        <w:instrText>SEQ Abbildung \* ARABIC</w:instrText>
                      </w:r>
                      <w:r>
                        <w:fldChar w:fldCharType="separate"/>
                      </w:r>
                      <w:r w:rsidR="00C34A8C">
                        <w:rPr>
                          <w:noProof/>
                        </w:rPr>
                        <w:t>29</w:t>
                      </w:r>
                      <w:r>
                        <w:fldChar w:fldCharType="end"/>
                      </w:r>
                      <w:r>
                        <w:t>: Tabelle "employee"</w:t>
                      </w:r>
                      <w:bookmarkEnd w:id="145"/>
                      <w:bookmarkEnd w:id="146"/>
                    </w:p>
                  </w:txbxContent>
                </v:textbox>
              </v:shape>
            </w:pict>
          </mc:Fallback>
        </mc:AlternateContent>
      </w:r>
      <w:r>
        <w:rPr>
          <w:noProof/>
          <w:lang w:val="en-US"/>
        </w:rPr>
        <w:drawing>
          <wp:anchor distT="0" distB="0" distL="114300" distR="114300" simplePos="0" relativeHeight="251658259" behindDoc="0" locked="0" layoutInCell="1" allowOverlap="1" wp14:anchorId="0E164D2E" wp14:editId="089B9C6E">
            <wp:simplePos x="0" y="0"/>
            <wp:positionH relativeFrom="column">
              <wp:posOffset>776605</wp:posOffset>
            </wp:positionH>
            <wp:positionV relativeFrom="paragraph">
              <wp:posOffset>-635</wp:posOffset>
            </wp:positionV>
            <wp:extent cx="4210050" cy="1971675"/>
            <wp:effectExtent l="0" t="0" r="0" b="9525"/>
            <wp:wrapNone/>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4210050" cy="1971675"/>
                    </a:xfrm>
                    <a:prstGeom prst="rect">
                      <a:avLst/>
                    </a:prstGeom>
                  </pic:spPr>
                </pic:pic>
              </a:graphicData>
            </a:graphic>
            <wp14:sizeRelH relativeFrom="page">
              <wp14:pctWidth>0</wp14:pctWidth>
            </wp14:sizeRelH>
            <wp14:sizeRelV relativeFrom="page">
              <wp14:pctHeight>0</wp14:pctHeight>
            </wp14:sizeRelV>
          </wp:anchor>
        </w:drawing>
      </w:r>
    </w:p>
    <w:p w14:paraId="4EE3EDF8" w14:textId="474A0452" w:rsidR="0001034D" w:rsidRDefault="0001034D" w:rsidP="0001034D">
      <w:pPr>
        <w:pStyle w:val="Beschriftung"/>
      </w:pPr>
      <w:bookmarkStart w:id="147" w:name="_Toc94518366"/>
      <w:r>
        <w:t xml:space="preserve">Abbildung </w:t>
      </w:r>
      <w:r>
        <w:fldChar w:fldCharType="begin"/>
      </w:r>
      <w:r>
        <w:instrText>SEQ Abbildung \* ARABIC</w:instrText>
      </w:r>
      <w:r>
        <w:fldChar w:fldCharType="separate"/>
      </w:r>
      <w:r w:rsidR="00C34A8C">
        <w:rPr>
          <w:noProof/>
        </w:rPr>
        <w:t>30</w:t>
      </w:r>
      <w:r>
        <w:fldChar w:fldCharType="end"/>
      </w:r>
      <w:r>
        <w:t>: Tabelle "employee"</w:t>
      </w:r>
      <w:bookmarkEnd w:id="147"/>
    </w:p>
    <w:p w14:paraId="192D18BD" w14:textId="77777777" w:rsidR="0001034D" w:rsidRDefault="0001034D" w:rsidP="0001034D"/>
    <w:p w14:paraId="721AD5BC" w14:textId="77777777" w:rsidR="0001034D" w:rsidRDefault="0001034D" w:rsidP="0001034D"/>
    <w:p w14:paraId="0A868DA7" w14:textId="77777777" w:rsidR="0001034D" w:rsidRDefault="0001034D" w:rsidP="0001034D"/>
    <w:p w14:paraId="66F4F8FC" w14:textId="77777777" w:rsidR="0001034D" w:rsidRDefault="0001034D" w:rsidP="0001034D"/>
    <w:p w14:paraId="5F00DA06" w14:textId="77777777" w:rsidR="0001034D" w:rsidRDefault="0001034D" w:rsidP="0001034D"/>
    <w:p w14:paraId="3EB90966" w14:textId="77777777" w:rsidR="0001034D" w:rsidRDefault="0001034D" w:rsidP="0001034D"/>
    <w:p w14:paraId="5BAA5323" w14:textId="77777777" w:rsidR="0001034D" w:rsidRDefault="0001034D" w:rsidP="0001034D"/>
    <w:p w14:paraId="304451B0" w14:textId="77777777" w:rsidR="0001034D" w:rsidRDefault="0001034D" w:rsidP="0001034D">
      <w:pPr>
        <w:rPr>
          <w:b/>
          <w:bCs/>
        </w:rPr>
      </w:pPr>
    </w:p>
    <w:p w14:paraId="47FE9CF6" w14:textId="77777777" w:rsidR="0001034D" w:rsidRDefault="0001034D" w:rsidP="0001034D">
      <w:pPr>
        <w:rPr>
          <w:b/>
          <w:bCs/>
        </w:rPr>
      </w:pPr>
    </w:p>
    <w:p w14:paraId="0DD862E9" w14:textId="77777777" w:rsidR="0001034D" w:rsidRDefault="0001034D" w:rsidP="0001034D">
      <w:pPr>
        <w:rPr>
          <w:b/>
          <w:bCs/>
        </w:rPr>
      </w:pPr>
    </w:p>
    <w:p w14:paraId="41573A71" w14:textId="77777777" w:rsidR="0001034D" w:rsidRPr="00C93619" w:rsidRDefault="0001034D" w:rsidP="0001034D">
      <w:pPr>
        <w:pStyle w:val="berschrift3"/>
      </w:pPr>
      <w:bookmarkStart w:id="148" w:name="_Toc1578673625"/>
      <w:bookmarkStart w:id="149" w:name="_Toc94545624"/>
      <w:r w:rsidRPr="00C93619">
        <w:t>Tabelle „department“</w:t>
      </w:r>
      <w:bookmarkEnd w:id="148"/>
      <w:bookmarkEnd w:id="149"/>
    </w:p>
    <w:p w14:paraId="4A69EAED" w14:textId="77777777" w:rsidR="0001034D" w:rsidRDefault="0001034D" w:rsidP="0001034D">
      <w:r>
        <w:t xml:space="preserve">Hier werden die Informationen der jeweiligen Abteilung gespeichert, der Primärschlüssel wurde auf das Feld „department_id“ gesetzt. Das Feld „name“ beinhaltet die Bezeichnung der Abteilung und wurde auf </w:t>
      </w:r>
      <w:r w:rsidRPr="00DD05FC">
        <w:t xml:space="preserve">UNIQUE </w:t>
      </w:r>
      <w:r>
        <w:t>gesetzt, da keine identischen Departments angelegt werden sollen.</w:t>
      </w:r>
    </w:p>
    <w:p w14:paraId="5C6652D3" w14:textId="77777777" w:rsidR="0001034D" w:rsidRDefault="0001034D" w:rsidP="0001034D"/>
    <w:p w14:paraId="5C84427D" w14:textId="77777777" w:rsidR="0001034D" w:rsidRDefault="0001034D" w:rsidP="0001034D"/>
    <w:p w14:paraId="58F7AD72" w14:textId="77777777" w:rsidR="0001034D" w:rsidRDefault="0001034D" w:rsidP="0001034D"/>
    <w:p w14:paraId="30C5C7CE" w14:textId="77777777" w:rsidR="0001034D" w:rsidRDefault="0001034D" w:rsidP="0001034D">
      <w:pPr>
        <w:keepNext/>
        <w:jc w:val="center"/>
      </w:pPr>
      <w:r>
        <w:rPr>
          <w:noProof/>
          <w:lang w:val="en-US"/>
        </w:rPr>
        <w:drawing>
          <wp:inline distT="0" distB="0" distL="0" distR="0" wp14:anchorId="54CCDCB6" wp14:editId="523C0729">
            <wp:extent cx="4267200" cy="5619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561975"/>
                    </a:xfrm>
                    <a:prstGeom prst="rect">
                      <a:avLst/>
                    </a:prstGeom>
                  </pic:spPr>
                </pic:pic>
              </a:graphicData>
            </a:graphic>
          </wp:inline>
        </w:drawing>
      </w:r>
    </w:p>
    <w:p w14:paraId="2E8EF810" w14:textId="1E7C65BA" w:rsidR="0001034D" w:rsidRDefault="0001034D" w:rsidP="0001034D">
      <w:pPr>
        <w:pStyle w:val="Beschriftung"/>
      </w:pPr>
      <w:bookmarkStart w:id="150" w:name="_Toc94518367"/>
      <w:r>
        <w:t xml:space="preserve">Abbildung </w:t>
      </w:r>
      <w:r>
        <w:fldChar w:fldCharType="begin"/>
      </w:r>
      <w:r>
        <w:instrText>SEQ Abbildung \* ARABIC</w:instrText>
      </w:r>
      <w:r>
        <w:fldChar w:fldCharType="separate"/>
      </w:r>
      <w:r w:rsidR="00C34A8C">
        <w:rPr>
          <w:noProof/>
        </w:rPr>
        <w:t>31</w:t>
      </w:r>
      <w:r>
        <w:fldChar w:fldCharType="end"/>
      </w:r>
      <w:r>
        <w:t>: Tabelle "department"</w:t>
      </w:r>
      <w:bookmarkEnd w:id="150"/>
    </w:p>
    <w:p w14:paraId="3DCF4991" w14:textId="77777777" w:rsidR="0001034D" w:rsidRDefault="0001034D" w:rsidP="0001034D"/>
    <w:p w14:paraId="54460BA7" w14:textId="77777777" w:rsidR="0001034D" w:rsidRDefault="0001034D" w:rsidP="0001034D">
      <w:pPr>
        <w:rPr>
          <w:b/>
          <w:bCs/>
        </w:rPr>
      </w:pPr>
    </w:p>
    <w:p w14:paraId="1E39E68D" w14:textId="77777777" w:rsidR="0001034D" w:rsidRPr="00CC4265" w:rsidRDefault="0001034D" w:rsidP="0001034D">
      <w:pPr>
        <w:pStyle w:val="berschrift3"/>
      </w:pPr>
      <w:bookmarkStart w:id="151" w:name="_Toc408280319"/>
      <w:bookmarkStart w:id="152" w:name="_Toc94545625"/>
      <w:r w:rsidRPr="00CC4265">
        <w:t>Tabelle „targetconfig“</w:t>
      </w:r>
      <w:bookmarkEnd w:id="151"/>
      <w:bookmarkEnd w:id="152"/>
    </w:p>
    <w:p w14:paraId="2E4E83BE" w14:textId="77777777" w:rsidR="0001034D" w:rsidRDefault="0001034D" w:rsidP="0001034D">
      <w:r>
        <w:t>In dieser Tabelle wird definiert, welche Mitarbeiterdaten an die Zielsysteme exportiert werden, dabei wird in den „check“-Feldern mittels Tinyint (1 = True/2 = False) der gewünschte Wert gesetzt. Diese Konfiguration kann anschließend in der Tabelle „targetstate“ ausgewählt werden. Um zu verhindern, dass doppelte Einträge angelegt werden, wurde die Kombination der „check“-Felder auf UNIQUE gesetzt. Des weiteren existiert das Feld „description“ in der die Beschreibung der Konfiguration gespeichert ist.</w:t>
      </w:r>
    </w:p>
    <w:p w14:paraId="1520E5AB" w14:textId="77777777" w:rsidR="0001034D" w:rsidRDefault="0001034D" w:rsidP="0001034D"/>
    <w:p w14:paraId="2A179C33" w14:textId="77777777" w:rsidR="0001034D" w:rsidRDefault="0001034D" w:rsidP="0001034D">
      <w:pPr>
        <w:keepNext/>
        <w:spacing w:after="160" w:line="259" w:lineRule="auto"/>
        <w:jc w:val="center"/>
      </w:pPr>
      <w:r>
        <w:rPr>
          <w:noProof/>
          <w:lang w:val="en-US"/>
        </w:rPr>
        <w:drawing>
          <wp:inline distT="0" distB="0" distL="0" distR="0" wp14:anchorId="63EB8FF3" wp14:editId="5EFE583C">
            <wp:extent cx="4343400" cy="1800225"/>
            <wp:effectExtent l="0" t="0" r="0" b="9525"/>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46"/>
                    <a:stretch>
                      <a:fillRect/>
                    </a:stretch>
                  </pic:blipFill>
                  <pic:spPr>
                    <a:xfrm>
                      <a:off x="0" y="0"/>
                      <a:ext cx="4343400" cy="1800225"/>
                    </a:xfrm>
                    <a:prstGeom prst="rect">
                      <a:avLst/>
                    </a:prstGeom>
                  </pic:spPr>
                </pic:pic>
              </a:graphicData>
            </a:graphic>
          </wp:inline>
        </w:drawing>
      </w:r>
    </w:p>
    <w:p w14:paraId="66D02A84" w14:textId="7DFB0020" w:rsidR="0001034D" w:rsidRDefault="0001034D" w:rsidP="0001034D">
      <w:pPr>
        <w:pStyle w:val="Beschriftung"/>
      </w:pPr>
      <w:bookmarkStart w:id="153" w:name="_Toc94518368"/>
      <w:r>
        <w:t xml:space="preserve">Abbildung </w:t>
      </w:r>
      <w:r>
        <w:fldChar w:fldCharType="begin"/>
      </w:r>
      <w:r>
        <w:instrText>SEQ Abbildung \* ARABIC</w:instrText>
      </w:r>
      <w:r>
        <w:fldChar w:fldCharType="separate"/>
      </w:r>
      <w:r w:rsidR="00C34A8C">
        <w:rPr>
          <w:noProof/>
        </w:rPr>
        <w:t>32</w:t>
      </w:r>
      <w:r>
        <w:fldChar w:fldCharType="end"/>
      </w:r>
      <w:r>
        <w:t xml:space="preserve">: </w:t>
      </w:r>
      <w:r w:rsidRPr="004839F0">
        <w:t>Tabelle "targetconfig"</w:t>
      </w:r>
      <w:bookmarkEnd w:id="153"/>
    </w:p>
    <w:p w14:paraId="5AFBE98F" w14:textId="77777777" w:rsidR="0001034D" w:rsidRDefault="0001034D" w:rsidP="0001034D">
      <w:pPr>
        <w:spacing w:after="160" w:line="259" w:lineRule="auto"/>
        <w:jc w:val="center"/>
        <w:rPr>
          <w:lang w:val="de-DE"/>
        </w:rPr>
      </w:pPr>
    </w:p>
    <w:p w14:paraId="0D3C0A77" w14:textId="77777777" w:rsidR="0001034D" w:rsidRPr="000D123E" w:rsidRDefault="0001034D" w:rsidP="0001034D">
      <w:pPr>
        <w:pStyle w:val="berschrift3"/>
        <w:rPr>
          <w:sz w:val="32"/>
          <w:szCs w:val="32"/>
        </w:rPr>
      </w:pPr>
      <w:bookmarkStart w:id="154" w:name="_Toc1183710765"/>
      <w:bookmarkStart w:id="155" w:name="_Toc94545626"/>
      <w:r w:rsidRPr="00211779">
        <w:lastRenderedPageBreak/>
        <w:t>Tabelle „targetstate“</w:t>
      </w:r>
      <w:bookmarkEnd w:id="154"/>
      <w:bookmarkEnd w:id="155"/>
    </w:p>
    <w:p w14:paraId="536A1FD7" w14:textId="77777777" w:rsidR="0001034D" w:rsidRDefault="0001034D" w:rsidP="0001034D">
      <w:r>
        <w:t>Diese Tabelle dient zur Konfiguration der Zielsysteme, dabei ist zu beachten, dass je nach Zielsystem einige Felder als Pflichtfelder definiert wurden. Als Primärschlüssel dient das Feld „targetstate_id“. Der Timestamp „last_synced“ wird dabei auf den Zeitpunkt der Ausführung des Exports in das Zielsystems gesetzt, dadurch lässt sich nachvollziehen, wann der Export in das jeweilig konfigurierte Zielsystem durchgeführt wurde. Der Timestamp „active_since“ wird gesetzt, sobald eine Konfiguration aktiv gesetzt wurde (entweder direkt bei der Anlage der targetstate, wenn er im selben Zug auf aktiv gesetzt wird, oder wenn es sich um eine inaktiven Datensatz handelt, bei dessen Aktivierung). Der Timestamp „last_updated“ wird wiederum gesetzt, wenn eine Änderung in der jeweiligen Targetstate durchgeführt wurde.</w:t>
      </w:r>
    </w:p>
    <w:p w14:paraId="2954662E" w14:textId="77777777" w:rsidR="0001034D" w:rsidRDefault="0001034D" w:rsidP="0001034D">
      <w:r>
        <w:t>Im Feld „type“ wird das jeweilige Zielsystem eingetragen (CSV, JSON, LDAP oder MYSQL). Abhängig von dieser Auswahl sind anschließend die Felder „port“, „path“, „user“, „password“, „hostname“ und „tablename“ jeweils Pflichtfelder.</w:t>
      </w:r>
    </w:p>
    <w:p w14:paraId="25E0BBD8" w14:textId="77777777" w:rsidR="0001034D" w:rsidRDefault="0001034D" w:rsidP="0001034D">
      <w:r>
        <w:t>Dabei ist anzumerken, dass pro Abteilung (Feld „department_id“) und ausgewählter Konfiguration der zu exportierenden Mitarbeiterfelder (Feld „targetconfig_id“) mehrere Zielsysteme (Feld „type“) ausgewählt werden können.</w:t>
      </w:r>
    </w:p>
    <w:p w14:paraId="39930BBC" w14:textId="77777777" w:rsidR="0001034D" w:rsidRDefault="0001034D" w:rsidP="0001034D">
      <w:r>
        <w:t xml:space="preserve">Zum Beispiel für die Abteilung „Sales“ dieselben Mitarbeiterdaten (die über die Tabelle targetconfig gesetzt wurden) mehrere Zielsysteme definiert werden. </w:t>
      </w:r>
    </w:p>
    <w:p w14:paraId="593602F6" w14:textId="77777777" w:rsidR="0001034D" w:rsidRPr="0070298B" w:rsidRDefault="0001034D" w:rsidP="0001034D">
      <w:pPr>
        <w:rPr>
          <w:color w:val="000000" w:themeColor="text1"/>
        </w:rPr>
      </w:pPr>
      <w:r w:rsidRPr="0070298B">
        <w:rPr>
          <w:color w:val="000000" w:themeColor="text1"/>
        </w:rPr>
        <w:t xml:space="preserve">Die Felder </w:t>
      </w:r>
      <w:r>
        <w:rPr>
          <w:color w:val="000000" w:themeColor="text1"/>
        </w:rPr>
        <w:t>„</w:t>
      </w:r>
      <w:r w:rsidRPr="0070298B">
        <w:rPr>
          <w:color w:val="000000" w:themeColor="text1"/>
        </w:rPr>
        <w:t>port</w:t>
      </w:r>
      <w:r>
        <w:rPr>
          <w:color w:val="000000" w:themeColor="text1"/>
        </w:rPr>
        <w:t>“</w:t>
      </w:r>
      <w:r w:rsidRPr="0070298B">
        <w:rPr>
          <w:color w:val="000000" w:themeColor="text1"/>
        </w:rPr>
        <w:t xml:space="preserve">, </w:t>
      </w:r>
      <w:r>
        <w:rPr>
          <w:color w:val="000000" w:themeColor="text1"/>
        </w:rPr>
        <w:t>„</w:t>
      </w:r>
      <w:r w:rsidRPr="0070298B">
        <w:rPr>
          <w:color w:val="000000" w:themeColor="text1"/>
        </w:rPr>
        <w:t>path</w:t>
      </w:r>
      <w:r>
        <w:rPr>
          <w:color w:val="000000" w:themeColor="text1"/>
        </w:rPr>
        <w:t>“</w:t>
      </w:r>
      <w:r w:rsidRPr="0070298B">
        <w:rPr>
          <w:color w:val="000000" w:themeColor="text1"/>
        </w:rPr>
        <w:t xml:space="preserve">, </w:t>
      </w:r>
      <w:r>
        <w:rPr>
          <w:color w:val="000000" w:themeColor="text1"/>
        </w:rPr>
        <w:t>„</w:t>
      </w:r>
      <w:r w:rsidRPr="0070298B">
        <w:rPr>
          <w:color w:val="000000" w:themeColor="text1"/>
        </w:rPr>
        <w:t>user</w:t>
      </w:r>
      <w:r>
        <w:rPr>
          <w:color w:val="000000" w:themeColor="text1"/>
        </w:rPr>
        <w:t>“</w:t>
      </w:r>
      <w:r w:rsidRPr="0070298B">
        <w:rPr>
          <w:color w:val="000000" w:themeColor="text1"/>
        </w:rPr>
        <w:t xml:space="preserve">, </w:t>
      </w:r>
      <w:r>
        <w:rPr>
          <w:color w:val="000000" w:themeColor="text1"/>
        </w:rPr>
        <w:t>„</w:t>
      </w:r>
      <w:r w:rsidRPr="0070298B">
        <w:rPr>
          <w:color w:val="000000" w:themeColor="text1"/>
        </w:rPr>
        <w:t>password</w:t>
      </w:r>
      <w:r>
        <w:rPr>
          <w:color w:val="000000" w:themeColor="text1"/>
        </w:rPr>
        <w:t>“</w:t>
      </w:r>
      <w:r w:rsidRPr="0070298B">
        <w:rPr>
          <w:color w:val="000000" w:themeColor="text1"/>
        </w:rPr>
        <w:t xml:space="preserve">, </w:t>
      </w:r>
      <w:r>
        <w:rPr>
          <w:color w:val="000000" w:themeColor="text1"/>
        </w:rPr>
        <w:t>„</w:t>
      </w:r>
      <w:r w:rsidRPr="0070298B">
        <w:rPr>
          <w:color w:val="000000" w:themeColor="text1"/>
        </w:rPr>
        <w:t>hostname</w:t>
      </w:r>
      <w:r>
        <w:rPr>
          <w:color w:val="000000" w:themeColor="text1"/>
        </w:rPr>
        <w:t>“</w:t>
      </w:r>
      <w:r w:rsidRPr="0070298B">
        <w:rPr>
          <w:color w:val="000000" w:themeColor="text1"/>
        </w:rPr>
        <w:t xml:space="preserve"> und </w:t>
      </w:r>
      <w:r>
        <w:rPr>
          <w:color w:val="000000" w:themeColor="text1"/>
        </w:rPr>
        <w:t>„</w:t>
      </w:r>
      <w:r w:rsidRPr="0070298B">
        <w:rPr>
          <w:color w:val="000000" w:themeColor="text1"/>
        </w:rPr>
        <w:t>tablename</w:t>
      </w:r>
      <w:r>
        <w:rPr>
          <w:color w:val="000000" w:themeColor="text1"/>
        </w:rPr>
        <w:t>“</w:t>
      </w:r>
      <w:r w:rsidRPr="0070298B">
        <w:rPr>
          <w:color w:val="000000" w:themeColor="text1"/>
        </w:rPr>
        <w:t xml:space="preserve">, werden zur </w:t>
      </w:r>
      <w:r w:rsidRPr="398A4EDD">
        <w:rPr>
          <w:color w:val="000000" w:themeColor="text1"/>
        </w:rPr>
        <w:t>Konfiguration</w:t>
      </w:r>
      <w:r w:rsidRPr="0070298B">
        <w:rPr>
          <w:color w:val="000000" w:themeColor="text1"/>
        </w:rPr>
        <w:t xml:space="preserve"> der Zielsysteme verwendet und werden in der Eingabe durch das Frontend beschr</w:t>
      </w:r>
      <w:r>
        <w:rPr>
          <w:color w:val="000000" w:themeColor="text1"/>
        </w:rPr>
        <w:t>4</w:t>
      </w:r>
      <w:r w:rsidRPr="0070298B">
        <w:rPr>
          <w:color w:val="000000" w:themeColor="text1"/>
        </w:rPr>
        <w:t>änkt welche dieser Felder für d</w:t>
      </w:r>
      <w:r>
        <w:rPr>
          <w:color w:val="000000" w:themeColor="text1"/>
        </w:rPr>
        <w:t xml:space="preserve">en gewählten Zieltyp benötigt werden. </w:t>
      </w:r>
      <w:r>
        <w:br/>
      </w:r>
      <w:r>
        <w:rPr>
          <w:color w:val="000000" w:themeColor="text1"/>
        </w:rPr>
        <w:t>Zum Beispiel benötigt das Zielsystem MYSQL alle dieser Felder außer „tablename“ und CSV nur das „path“ Feld, die Erstellung einer Targetstate wird dementsprechend auch so limitiert. Die Nutzung der benötigten Felder wird in dem Zielsystem weiter beschrieben.</w:t>
      </w:r>
    </w:p>
    <w:p w14:paraId="081C8524" w14:textId="77777777" w:rsidR="0001034D" w:rsidRDefault="0001034D" w:rsidP="0001034D">
      <w:pPr>
        <w:spacing w:after="160" w:line="259" w:lineRule="auto"/>
        <w:rPr>
          <w:lang w:val="de-DE"/>
        </w:rPr>
      </w:pPr>
    </w:p>
    <w:p w14:paraId="492C6D86" w14:textId="77777777" w:rsidR="0001034D" w:rsidRDefault="0001034D" w:rsidP="0001034D">
      <w:pPr>
        <w:keepNext/>
        <w:spacing w:after="160" w:line="259" w:lineRule="auto"/>
        <w:jc w:val="center"/>
      </w:pPr>
      <w:r>
        <w:rPr>
          <w:noProof/>
          <w:lang w:val="en-US"/>
        </w:rPr>
        <w:drawing>
          <wp:inline distT="0" distB="0" distL="0" distR="0" wp14:anchorId="5E8BD268" wp14:editId="3513CD1A">
            <wp:extent cx="5638800" cy="2371725"/>
            <wp:effectExtent l="0" t="0" r="0" b="9525"/>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47"/>
                    <a:stretch>
                      <a:fillRect/>
                    </a:stretch>
                  </pic:blipFill>
                  <pic:spPr>
                    <a:xfrm>
                      <a:off x="0" y="0"/>
                      <a:ext cx="5638800" cy="2371725"/>
                    </a:xfrm>
                    <a:prstGeom prst="rect">
                      <a:avLst/>
                    </a:prstGeom>
                  </pic:spPr>
                </pic:pic>
              </a:graphicData>
            </a:graphic>
          </wp:inline>
        </w:drawing>
      </w:r>
    </w:p>
    <w:p w14:paraId="48729767" w14:textId="549E5DD4" w:rsidR="0001034D" w:rsidRDefault="0001034D" w:rsidP="0001034D">
      <w:pPr>
        <w:pStyle w:val="Beschriftung"/>
        <w:rPr>
          <w:lang w:val="de-DE"/>
        </w:rPr>
      </w:pPr>
      <w:bookmarkStart w:id="156" w:name="_Toc94518369"/>
      <w:r>
        <w:t xml:space="preserve">Abbildung </w:t>
      </w:r>
      <w:r>
        <w:fldChar w:fldCharType="begin"/>
      </w:r>
      <w:r>
        <w:instrText>SEQ Abbildung \* ARABIC</w:instrText>
      </w:r>
      <w:r>
        <w:fldChar w:fldCharType="separate"/>
      </w:r>
      <w:r w:rsidR="00C34A8C">
        <w:rPr>
          <w:noProof/>
        </w:rPr>
        <w:t>33</w:t>
      </w:r>
      <w:r>
        <w:fldChar w:fldCharType="end"/>
      </w:r>
      <w:r>
        <w:t>:</w:t>
      </w:r>
      <w:r w:rsidRPr="00682EBF">
        <w:t xml:space="preserve"> Tabelle "targetstate"</w:t>
      </w:r>
      <w:bookmarkEnd w:id="156"/>
    </w:p>
    <w:p w14:paraId="6F272F92" w14:textId="19DFF23C" w:rsidR="0001034D" w:rsidRDefault="0001034D" w:rsidP="0001034D">
      <w:pPr>
        <w:pStyle w:val="berschrift2"/>
      </w:pPr>
      <w:bookmarkStart w:id="157" w:name="_Toc1365028080"/>
      <w:bookmarkStart w:id="158" w:name="_Toc94545627"/>
      <w:r>
        <w:t>Zielsysteme</w:t>
      </w:r>
      <w:bookmarkEnd w:id="157"/>
      <w:bookmarkEnd w:id="158"/>
    </w:p>
    <w:p w14:paraId="4D58D61F" w14:textId="77777777" w:rsidR="0001034D" w:rsidRDefault="0001034D" w:rsidP="0001034D">
      <w:pPr>
        <w:jc w:val="center"/>
        <w:rPr>
          <w:b/>
          <w:bCs/>
          <w:sz w:val="32"/>
          <w:szCs w:val="32"/>
        </w:rPr>
      </w:pPr>
    </w:p>
    <w:p w14:paraId="641B3442" w14:textId="3668C48F" w:rsidR="0001034D" w:rsidRPr="00AC1433" w:rsidRDefault="0001034D" w:rsidP="005D0698">
      <w:pPr>
        <w:pStyle w:val="berschrift3"/>
        <w:numPr>
          <w:ilvl w:val="0"/>
          <w:numId w:val="0"/>
        </w:numPr>
        <w:ind w:left="793"/>
      </w:pPr>
      <w:bookmarkStart w:id="159" w:name="_Toc1305380085"/>
      <w:bookmarkStart w:id="160" w:name="_Toc94545628"/>
      <w:r>
        <w:t>5.2.1 CSV und JSON</w:t>
      </w:r>
      <w:bookmarkEnd w:id="159"/>
      <w:bookmarkEnd w:id="160"/>
    </w:p>
    <w:p w14:paraId="02B0AF62" w14:textId="77777777" w:rsidR="0001034D" w:rsidRDefault="0001034D" w:rsidP="0001034D">
      <w:r>
        <w:t xml:space="preserve">Die Zielsysteme „CSV“ und „JSON“ benötigen nur das Konfigurationsfeld „Path“ aus der Tabelle „targeststate“, hier wird Pfad angegeben, auf dem die Daten abgelegt werden sollen.  </w:t>
      </w:r>
    </w:p>
    <w:p w14:paraId="4F44E930" w14:textId="77777777" w:rsidR="0001034D" w:rsidRDefault="0001034D" w:rsidP="0001034D">
      <w:r>
        <w:lastRenderedPageBreak/>
        <w:t>Die Exporte für die Zielsysteme JSON und CSV wurden in der Datenbank über Stored Procedures umgesetzt und über zeitlichen Events in der Datenbank getriggert. Dafür ist das „Path“ Feld der „targetstate“ Tabelle notwendig, darüber hinaus müssen die Felder „department_id“, „tagetconfig_id“ und „active“ gesetzt werden, um die zu exportierenden Konfigurationen daraus ermitteln zu können.</w:t>
      </w:r>
    </w:p>
    <w:p w14:paraId="21B2C530" w14:textId="77777777" w:rsidR="0001034D" w:rsidRDefault="0001034D" w:rsidP="0001034D">
      <w:r>
        <w:t>Innerhalb der Stored Procedure wird eine temporäre Tabelle erstellt und in diese die Mitarbeiterdaten geladen, hierbei werden die Einstellungen in der Tabelle „targetconfig“ berücksichtig und nur die in dieser Tabelle definierten Daten auf den angegebenen Pfad („Path“ aus „targetstate“) im jeweiligem Datenformat für die jeweilig definierte Abteilung exportiert.</w:t>
      </w:r>
    </w:p>
    <w:p w14:paraId="62437862" w14:textId="77777777" w:rsidR="0001034D" w:rsidRDefault="0001034D" w:rsidP="0001034D">
      <w:r>
        <w:t>Das bedeutet zum Beispiel, wenn in der Tabelle „targetconfig definiert wurde, dass alle Mitarbeiterdaten der Abteilung „Sales“ für das Zielsystem „CSV“ exportiert werden sollen, wird dies in den Stored Procedures geprüft und die Daten der Sales-Mitarbeiter anschließend auf das entsprechende Laufwerk abgelegt. Dabei wird durch folgende Logik in den Stored Procedures verwendet.</w:t>
      </w:r>
    </w:p>
    <w:p w14:paraId="516E3F69" w14:textId="77777777" w:rsidR="0001034D" w:rsidRDefault="0001034D" w:rsidP="0001034D"/>
    <w:p w14:paraId="0D8389FF" w14:textId="77777777" w:rsidR="0001034D" w:rsidRDefault="0001034D" w:rsidP="0001034D">
      <w:r>
        <w:t>Sobald ein neuer Mitarbeiter eingefügt oder verändert wurde, wird in der Tabelle „employee“ in das Feld „last_changed“ der aktuelle Timestamp gesetzt, in der Tabelle „targetstate“ gibt es das Feld „last_synced“, dass bei jedem Durchlauf der Synchronisation ebenfalls einem Timestamp setzt. Sobald das Feld „last_changed“ in der Employee-Table zeitlich vor dem Feld „last_synced“ in der Targestate-Table liegt, wird dieser Mitarbeiter in das Zielsystem exportiert, ansonsten nicht.</w:t>
      </w:r>
    </w:p>
    <w:p w14:paraId="0A51AFDE" w14:textId="77777777" w:rsidR="0001034D" w:rsidRDefault="0001034D" w:rsidP="0001034D"/>
    <w:p w14:paraId="7AD47BE9" w14:textId="77777777" w:rsidR="0001034D" w:rsidRDefault="0001034D" w:rsidP="0001034D">
      <w:r>
        <w:t>Dieselbe Funktionalität bietet aus das Zielsystem „JSON“, hierbei werden die Mitarbeiterdaten in ein JSON-Format exportiert.</w:t>
      </w:r>
    </w:p>
    <w:p w14:paraId="44A2968D" w14:textId="77777777" w:rsidR="0001034D" w:rsidRDefault="0001034D" w:rsidP="0001034D">
      <w:r>
        <w:t>Damit der Datenbankservice auch die benötigen Schreibrechte besitzt, um auf die ausgewählten Pfade die Daten der Zielsysteme abzulegen, muss unter dem jeweiligen Betriebssystem für den Benutzer „Netzwerkdienst“ die Schreibrechte definiert werden (hier als Beispiel unter Windows 10):</w:t>
      </w:r>
    </w:p>
    <w:p w14:paraId="2C767145" w14:textId="77777777" w:rsidR="0001034D" w:rsidRDefault="0001034D" w:rsidP="0001034D">
      <w:pPr>
        <w:spacing w:after="160" w:line="259" w:lineRule="auto"/>
        <w:rPr>
          <w:lang w:val="de-DE"/>
        </w:rPr>
      </w:pPr>
    </w:p>
    <w:p w14:paraId="56E439EF" w14:textId="77777777" w:rsidR="0001034D" w:rsidRDefault="0001034D" w:rsidP="0001034D">
      <w:pPr>
        <w:keepNext/>
        <w:spacing w:after="160" w:line="259" w:lineRule="auto"/>
        <w:jc w:val="center"/>
      </w:pPr>
      <w:r>
        <w:rPr>
          <w:noProof/>
          <w:lang w:val="en-US"/>
        </w:rPr>
        <w:drawing>
          <wp:inline distT="0" distB="0" distL="0" distR="0" wp14:anchorId="53B038CF" wp14:editId="2A80394A">
            <wp:extent cx="2251782" cy="2943225"/>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2273025" cy="2970991"/>
                    </a:xfrm>
                    <a:prstGeom prst="rect">
                      <a:avLst/>
                    </a:prstGeom>
                  </pic:spPr>
                </pic:pic>
              </a:graphicData>
            </a:graphic>
          </wp:inline>
        </w:drawing>
      </w:r>
    </w:p>
    <w:p w14:paraId="0C8F65D0" w14:textId="250D56E1" w:rsidR="0001034D" w:rsidRDefault="0001034D" w:rsidP="0001034D">
      <w:pPr>
        <w:pStyle w:val="Beschriftung"/>
        <w:rPr>
          <w:lang w:val="de-DE"/>
        </w:rPr>
      </w:pPr>
      <w:bookmarkStart w:id="161" w:name="_Toc94518370"/>
      <w:r>
        <w:t xml:space="preserve">Abbildung </w:t>
      </w:r>
      <w:r>
        <w:fldChar w:fldCharType="begin"/>
      </w:r>
      <w:r>
        <w:instrText>SEQ Abbildung \* ARABIC</w:instrText>
      </w:r>
      <w:r>
        <w:fldChar w:fldCharType="separate"/>
      </w:r>
      <w:r w:rsidR="00C34A8C">
        <w:rPr>
          <w:noProof/>
        </w:rPr>
        <w:t>34</w:t>
      </w:r>
      <w:r>
        <w:fldChar w:fldCharType="end"/>
      </w:r>
      <w:r>
        <w:t xml:space="preserve">: </w:t>
      </w:r>
      <w:r w:rsidRPr="002E73CC">
        <w:t xml:space="preserve">Sicherheitseinstellungen </w:t>
      </w:r>
      <w:r>
        <w:t>unter</w:t>
      </w:r>
      <w:r w:rsidRPr="002E73CC">
        <w:t xml:space="preserve"> Windows 10</w:t>
      </w:r>
      <w:bookmarkEnd w:id="161"/>
    </w:p>
    <w:p w14:paraId="744183D2" w14:textId="77777777" w:rsidR="0001034D" w:rsidRDefault="0001034D" w:rsidP="0001034D">
      <w:r>
        <w:lastRenderedPageBreak/>
        <w:t xml:space="preserve">Außerdem muss auf dem Datenbankserver die Einstellung „secure -file -priv“ deaktiviert bzw. auf NULL gesetzt werden um die Funktion „SELECT INTO OUTFILE“, die innerhalb der Stored Procedures verwendet wird, verwenden zu können. </w:t>
      </w:r>
    </w:p>
    <w:p w14:paraId="106B1663" w14:textId="77777777" w:rsidR="0001034D" w:rsidRDefault="0001034D" w:rsidP="0001034D">
      <w:pPr>
        <w:spacing w:after="160" w:line="259" w:lineRule="auto"/>
        <w:rPr>
          <w:lang w:val="de-DE"/>
        </w:rPr>
      </w:pPr>
    </w:p>
    <w:p w14:paraId="77469A9F" w14:textId="77777777" w:rsidR="0001034D" w:rsidRDefault="0001034D" w:rsidP="0001034D">
      <w:pPr>
        <w:keepNext/>
        <w:spacing w:after="160" w:line="259" w:lineRule="auto"/>
        <w:jc w:val="center"/>
      </w:pPr>
      <w:r>
        <w:rPr>
          <w:noProof/>
          <w:lang w:val="en-US"/>
        </w:rPr>
        <w:drawing>
          <wp:inline distT="0" distB="0" distL="0" distR="0" wp14:anchorId="1422886E" wp14:editId="0BD88E73">
            <wp:extent cx="5975985" cy="298499"/>
            <wp:effectExtent l="0" t="0" r="5715"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5985" cy="298499"/>
                    </a:xfrm>
                    <a:prstGeom prst="rect">
                      <a:avLst/>
                    </a:prstGeom>
                  </pic:spPr>
                </pic:pic>
              </a:graphicData>
            </a:graphic>
          </wp:inline>
        </w:drawing>
      </w:r>
    </w:p>
    <w:p w14:paraId="6AA6AA9D" w14:textId="2578DBD6" w:rsidR="0001034D" w:rsidRDefault="0001034D" w:rsidP="0001034D">
      <w:pPr>
        <w:pStyle w:val="Beschriftung"/>
        <w:rPr>
          <w:lang w:val="de-DE"/>
        </w:rPr>
      </w:pPr>
      <w:bookmarkStart w:id="162" w:name="_Toc94518371"/>
      <w:r>
        <w:t xml:space="preserve">Abbildung </w:t>
      </w:r>
      <w:r>
        <w:fldChar w:fldCharType="begin"/>
      </w:r>
      <w:r>
        <w:instrText>SEQ Abbildung \* ARABIC</w:instrText>
      </w:r>
      <w:r>
        <w:fldChar w:fldCharType="separate"/>
      </w:r>
      <w:r w:rsidR="00C34A8C">
        <w:rPr>
          <w:noProof/>
        </w:rPr>
        <w:t>35</w:t>
      </w:r>
      <w:r>
        <w:fldChar w:fldCharType="end"/>
      </w:r>
      <w:r>
        <w:t xml:space="preserve">: </w:t>
      </w:r>
      <w:r w:rsidRPr="0065310D">
        <w:t>secure-file-priv Einstellung</w:t>
      </w:r>
      <w:bookmarkEnd w:id="162"/>
    </w:p>
    <w:p w14:paraId="16EC35C2" w14:textId="77777777" w:rsidR="0001034D" w:rsidRDefault="0001034D" w:rsidP="0001034D">
      <w:pPr>
        <w:spacing w:after="160" w:line="259" w:lineRule="auto"/>
        <w:jc w:val="center"/>
        <w:rPr>
          <w:lang w:val="de-DE"/>
        </w:rPr>
      </w:pPr>
    </w:p>
    <w:p w14:paraId="7ED71C74" w14:textId="77777777" w:rsidR="0001034D" w:rsidRPr="00AC2338" w:rsidRDefault="0001034D" w:rsidP="0001034D">
      <w:pPr>
        <w:pStyle w:val="berschrift3"/>
        <w:rPr>
          <w:rStyle w:val="berschrift3Zchn"/>
        </w:rPr>
      </w:pPr>
      <w:bookmarkStart w:id="163" w:name="_Toc1257330073"/>
      <w:bookmarkStart w:id="164" w:name="_Toc94545629"/>
      <w:r w:rsidRPr="001576C2">
        <w:rPr>
          <w:rStyle w:val="berschrift3Zchn"/>
          <w:b/>
          <w:bCs/>
        </w:rPr>
        <w:t>Events</w:t>
      </w:r>
      <w:bookmarkEnd w:id="163"/>
      <w:bookmarkEnd w:id="164"/>
    </w:p>
    <w:p w14:paraId="1D6B8B33" w14:textId="28694C4D" w:rsidR="0001034D" w:rsidRDefault="0001034D" w:rsidP="0001034D">
      <w:r>
        <w:t>Die Stored Procedures „exportToCSV“ und „exportToJSON“ werden über in der Datenbank definierte Events ausgeführt, da die Ausführung von Triggern durch Update- und Insert</w:t>
      </w:r>
      <w:r w:rsidR="0062145B">
        <w:t>-</w:t>
      </w:r>
      <w:r>
        <w:t>statements in der Datenbank aus Sicherheitsgründen deaktiviert wurde. Diese Events werden automatisch nach einem vorher definierten Zeitintervall ausgeführt (aus Demonstrationszwecken in diesem Fall alle 5 Minuten). In einer Produktivumgebung sollte dieses Intervall deutlich erhöht werden, um die Datenbankauslastung nicht unnötig zu erhöhen.</w:t>
      </w:r>
    </w:p>
    <w:p w14:paraId="41C7DD26" w14:textId="77777777" w:rsidR="0001034D" w:rsidRDefault="0001034D" w:rsidP="0001034D">
      <w:pPr>
        <w:spacing w:after="160" w:line="259" w:lineRule="auto"/>
        <w:jc w:val="center"/>
        <w:rPr>
          <w:lang w:val="de-DE"/>
        </w:rPr>
      </w:pPr>
    </w:p>
    <w:p w14:paraId="2B7BC86F" w14:textId="77777777" w:rsidR="0001034D" w:rsidRDefault="0001034D" w:rsidP="0001034D">
      <w:pPr>
        <w:keepNext/>
        <w:spacing w:after="160" w:line="259" w:lineRule="auto"/>
        <w:jc w:val="center"/>
      </w:pPr>
      <w:r>
        <w:rPr>
          <w:noProof/>
          <w:lang w:val="en-US"/>
        </w:rPr>
        <w:drawing>
          <wp:inline distT="0" distB="0" distL="0" distR="0" wp14:anchorId="0DDD84E2" wp14:editId="063F80F0">
            <wp:extent cx="5760720" cy="567690"/>
            <wp:effectExtent l="0" t="0" r="0" b="3810"/>
            <wp:docPr id="45" name="Grafik 4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50"/>
                    <a:stretch>
                      <a:fillRect/>
                    </a:stretch>
                  </pic:blipFill>
                  <pic:spPr>
                    <a:xfrm>
                      <a:off x="0" y="0"/>
                      <a:ext cx="5760720" cy="567690"/>
                    </a:xfrm>
                    <a:prstGeom prst="rect">
                      <a:avLst/>
                    </a:prstGeom>
                  </pic:spPr>
                </pic:pic>
              </a:graphicData>
            </a:graphic>
          </wp:inline>
        </w:drawing>
      </w:r>
    </w:p>
    <w:p w14:paraId="0F51E740" w14:textId="590A1C4B" w:rsidR="0001034D" w:rsidRPr="0098645E" w:rsidRDefault="0001034D" w:rsidP="0091421C">
      <w:pPr>
        <w:pStyle w:val="Beschriftung"/>
      </w:pPr>
      <w:bookmarkStart w:id="165" w:name="_Toc94518372"/>
      <w:r>
        <w:t xml:space="preserve">Abbildung </w:t>
      </w:r>
      <w:r>
        <w:fldChar w:fldCharType="begin"/>
      </w:r>
      <w:r>
        <w:instrText>SEQ Abbildung \* ARABIC</w:instrText>
      </w:r>
      <w:r>
        <w:fldChar w:fldCharType="separate"/>
      </w:r>
      <w:r w:rsidR="00C34A8C">
        <w:rPr>
          <w:noProof/>
        </w:rPr>
        <w:t>36</w:t>
      </w:r>
      <w:r>
        <w:fldChar w:fldCharType="end"/>
      </w:r>
      <w:r>
        <w:t>: Events in MySQL</w:t>
      </w:r>
      <w:bookmarkEnd w:id="165"/>
    </w:p>
    <w:p w14:paraId="542139C5" w14:textId="77777777" w:rsidR="0001034D" w:rsidRPr="00AE4198" w:rsidRDefault="0001034D" w:rsidP="0001034D">
      <w:r w:rsidRPr="00AE4198">
        <w:t>Um das Zeitintervall der automatisierten Exporte für die CSV und JSON Dateiformate zu ändern, muss folgender SQL-Code einfach neu im DBMS ausgeführt w</w:t>
      </w:r>
      <w:r>
        <w:t>e</w:t>
      </w:r>
      <w:r w:rsidRPr="00AE4198">
        <w:t>rden, dabei muss das gewünschte Zeitintervall angegeben werden.</w:t>
      </w:r>
    </w:p>
    <w:p w14:paraId="19B22B43" w14:textId="77777777" w:rsidR="0001034D" w:rsidRPr="00523047" w:rsidRDefault="0001034D" w:rsidP="0001034D"/>
    <w:p w14:paraId="63326402" w14:textId="77777777" w:rsidR="0001034D" w:rsidRPr="00523047" w:rsidRDefault="0001034D" w:rsidP="0001034D"/>
    <w:p w14:paraId="1F33832F" w14:textId="77777777" w:rsidR="0001034D" w:rsidRPr="00523047" w:rsidRDefault="0001034D" w:rsidP="0001034D"/>
    <w:p w14:paraId="163C6F7A" w14:textId="77777777" w:rsidR="0001034D" w:rsidRDefault="0001034D" w:rsidP="0001034D">
      <w:pPr>
        <w:keepNext/>
        <w:spacing w:after="160" w:line="259" w:lineRule="auto"/>
        <w:jc w:val="center"/>
      </w:pPr>
      <w:r>
        <w:rPr>
          <w:noProof/>
          <w:lang w:val="en-US"/>
        </w:rPr>
        <w:drawing>
          <wp:inline distT="0" distB="0" distL="0" distR="0" wp14:anchorId="4D421875" wp14:editId="7BB10CDA">
            <wp:extent cx="3819525" cy="2790825"/>
            <wp:effectExtent l="0" t="0" r="9525"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1"/>
                    <a:stretch>
                      <a:fillRect/>
                    </a:stretch>
                  </pic:blipFill>
                  <pic:spPr>
                    <a:xfrm>
                      <a:off x="0" y="0"/>
                      <a:ext cx="3819525" cy="2790825"/>
                    </a:xfrm>
                    <a:prstGeom prst="rect">
                      <a:avLst/>
                    </a:prstGeom>
                  </pic:spPr>
                </pic:pic>
              </a:graphicData>
            </a:graphic>
          </wp:inline>
        </w:drawing>
      </w:r>
    </w:p>
    <w:p w14:paraId="278D6726" w14:textId="3EA0E9B3" w:rsidR="0001034D" w:rsidRDefault="0001034D" w:rsidP="0001034D">
      <w:pPr>
        <w:pStyle w:val="Beschriftung"/>
        <w:rPr>
          <w:lang w:val="de-DE"/>
        </w:rPr>
      </w:pPr>
      <w:bookmarkStart w:id="166" w:name="_Toc94518373"/>
      <w:r>
        <w:t xml:space="preserve">Abbildung </w:t>
      </w:r>
      <w:r>
        <w:fldChar w:fldCharType="begin"/>
      </w:r>
      <w:r>
        <w:instrText>SEQ Abbildung \* ARABIC</w:instrText>
      </w:r>
      <w:r>
        <w:fldChar w:fldCharType="separate"/>
      </w:r>
      <w:r w:rsidR="00C34A8C">
        <w:rPr>
          <w:noProof/>
        </w:rPr>
        <w:t>37</w:t>
      </w:r>
      <w:r>
        <w:fldChar w:fldCharType="end"/>
      </w:r>
      <w:r>
        <w:t xml:space="preserve">: </w:t>
      </w:r>
      <w:r w:rsidRPr="007C6F49">
        <w:t>Erstellung MySQL Events</w:t>
      </w:r>
      <w:bookmarkEnd w:id="166"/>
    </w:p>
    <w:p w14:paraId="76BAEFBF" w14:textId="77777777" w:rsidR="0001034D" w:rsidRDefault="0001034D" w:rsidP="0001034D">
      <w:pPr>
        <w:spacing w:after="160" w:line="259" w:lineRule="auto"/>
        <w:jc w:val="center"/>
        <w:rPr>
          <w:lang w:val="de-DE"/>
        </w:rPr>
      </w:pPr>
    </w:p>
    <w:p w14:paraId="7C8C7582" w14:textId="77777777" w:rsidR="0001034D" w:rsidRDefault="0001034D" w:rsidP="0001034D">
      <w:pPr>
        <w:spacing w:after="160" w:line="259" w:lineRule="auto"/>
        <w:jc w:val="center"/>
        <w:rPr>
          <w:lang w:val="de-DE"/>
        </w:rPr>
      </w:pPr>
    </w:p>
    <w:p w14:paraId="3384F7A2" w14:textId="43629957" w:rsidR="0001034D" w:rsidRPr="00502883" w:rsidRDefault="0001034D" w:rsidP="0001034D">
      <w:pPr>
        <w:pStyle w:val="berschrift3"/>
      </w:pPr>
      <w:bookmarkStart w:id="167" w:name="_Toc492975471"/>
      <w:bookmarkStart w:id="168" w:name="_Toc94545630"/>
      <w:r>
        <w:lastRenderedPageBreak/>
        <w:t>LDAP</w:t>
      </w:r>
      <w:bookmarkEnd w:id="167"/>
      <w:bookmarkEnd w:id="168"/>
    </w:p>
    <w:p w14:paraId="0F1CE1FD" w14:textId="77777777" w:rsidR="0001034D" w:rsidRDefault="0001034D" w:rsidP="0001034D">
      <w:r>
        <w:t>Das Zielsystem LDAP benötigt folgende Konfigurationsfelder aus der Tabelle „targetstate“:</w:t>
      </w:r>
    </w:p>
    <w:p w14:paraId="62165C1C" w14:textId="77777777" w:rsidR="0001034D" w:rsidRDefault="0001034D" w:rsidP="00064138">
      <w:pPr>
        <w:pStyle w:val="Listenabsatz"/>
        <w:numPr>
          <w:ilvl w:val="0"/>
          <w:numId w:val="20"/>
        </w:numPr>
        <w:spacing w:after="160" w:line="259" w:lineRule="auto"/>
      </w:pPr>
      <w:r w:rsidRPr="001649A6">
        <w:rPr>
          <w:b/>
          <w:bCs/>
        </w:rPr>
        <w:t>Port</w:t>
      </w:r>
      <w:r>
        <w:t>: der Port an dem der LDAP Service läuft, zum Beispiel: „389“</w:t>
      </w:r>
    </w:p>
    <w:p w14:paraId="0ED876AA" w14:textId="77777777" w:rsidR="0001034D" w:rsidRDefault="0001034D" w:rsidP="00064138">
      <w:pPr>
        <w:pStyle w:val="Listenabsatz"/>
        <w:numPr>
          <w:ilvl w:val="0"/>
          <w:numId w:val="20"/>
        </w:numPr>
        <w:spacing w:after="160" w:line="259" w:lineRule="auto"/>
      </w:pPr>
      <w:r w:rsidRPr="001649A6">
        <w:rPr>
          <w:b/>
          <w:bCs/>
        </w:rPr>
        <w:t>Path</w:t>
      </w:r>
      <w:r>
        <w:t>: der Pfad in den die Daten geschrieben werden sollen, zum Beispiel: „,</w:t>
      </w:r>
      <w:r w:rsidRPr="00B74496">
        <w:t>ou=People,dc=dkePr,dc=at</w:t>
      </w:r>
      <w:r>
        <w:t>“</w:t>
      </w:r>
    </w:p>
    <w:p w14:paraId="214D1F17" w14:textId="77777777" w:rsidR="0001034D" w:rsidRDefault="0001034D" w:rsidP="00064138">
      <w:pPr>
        <w:pStyle w:val="Listenabsatz"/>
        <w:numPr>
          <w:ilvl w:val="0"/>
          <w:numId w:val="20"/>
        </w:numPr>
        <w:spacing w:after="160" w:line="259" w:lineRule="auto"/>
      </w:pPr>
      <w:r w:rsidRPr="001649A6">
        <w:rPr>
          <w:b/>
          <w:bCs/>
        </w:rPr>
        <w:t>User</w:t>
      </w:r>
      <w:r>
        <w:t xml:space="preserve">: Der Username mit welchem die Dateien in den LdapServer geschrieben werden sollten (benötigt genügend Rechte), zum Beispiel: </w:t>
      </w:r>
      <w:r>
        <w:br/>
        <w:t>„</w:t>
      </w:r>
      <w:r w:rsidRPr="00E04A34">
        <w:t>cn=Manager,dc=dkePr,dc=at</w:t>
      </w:r>
      <w:r>
        <w:t>“</w:t>
      </w:r>
    </w:p>
    <w:p w14:paraId="26AE8C33" w14:textId="77777777" w:rsidR="0001034D" w:rsidRDefault="0001034D" w:rsidP="00064138">
      <w:pPr>
        <w:pStyle w:val="Listenabsatz"/>
        <w:numPr>
          <w:ilvl w:val="0"/>
          <w:numId w:val="20"/>
        </w:numPr>
        <w:spacing w:after="160" w:line="259" w:lineRule="auto"/>
      </w:pPr>
      <w:r w:rsidRPr="001649A6">
        <w:rPr>
          <w:b/>
          <w:bCs/>
        </w:rPr>
        <w:t>Password</w:t>
      </w:r>
      <w:r>
        <w:t>: Das Passwort des Users, der verwendet wird um Daten in den LdapServer zu schreiben, zum Beispiel:</w:t>
      </w:r>
      <w:r>
        <w:br/>
        <w:t>„secret“</w:t>
      </w:r>
    </w:p>
    <w:p w14:paraId="11454803" w14:textId="77777777" w:rsidR="0001034D" w:rsidRDefault="0001034D" w:rsidP="00064138">
      <w:pPr>
        <w:pStyle w:val="Listenabsatz"/>
        <w:numPr>
          <w:ilvl w:val="0"/>
          <w:numId w:val="20"/>
        </w:numPr>
        <w:spacing w:after="160" w:line="259" w:lineRule="auto"/>
      </w:pPr>
      <w:r w:rsidRPr="001649A6">
        <w:rPr>
          <w:b/>
          <w:bCs/>
        </w:rPr>
        <w:t>Hostname</w:t>
      </w:r>
      <w:r>
        <w:t>: Der Host Name oder die IP Adresse des Host auf welchem der LdapServer läuft, zum Beispiel: „localhost“</w:t>
      </w:r>
    </w:p>
    <w:p w14:paraId="29E85982" w14:textId="77777777" w:rsidR="0001034D" w:rsidRDefault="0001034D" w:rsidP="0001034D">
      <w:r>
        <w:t>Grundsätzlich ist es möglich verschiedenste LdapServer zu synchronisieren, jedoch ist die Synchornisierung abhängig von dem Mapping für den jeweiligen LdapServer.</w:t>
      </w:r>
    </w:p>
    <w:p w14:paraId="1692ADC3" w14:textId="56717108" w:rsidR="0001034D" w:rsidRPr="0091421C" w:rsidRDefault="0001034D" w:rsidP="0001034D">
      <w:r>
        <w:t>Als Schnittstelle zwischen Applikation und LDAP-Server wird die Open Source-Software „OpenLDAP“ verwendet, um einen lokalen Ldap Server zur Verfügung zu stellen und diesen mit der Datenbank zu synchronisieren. Es kann entweder der fertig konfigurierte OpenLdap Server gestartet werden oder eine neue Konfigurierung des LDAP Servers durchgeführt werden.</w:t>
      </w:r>
    </w:p>
    <w:p w14:paraId="1420CA0A" w14:textId="6B21F707" w:rsidR="0001034D" w:rsidRDefault="0001034D" w:rsidP="0001034D">
      <w:pPr>
        <w:pStyle w:val="berschrift3"/>
      </w:pPr>
      <w:bookmarkStart w:id="169" w:name="_Toc1974267225"/>
      <w:bookmarkStart w:id="170" w:name="_Toc94545631"/>
      <w:r>
        <w:t>MYSQL</w:t>
      </w:r>
      <w:bookmarkEnd w:id="169"/>
      <w:bookmarkEnd w:id="170"/>
    </w:p>
    <w:p w14:paraId="48F39DF3" w14:textId="77777777" w:rsidR="0001034D" w:rsidRDefault="0001034D" w:rsidP="0001034D">
      <w:r>
        <w:t>Das Zielsystem MYSQL benötigt folgende Konfigurationsfelder aus der Tabelle „targetstate“:</w:t>
      </w:r>
    </w:p>
    <w:p w14:paraId="44FF5595" w14:textId="77777777" w:rsidR="0001034D" w:rsidRDefault="0001034D" w:rsidP="00064138">
      <w:pPr>
        <w:pStyle w:val="Listenabsatz"/>
        <w:numPr>
          <w:ilvl w:val="0"/>
          <w:numId w:val="21"/>
        </w:numPr>
        <w:spacing w:after="160" w:line="259" w:lineRule="auto"/>
      </w:pPr>
      <w:r w:rsidRPr="001649A6">
        <w:rPr>
          <w:b/>
          <w:bCs/>
        </w:rPr>
        <w:t>Port</w:t>
      </w:r>
      <w:r>
        <w:t>: der Port unter welchem auf die Zieldatenbank zugegriffen werden kann, zum Beispiel: „389“</w:t>
      </w:r>
    </w:p>
    <w:p w14:paraId="12831AF6" w14:textId="77777777" w:rsidR="0001034D" w:rsidRDefault="0001034D" w:rsidP="00064138">
      <w:pPr>
        <w:pStyle w:val="Listenabsatz"/>
        <w:numPr>
          <w:ilvl w:val="0"/>
          <w:numId w:val="21"/>
        </w:numPr>
        <w:spacing w:after="160" w:line="259" w:lineRule="auto"/>
      </w:pPr>
      <w:r w:rsidRPr="001649A6">
        <w:rPr>
          <w:b/>
          <w:bCs/>
        </w:rPr>
        <w:t>Path</w:t>
      </w:r>
      <w:r>
        <w:t>: der Pfad zu der gewünschten Datenbank in welche die Daten geschrieben werden sollen (exklusive dem Tabellennamen) auf dem Host, zum Beispiel: „</w:t>
      </w:r>
      <w:r w:rsidRPr="00B074A2">
        <w:t>/central_db_t2</w:t>
      </w:r>
      <w:r>
        <w:t>“</w:t>
      </w:r>
    </w:p>
    <w:p w14:paraId="4AADFD13" w14:textId="77777777" w:rsidR="0001034D" w:rsidRDefault="0001034D" w:rsidP="00064138">
      <w:pPr>
        <w:pStyle w:val="Listenabsatz"/>
        <w:numPr>
          <w:ilvl w:val="0"/>
          <w:numId w:val="21"/>
        </w:numPr>
        <w:spacing w:after="160" w:line="259" w:lineRule="auto"/>
      </w:pPr>
      <w:r w:rsidRPr="001649A6">
        <w:rPr>
          <w:b/>
          <w:bCs/>
        </w:rPr>
        <w:t>User</w:t>
      </w:r>
      <w:r>
        <w:t>: Der Username mit welchem die Dateien in die Datenbank geschrieben werden sollten (benötigt genügend Rechte), zum Beispiel: „</w:t>
      </w:r>
      <w:r w:rsidRPr="00B074A2">
        <w:t>DKETeam</w:t>
      </w:r>
      <w:r>
        <w:t>“</w:t>
      </w:r>
    </w:p>
    <w:p w14:paraId="0FD2941A" w14:textId="77777777" w:rsidR="0001034D" w:rsidRDefault="0001034D" w:rsidP="00064138">
      <w:pPr>
        <w:pStyle w:val="Listenabsatz"/>
        <w:numPr>
          <w:ilvl w:val="0"/>
          <w:numId w:val="21"/>
        </w:numPr>
        <w:spacing w:after="160" w:line="259" w:lineRule="auto"/>
      </w:pPr>
      <w:r w:rsidRPr="001649A6">
        <w:rPr>
          <w:b/>
          <w:bCs/>
        </w:rPr>
        <w:t>Password</w:t>
      </w:r>
      <w:r>
        <w:t>: Das Passwort des User, der verwendet wird um Daten in die Datenbank zu schreiben, zum Beispiel: „</w:t>
      </w:r>
      <w:r w:rsidRPr="00B074A2">
        <w:t>mydkepassword</w:t>
      </w:r>
      <w:r>
        <w:t>“</w:t>
      </w:r>
    </w:p>
    <w:p w14:paraId="1C8866E4" w14:textId="77777777" w:rsidR="0001034D" w:rsidRDefault="0001034D" w:rsidP="00064138">
      <w:pPr>
        <w:pStyle w:val="Listenabsatz"/>
        <w:numPr>
          <w:ilvl w:val="0"/>
          <w:numId w:val="21"/>
        </w:numPr>
        <w:spacing w:after="160" w:line="259" w:lineRule="auto"/>
      </w:pPr>
      <w:r w:rsidRPr="001649A6">
        <w:rPr>
          <w:b/>
          <w:bCs/>
        </w:rPr>
        <w:t>Hostname</w:t>
      </w:r>
      <w:r>
        <w:t>: Der Host Name oder die Ip Adresse des Host auf welchem die Datenbank läuft, zum Beispiel: „</w:t>
      </w:r>
      <w:r w:rsidRPr="00B074A2">
        <w:t>dkeprw21.mysql.database.azure.com</w:t>
      </w:r>
      <w:r>
        <w:t>“ oder localhost</w:t>
      </w:r>
    </w:p>
    <w:p w14:paraId="37DFEA35" w14:textId="77777777" w:rsidR="0001034D" w:rsidRDefault="0001034D" w:rsidP="00064138">
      <w:pPr>
        <w:pStyle w:val="Listenabsatz"/>
        <w:numPr>
          <w:ilvl w:val="0"/>
          <w:numId w:val="21"/>
        </w:numPr>
        <w:spacing w:after="160" w:line="259" w:lineRule="auto"/>
      </w:pPr>
      <w:r>
        <w:t>Tablename: Der Tabellenname in welche die Daten geschrieben werden sollen, zum Beispiel: „</w:t>
      </w:r>
      <w:r w:rsidRPr="0039199E">
        <w:t>employee</w:t>
      </w:r>
      <w:r>
        <w:t>“</w:t>
      </w:r>
    </w:p>
    <w:p w14:paraId="2428C1A2" w14:textId="77777777" w:rsidR="0001034D" w:rsidRDefault="0001034D" w:rsidP="0001034D">
      <w:r>
        <w:t>Um MYSQL zu synchronisieren, muss nur dieselbe Synchronisation gestartet werden wie für LDAP und die jeweilige Konfiguration in der zentralen Datenbank eingetragen und auf aktiv gesetzt werden. Dabei ist zu beachten, dass die zugehörige Targetconfig auch zu der konfigurierten Tabelle des Ziel MySQL Servers passt</w:t>
      </w:r>
    </w:p>
    <w:p w14:paraId="4A99172D" w14:textId="77777777" w:rsidR="0001034D" w:rsidRDefault="0001034D" w:rsidP="0001034D"/>
    <w:p w14:paraId="6E1B0372" w14:textId="77777777" w:rsidR="0001034D" w:rsidRDefault="0001034D" w:rsidP="0001034D">
      <w:pPr>
        <w:pStyle w:val="berschrift3"/>
      </w:pPr>
      <w:bookmarkStart w:id="171" w:name="_Toc94545632"/>
      <w:bookmarkStart w:id="172" w:name="_Toc312569812"/>
      <w:r w:rsidRPr="00AE674D">
        <w:t>Synchronisierung starten</w:t>
      </w:r>
      <w:bookmarkEnd w:id="171"/>
      <w:r w:rsidRPr="00AE674D">
        <w:t xml:space="preserve"> </w:t>
      </w:r>
      <w:bookmarkEnd w:id="172"/>
    </w:p>
    <w:p w14:paraId="1D600E0C" w14:textId="77777777" w:rsidR="0001034D" w:rsidRDefault="0001034D" w:rsidP="0001034D">
      <w:pPr>
        <w:keepNext/>
      </w:pPr>
      <w:r>
        <w:t xml:space="preserve">Bevor die Main Methode der </w:t>
      </w:r>
      <w:r w:rsidRPr="00AA62D4">
        <w:t>Synchronize</w:t>
      </w:r>
      <w:r>
        <w:t>_DKE.java gestartet und damit auch die Synchronisation durchgeführt wird, sollte die Datenbankkonfiguration der Identitätsdatenbank (central_db_t3) geprüft und eventuell abgeändert werden. Ebenfalls sollte überprüft werden, ob die Schnittstelle zu Ldap aktiv ist mit dem Parameter „ldapConfigured“.</w:t>
      </w:r>
    </w:p>
    <w:p w14:paraId="0907AFEA" w14:textId="2D16615F" w:rsidR="0001034D" w:rsidRDefault="0001034D" w:rsidP="0001034D">
      <w:pPr>
        <w:keepNext/>
      </w:pPr>
      <w:r>
        <w:t xml:space="preserve">Im Quellcode wurde die Möglichkeit definiert, entweder die cloudbasierte Datenbank zu nutzen (in der allerdings die Zielsysteme für CSV und JSON aus Sicherheitsgründen nicht aktivierbar sind) oder die lokale Datenbank. </w:t>
      </w:r>
      <w:r w:rsidR="00DA3D9D">
        <w:br/>
      </w:r>
      <w:r>
        <w:lastRenderedPageBreak/>
        <w:t>Dementsprechend muss der jeweilige Anwendungsfall im Quellcode aktiviert werden bzw. bei der Verwendung der lokalen Datenbank den Usernamen und das Passwort dementsprechend abgeändert werden.</w:t>
      </w:r>
    </w:p>
    <w:p w14:paraId="06F4576A" w14:textId="77777777" w:rsidR="0001034D" w:rsidRDefault="0001034D" w:rsidP="0001034D"/>
    <w:p w14:paraId="66CA21D9" w14:textId="77777777" w:rsidR="0001034D" w:rsidRDefault="0001034D" w:rsidP="0001034D">
      <w:r>
        <w:t>Sobald die Main Methode läuft, wird alle 5 Minuten auf Änderungen in der „Employee“ Tabelle geprüft und wenn eine Änderung erkannt wurde, werden auch die Zielsysteme aktualisiert.</w:t>
      </w:r>
    </w:p>
    <w:p w14:paraId="453380D2" w14:textId="42A61F42" w:rsidR="0001034D" w:rsidRDefault="0001034D" w:rsidP="0001034D">
      <w:pPr>
        <w:spacing w:after="160" w:line="259" w:lineRule="auto"/>
        <w:rPr>
          <w:lang w:val="de-DE"/>
        </w:rPr>
      </w:pPr>
      <w:r>
        <w:t>Achtung: Es ist nicht vorgesehen, dass ein Employee aus der zentralen Datenbank gelöscht wird, es ist lediglich vorgesehen, dass dieser auf Inaktiv gesetzt wird („is active“ != 1). Erst nachdem alle Zielsysteme diese Änderung synchronisiert bekommen haben, kann auch der Employee aus der Datenbank endgültig gelöscht werden (nicht vorgesehen)</w:t>
      </w:r>
    </w:p>
    <w:p w14:paraId="63E1C7A3" w14:textId="580183C0" w:rsidR="0001034D" w:rsidRPr="00DA5D61" w:rsidRDefault="0001034D" w:rsidP="0001034D">
      <w:pPr>
        <w:pStyle w:val="berschrift3"/>
      </w:pPr>
      <w:bookmarkStart w:id="173" w:name="_Toc2042582000"/>
      <w:bookmarkStart w:id="174" w:name="_Toc94545633"/>
      <w:r>
        <w:t>Funktionsprüfung/Testdaten</w:t>
      </w:r>
      <w:bookmarkEnd w:id="173"/>
      <w:bookmarkEnd w:id="174"/>
    </w:p>
    <w:p w14:paraId="67B49FC3" w14:textId="77777777" w:rsidR="0001034D" w:rsidRDefault="0001034D" w:rsidP="0001034D">
      <w:pPr>
        <w:pStyle w:val="StandardJKU"/>
      </w:pPr>
      <w:r>
        <w:t>Um die Applikation zu testen, wurden einige Testdaten mitgeliefert, um die Funktionalität der Applikation zu veranschaulichen. Um diese Daten zu importieren, muss innerhalb des DBMS die Stored Procedure „import_testfiles“ mit dem Aufruf „</w:t>
      </w:r>
      <w:r w:rsidRPr="00511612">
        <w:t>call import_testfiles()</w:t>
      </w:r>
      <w:r>
        <w:t>“ ausgeführt werden (diese ruft wiederum die Stored Procedures „test_insert_departments“, „test_insert_employees“, „test_insert_targetconig“ und „test_insert_targetstate“ auf. Durch dessen Aufruf werden in den vorhandenen Tabellen die Testdaten eingefügt. Anzumerken ist hierbei, dass diese Testdaten direkt in die Datenbank geschrieben werden, das bedeutet die Mitarbeiterpasswörter werden nicht verschlüsselt und im Klartext gespeichert. Da es sich dabei um fiktive Mitarbeiterdaten handelt ist dieser Aspekt nicht weiter relevant, da bei der Eingabe der Mitarbeiter über die Applikation die Passwörter verschlüsselt werden. Des Weiteren ist anzumerken, dass die Testdaten für die Zielsysteme Exportpfade, Logindaten und Ports beinhalten, die möglicherweise auf andere Server/Clients nicht vorhanden sind, daher müssen diese dementsprechend manuell angepasst werden.</w:t>
      </w:r>
    </w:p>
    <w:p w14:paraId="253741DC" w14:textId="77777777" w:rsidR="0001034D" w:rsidRDefault="0001034D" w:rsidP="00DA3D9D">
      <w:pPr>
        <w:spacing w:after="160" w:line="259" w:lineRule="auto"/>
        <w:rPr>
          <w:lang w:val="de-DE"/>
        </w:rPr>
      </w:pPr>
    </w:p>
    <w:p w14:paraId="53E65AFB" w14:textId="1283EC2C" w:rsidR="0001034D" w:rsidRPr="00A45FFC" w:rsidRDefault="0001034D" w:rsidP="0001034D">
      <w:pPr>
        <w:pStyle w:val="berschrift1"/>
        <w:spacing w:after="160"/>
        <w:rPr>
          <w:lang w:val="de-AT"/>
        </w:rPr>
      </w:pPr>
      <w:bookmarkStart w:id="175" w:name="_Toc2132275017"/>
      <w:bookmarkStart w:id="176" w:name="_Toc94545634"/>
      <w:r w:rsidRPr="23974C89">
        <w:rPr>
          <w:lang w:val="de-AT"/>
        </w:rPr>
        <w:t>Anmerkungen zu den eingesetzten Software Artefakten, Technologien &amp; Tools</w:t>
      </w:r>
      <w:bookmarkEnd w:id="175"/>
      <w:bookmarkEnd w:id="176"/>
    </w:p>
    <w:p w14:paraId="473D22A7" w14:textId="52DA2B80" w:rsidR="0001034D" w:rsidRDefault="0001034D" w:rsidP="0001034D">
      <w:pPr>
        <w:pStyle w:val="berschrift2"/>
      </w:pPr>
      <w:bookmarkStart w:id="177" w:name="_Toc219122557"/>
      <w:bookmarkStart w:id="178" w:name="_Toc94545635"/>
      <w:r>
        <w:t>GitHub</w:t>
      </w:r>
      <w:bookmarkEnd w:id="177"/>
      <w:bookmarkEnd w:id="178"/>
    </w:p>
    <w:p w14:paraId="0F6747D9" w14:textId="1FA0E882" w:rsidR="0001034D" w:rsidRDefault="0001034D" w:rsidP="0001034D">
      <w:pPr>
        <w:pStyle w:val="berschrift3"/>
        <w:rPr>
          <w:rFonts w:asciiTheme="minorHAnsi" w:eastAsiaTheme="minorEastAsia" w:hAnsiTheme="minorHAnsi" w:cstheme="minorBidi"/>
        </w:rPr>
      </w:pPr>
      <w:bookmarkStart w:id="179" w:name="_Toc94545636"/>
      <w:r>
        <w:t>Frontend-Team</w:t>
      </w:r>
      <w:bookmarkEnd w:id="179"/>
    </w:p>
    <w:p w14:paraId="083C07E2" w14:textId="77777777" w:rsidR="0001034D" w:rsidRDefault="0001034D" w:rsidP="0001034D">
      <w:pPr>
        <w:pStyle w:val="StandardJKU"/>
        <w:rPr>
          <w:rFonts w:eastAsia="Arial"/>
        </w:rPr>
      </w:pPr>
      <w:r w:rsidRPr="04FFB0B6">
        <w:rPr>
          <w:rFonts w:eastAsia="Arial"/>
        </w:rPr>
        <w:t xml:space="preserve">Initial wurde auf </w:t>
      </w:r>
      <w:hyperlink r:id="rId52">
        <w:r w:rsidRPr="04FFB0B6">
          <w:rPr>
            <w:rStyle w:val="Hyperlink"/>
            <w:rFonts w:eastAsia="Arial"/>
          </w:rPr>
          <w:t>https://github.com/galvadino/enterprise-db-app</w:t>
        </w:r>
      </w:hyperlink>
      <w:r w:rsidRPr="04FFB0B6">
        <w:rPr>
          <w:rFonts w:eastAsia="Arial"/>
        </w:rPr>
        <w:t xml:space="preserve"> ein Repository für das gesamte Team angelegt. </w:t>
      </w:r>
      <w:r w:rsidRPr="2F32FCB2">
        <w:rPr>
          <w:rFonts w:eastAsia="Arial"/>
        </w:rPr>
        <w:t xml:space="preserve">Im späteren Verlauf entschied sich das Rest Service Team die </w:t>
      </w:r>
      <w:r w:rsidRPr="4D9284EC">
        <w:rPr>
          <w:rFonts w:eastAsia="Arial"/>
        </w:rPr>
        <w:t>Umsetzung</w:t>
      </w:r>
      <w:r w:rsidRPr="2F32FCB2">
        <w:rPr>
          <w:rFonts w:eastAsia="Arial"/>
        </w:rPr>
        <w:t xml:space="preserve"> statt in einem separaten Ordner in einem separaten Projekt fortzuführen. </w:t>
      </w:r>
    </w:p>
    <w:p w14:paraId="0207177C" w14:textId="17358983" w:rsidR="0001034D" w:rsidRDefault="0001034D" w:rsidP="0001034D">
      <w:pPr>
        <w:pStyle w:val="berschrift3"/>
      </w:pPr>
      <w:bookmarkStart w:id="180" w:name="_Toc321382294"/>
      <w:bookmarkStart w:id="181" w:name="_Toc94545637"/>
      <w:r>
        <w:t>Rest-Service-Team</w:t>
      </w:r>
      <w:bookmarkEnd w:id="180"/>
      <w:bookmarkEnd w:id="181"/>
    </w:p>
    <w:p w14:paraId="651CB43B" w14:textId="77777777" w:rsidR="0001034D" w:rsidRDefault="0001034D" w:rsidP="0001034D">
      <w:pPr>
        <w:pStyle w:val="StandardJKU"/>
      </w:pPr>
      <w:r w:rsidRPr="00A45FFC">
        <w:t>Das Rest Service Team entschied sich dazu ein eigenständiges</w:t>
      </w:r>
      <w:r>
        <w:t>, vom Frontend</w:t>
      </w:r>
      <w:r w:rsidRPr="00A45FFC">
        <w:t xml:space="preserve"> unabhängiges Repository für die Verwaltung </w:t>
      </w:r>
      <w:r>
        <w:t>des</w:t>
      </w:r>
      <w:r w:rsidRPr="00A45FFC">
        <w:t xml:space="preserve"> Codes zu verwenden. Dadurch konnten Arbeiten am Code unabhängig vom UI durchgeführt und Codekonflikte vermieden werden. </w:t>
      </w:r>
    </w:p>
    <w:p w14:paraId="193B2084" w14:textId="77777777" w:rsidR="0001034D" w:rsidRPr="00F87BC7" w:rsidRDefault="0001034D" w:rsidP="0001034D">
      <w:pPr>
        <w:pStyle w:val="StandardJKU"/>
      </w:pPr>
      <w:r>
        <w:t xml:space="preserve">Des Weiteren kann durch die Verwendung eines eigenständigen Repositories die Commit Historie des Rest Teams leichter nachvollzogen werden. Diese ist hierbei im folgenden Repository ersichtlich: </w:t>
      </w:r>
      <w:hyperlink r:id="rId53">
        <w:r w:rsidRPr="366B54F9">
          <w:rPr>
            <w:rStyle w:val="Hyperlink"/>
          </w:rPr>
          <w:t>https://github.com/DKEProjekt2021/DKE-Rest</w:t>
        </w:r>
      </w:hyperlink>
      <w:r>
        <w:t>. Für die Abgabe und Installation des Projektes wurde der fertig implementierte Rest Service in das Gesamtrepository der Gruppe übersiedelt welches unter dem Link in Punkt 6.1.1 aufrufbar ist.</w:t>
      </w:r>
    </w:p>
    <w:p w14:paraId="0C5B33B6" w14:textId="77777777" w:rsidR="0001034D" w:rsidRPr="00F87BC7" w:rsidRDefault="0001034D" w:rsidP="0001034D">
      <w:pPr>
        <w:pStyle w:val="StandardJKU"/>
      </w:pPr>
      <w:r w:rsidRPr="00A45FFC">
        <w:lastRenderedPageBreak/>
        <w:t xml:space="preserve">Da beide Teammitglieder schon Erfahrungen mit der Verwendung von GitHub haben konnte dieses Tool leicht in </w:t>
      </w:r>
      <w:r>
        <w:t>die</w:t>
      </w:r>
      <w:r w:rsidRPr="00A45FFC">
        <w:t xml:space="preserve"> Projek</w:t>
      </w:r>
      <w:r>
        <w:t xml:space="preserve">tstruktur des Rest Teams implementiert werden. </w:t>
      </w:r>
    </w:p>
    <w:p w14:paraId="21DB72BC" w14:textId="517017D0" w:rsidR="0001034D" w:rsidRDefault="0001034D" w:rsidP="0001034D">
      <w:pPr>
        <w:pStyle w:val="berschrift2"/>
        <w:spacing w:after="160"/>
      </w:pPr>
      <w:bookmarkStart w:id="182" w:name="_Toc94545638"/>
      <w:r>
        <w:t>Angular</w:t>
      </w:r>
      <w:bookmarkEnd w:id="182"/>
    </w:p>
    <w:p w14:paraId="7ACD50D0" w14:textId="77777777" w:rsidR="0001034D" w:rsidRDefault="0001034D" w:rsidP="0001034D">
      <w:pPr>
        <w:pStyle w:val="StandardJKU"/>
        <w:rPr>
          <w:rFonts w:eastAsia="Arial"/>
        </w:rPr>
      </w:pPr>
      <w:r w:rsidRPr="4A25947B">
        <w:rPr>
          <w:rFonts w:eastAsia="Arial"/>
        </w:rPr>
        <w:t>Als Front-End Technologie wird Angular 13, aufgrund von bestehenden Erfahrungen und der steigenden Popularität im Bereich des Web Development genutzt.</w:t>
      </w:r>
    </w:p>
    <w:p w14:paraId="31A23672" w14:textId="5C435B4A" w:rsidR="0001034D" w:rsidRDefault="0001034D" w:rsidP="0001034D">
      <w:pPr>
        <w:pStyle w:val="berschrift2"/>
        <w:spacing w:after="160"/>
      </w:pPr>
      <w:bookmarkStart w:id="183" w:name="_Toc94545639"/>
      <w:r>
        <w:t>Entwicklungsumgebungen</w:t>
      </w:r>
      <w:bookmarkEnd w:id="183"/>
    </w:p>
    <w:p w14:paraId="370F890F" w14:textId="77777777" w:rsidR="0001034D" w:rsidRDefault="0001034D" w:rsidP="0001034D">
      <w:pPr>
        <w:pStyle w:val="StandardJKU"/>
        <w:rPr>
          <w:rFonts w:eastAsia="Arial"/>
        </w:rPr>
      </w:pPr>
      <w:r w:rsidRPr="0ACED157">
        <w:rPr>
          <w:rFonts w:eastAsia="Arial"/>
        </w:rPr>
        <w:t>Für die Umsetzung des Front-End in Angular wurde Visual Studio Code genutzt.</w:t>
      </w:r>
    </w:p>
    <w:p w14:paraId="6A09CF86" w14:textId="5C54C8B3" w:rsidR="0001034D" w:rsidRPr="00A45FFC" w:rsidRDefault="0001034D" w:rsidP="0001034D">
      <w:pPr>
        <w:pStyle w:val="berschrift2"/>
        <w:spacing w:after="160"/>
      </w:pPr>
      <w:bookmarkStart w:id="184" w:name="_Toc1607047355"/>
      <w:bookmarkStart w:id="185" w:name="_Toc94545640"/>
      <w:r>
        <w:t>Spring Initializer Rest Team</w:t>
      </w:r>
      <w:bookmarkEnd w:id="184"/>
      <w:bookmarkEnd w:id="185"/>
    </w:p>
    <w:p w14:paraId="156B4809" w14:textId="77777777" w:rsidR="0001034D" w:rsidRPr="00A45FFC" w:rsidRDefault="0001034D" w:rsidP="0001034D">
      <w:pPr>
        <w:pStyle w:val="StandardJKU"/>
      </w:pPr>
      <w:r w:rsidRPr="00A45FFC">
        <w:t xml:space="preserve">Wie bereits erwähnt verwendete </w:t>
      </w:r>
      <w:r>
        <w:t>das Rest Team</w:t>
      </w:r>
      <w:r w:rsidRPr="00A45FFC">
        <w:t xml:space="preserve"> den Spring Initializer für die Erstellung </w:t>
      </w:r>
      <w:r>
        <w:t>des Restservice-Java Projekts</w:t>
      </w:r>
      <w:r w:rsidRPr="00A45FFC">
        <w:t xml:space="preserve">. Mit dem Spring Initializer konnte das Rest Team unkompliziert die für das Projekt benötigten Dependencies auswählen und der Spring Initializer erstellte automatisiert ein Java Projekt mit der benötigten Struktur. Somit war der Spring Initializer ein wertvolles Software Artefakt und reduzierte die Zeit die das Team investieren musste um benötigte Software Dependencies zu finden. </w:t>
      </w:r>
    </w:p>
    <w:p w14:paraId="4FB73A84" w14:textId="53C9DC1F" w:rsidR="0001034D" w:rsidRPr="00A45FFC" w:rsidRDefault="0001034D" w:rsidP="0001034D">
      <w:pPr>
        <w:pStyle w:val="berschrift2"/>
        <w:spacing w:after="160"/>
      </w:pPr>
      <w:bookmarkStart w:id="186" w:name="_Toc607298791"/>
      <w:bookmarkStart w:id="187" w:name="_Toc94545641"/>
      <w:r>
        <w:t>Rest Service</w:t>
      </w:r>
      <w:bookmarkEnd w:id="186"/>
      <w:bookmarkEnd w:id="187"/>
    </w:p>
    <w:p w14:paraId="434CAB1A" w14:textId="77777777" w:rsidR="0001034D" w:rsidRDefault="0001034D" w:rsidP="0001034D">
      <w:pPr>
        <w:pStyle w:val="StandardJKU"/>
      </w:pPr>
      <w:r>
        <w:t xml:space="preserve">Die Verwendung eines Rest Services als Schnittstelle zwischen dem Front End und der Datenbank stellte für das Rest Team die richtige Entscheidung dar. So konnte dieses durch die Verwendung eines Rest Service alle benötigten Anforderungen implementieren und des Weiteren noch verschiedenste Fehlerüberprüfungen und andere Mechaniken implementieren. Der generelle Aufbau eines Rest Service half uns zudem dabei unseren Code übersichtlich zu gestalten. So sind die Aufgabenbereiche der einzelnen Klassen klar feststellbar und die einzelnen Klassen können einfach kategorisiert werden. Fehler im Programmcode konnten somit relativ schnell bestimmten Klassen zugeordnet werden und dementsprechend schnell behoben werden. Des Weiteren konnten mit dem Rest Service http Statuscode zu den Fehlermeldungen hinzugefügt werden. </w:t>
      </w:r>
    </w:p>
    <w:p w14:paraId="6F4CD36B" w14:textId="5368353E" w:rsidR="0001034D" w:rsidRDefault="0001034D" w:rsidP="0001034D">
      <w:pPr>
        <w:pStyle w:val="berschrift2"/>
      </w:pPr>
      <w:bookmarkStart w:id="188" w:name="_Toc1341170239"/>
      <w:bookmarkStart w:id="189" w:name="_Toc94545642"/>
      <w:r>
        <w:t>Hibernate/JPA Rest Team</w:t>
      </w:r>
      <w:bookmarkEnd w:id="188"/>
      <w:bookmarkEnd w:id="189"/>
    </w:p>
    <w:p w14:paraId="71579AF1" w14:textId="77777777" w:rsidR="0001034D" w:rsidRPr="00F87BC7" w:rsidRDefault="0001034D" w:rsidP="0001034D">
      <w:pPr>
        <w:pStyle w:val="StandardJKU"/>
      </w:pPr>
      <w:r>
        <w:t xml:space="preserve">Die JPA/Hibernate Bibliothek wurde vom Rest Team dafür verwendet um Repräsentationen der benötigten Tabellen im Java Code zu implementieren. Hierbei handelt es sich um die bereits erläuterten Entitätsklassen. Des Weiteren wurde die Hibernate Bibliothek dazu verwendet um für die entsprechenden Tabellen  fortlaufende IDs als Primärschlüssel zu generieren. Hibernate/JPA ermöglichte es dem Rest Team somit die Informationen innerhalb der Tabellen auf Java Objekte zu mappen und erlaubte die Manipulation und Erstellung von Datensätzen über JSON Objekte. Somit stellt die Hibernate/JPA Bibliothek einen fundamentalen Teil unserer Projektstruktur dar. </w:t>
      </w:r>
    </w:p>
    <w:p w14:paraId="48DFFF1E" w14:textId="18960CAB" w:rsidR="0001034D" w:rsidRPr="00A45FFC" w:rsidRDefault="0001034D" w:rsidP="0001034D">
      <w:pPr>
        <w:pStyle w:val="berschrift2"/>
        <w:spacing w:after="160"/>
      </w:pPr>
      <w:bookmarkStart w:id="190" w:name="_Toc1608274710"/>
      <w:bookmarkStart w:id="191" w:name="_Toc94545643"/>
      <w:r>
        <w:t>Postman Rest Team</w:t>
      </w:r>
      <w:bookmarkEnd w:id="190"/>
      <w:bookmarkEnd w:id="191"/>
    </w:p>
    <w:p w14:paraId="544B0D92" w14:textId="77777777" w:rsidR="0001034D" w:rsidRPr="003B22B4" w:rsidRDefault="0001034D" w:rsidP="0001034D">
      <w:pPr>
        <w:pStyle w:val="StandardJKU"/>
      </w:pPr>
      <w:r w:rsidRPr="00A45FFC">
        <w:t>Das Rest Team verwendete die API Plattform Postman zur Überprüfung der Funktionalitäten des Rest Service. Hierbei ermöglichte Postman</w:t>
      </w:r>
      <w:r>
        <w:t xml:space="preserve"> dem Rest Team</w:t>
      </w:r>
      <w:r w:rsidRPr="00A45FFC">
        <w:t xml:space="preserve"> eine schnelle und unkomplizierte Kontrolle der Funktionsfähigkeit der einzelnen Service Methoden. Des Weiteren konnte </w:t>
      </w:r>
      <w:r>
        <w:t>das Rest Team</w:t>
      </w:r>
      <w:r w:rsidRPr="00A45FFC">
        <w:t xml:space="preserve"> dank Postman einfach kontrollieren ob bei Falscheingaben durch den Benutzer die richtigen HTTP Statuscodes vo</w:t>
      </w:r>
      <w:r>
        <w:t xml:space="preserve">m </w:t>
      </w:r>
      <w:r w:rsidRPr="00A45FFC">
        <w:t xml:space="preserve">Service gemeldet werden. </w:t>
      </w:r>
    </w:p>
    <w:p w14:paraId="5E54748D" w14:textId="4D87906D" w:rsidR="0001034D" w:rsidRDefault="0001034D" w:rsidP="0001034D">
      <w:pPr>
        <w:pStyle w:val="berschrift2"/>
      </w:pPr>
      <w:bookmarkStart w:id="192" w:name="_Toc1661458980"/>
      <w:bookmarkStart w:id="193" w:name="_Toc94545644"/>
      <w:r>
        <w:lastRenderedPageBreak/>
        <w:t>MySQL-Datenbank</w:t>
      </w:r>
      <w:bookmarkEnd w:id="192"/>
      <w:bookmarkEnd w:id="193"/>
    </w:p>
    <w:p w14:paraId="69082F3E" w14:textId="77777777" w:rsidR="0001034D" w:rsidRPr="00F804C4" w:rsidRDefault="0001034D" w:rsidP="0001034D">
      <w:pPr>
        <w:pStyle w:val="StandardJKU"/>
      </w:pPr>
      <w:r>
        <w:t>Da bereits ein Großteil des Teams Erfahrungen mit der quelloffenen MySQL Datenbank hatte, wurde diese auch als Datenbanktechnologie ausgewählt. Für die Anlage und Bearbeitung der Datenbank(en) und der verschiedenen Tabelle, Stored Procedures, etc. wurde die MySQL Workbench genutzt.</w:t>
      </w:r>
    </w:p>
    <w:p w14:paraId="7A095E8C" w14:textId="2D03D532" w:rsidR="0001034D" w:rsidRDefault="0001034D" w:rsidP="0001034D">
      <w:pPr>
        <w:pStyle w:val="berschrift2"/>
      </w:pPr>
      <w:bookmarkStart w:id="194" w:name="_Toc1915582645"/>
      <w:bookmarkStart w:id="195" w:name="_Toc94545645"/>
      <w:r>
        <w:t>Zielsysteme</w:t>
      </w:r>
      <w:bookmarkEnd w:id="194"/>
      <w:bookmarkEnd w:id="195"/>
    </w:p>
    <w:p w14:paraId="547D18D2" w14:textId="74AAFA7A" w:rsidR="0001034D" w:rsidRPr="00866ECA" w:rsidRDefault="0001034D" w:rsidP="0001034D">
      <w:pPr>
        <w:pStyle w:val="berschrift3"/>
      </w:pPr>
      <w:bookmarkStart w:id="196" w:name="_Toc2136037084"/>
      <w:bookmarkStart w:id="197" w:name="_Toc94545646"/>
      <w:r>
        <w:t>CSV und JSON</w:t>
      </w:r>
      <w:bookmarkEnd w:id="196"/>
      <w:bookmarkEnd w:id="197"/>
    </w:p>
    <w:p w14:paraId="5E2E02C9" w14:textId="77777777" w:rsidR="0001034D" w:rsidRDefault="0001034D" w:rsidP="0001034D">
      <w:pPr>
        <w:pStyle w:val="StandardJKU"/>
      </w:pPr>
      <w:r w:rsidRPr="0069113A">
        <w:t>Die</w:t>
      </w:r>
      <w:r>
        <w:t xml:space="preserve"> für die Exporte der Zielsysteme „CSV“ und „JSON“ verwendeten</w:t>
      </w:r>
      <w:r w:rsidRPr="0069113A">
        <w:t xml:space="preserve"> Stored Procedures werden direkt in der zentralen Datenbank verwaltet und sind daher leichter zu adaptierten, außerdem sind </w:t>
      </w:r>
      <w:r>
        <w:t>s</w:t>
      </w:r>
      <w:r w:rsidRPr="0069113A">
        <w:t>ie performanter als eigens geschriebene Methoden in der Applikation. Des Weiteren verringern sie die Kommunikation zwischen Server und Applikation auf ein Minimum. Allerdings muss geprüft werden, ob die Zugriffsberechtigung für den Netzwerkdienst der Datenbank, wie eingangs beschrieben, auf allen notwendigen Ablageorte eingestellt wurde. Außerdem sind einige Funktionen der Stored Procedures (wie zum Beispiel das Feature „SELECT * INTO OUTFILE“) innerhalb cloudgehosteter Datenbanken deaktiviert (im Fall der Azure Cloud).</w:t>
      </w:r>
    </w:p>
    <w:p w14:paraId="262DB256" w14:textId="77777777" w:rsidR="0001034D" w:rsidRPr="0069113A" w:rsidRDefault="0001034D" w:rsidP="0001034D">
      <w:pPr>
        <w:pStyle w:val="StandardJKU"/>
      </w:pPr>
    </w:p>
    <w:p w14:paraId="421F5480" w14:textId="429799D1" w:rsidR="0001034D" w:rsidRPr="002516BB" w:rsidRDefault="0001034D" w:rsidP="0001034D">
      <w:pPr>
        <w:pStyle w:val="berschrift3"/>
      </w:pPr>
      <w:bookmarkStart w:id="198" w:name="_Toc2092857386"/>
      <w:bookmarkStart w:id="199" w:name="_Toc94545647"/>
      <w:r>
        <w:t>OPENLDAP</w:t>
      </w:r>
      <w:bookmarkEnd w:id="198"/>
      <w:bookmarkEnd w:id="199"/>
    </w:p>
    <w:p w14:paraId="46F98260" w14:textId="77777777" w:rsidR="0001034D" w:rsidRPr="002516BB" w:rsidRDefault="0001034D" w:rsidP="0001034D">
      <w:pPr>
        <w:pStyle w:val="StandardJKU"/>
        <w:rPr>
          <w:lang w:val="de-AT"/>
        </w:rPr>
      </w:pPr>
      <w:r w:rsidRPr="002516BB">
        <w:rPr>
          <w:lang w:val="de-AT"/>
        </w:rPr>
        <w:t>Der größte Vorteil von OpenLDAP ist die einfache Installation und Aufsetzung des Servers im Lokalen Umfeld. Besonders LDAP Server sind meist kostenpflichtig und benötigen besondere Hardwareausführungen wodurch das Testen im kleinen Rahmen wie dieses Projektes deutlich schwieriger gestaltet hätte. Durch OpenLDAP war es möglich Einblicke in die Grundstrukturen von LDAP zu erhalten wodurch das Verständnis viel detaillierter ausfällt. Durch die Nutzung des bekannten Apache Directory Browser konnte das Wissen der Serverfunktionen mit der mehr bekannten Nutzererfahrung in Verbindung gebrachte werden.</w:t>
      </w:r>
    </w:p>
    <w:p w14:paraId="6D0B687A" w14:textId="3E1E66B2" w:rsidR="0001034D" w:rsidRPr="002516BB" w:rsidRDefault="0001034D" w:rsidP="0001034D">
      <w:pPr>
        <w:pStyle w:val="berschrift3"/>
      </w:pPr>
      <w:bookmarkStart w:id="200" w:name="_Toc901566213"/>
      <w:bookmarkStart w:id="201" w:name="_Toc94545648"/>
      <w:r>
        <w:t>MYSQL</w:t>
      </w:r>
      <w:bookmarkEnd w:id="200"/>
      <w:bookmarkEnd w:id="201"/>
    </w:p>
    <w:p w14:paraId="69B3F4B9" w14:textId="7A0A1199" w:rsidR="0001034D" w:rsidRPr="0069113A" w:rsidRDefault="0001034D" w:rsidP="0001034D">
      <w:pPr>
        <w:pStyle w:val="StandardJKU"/>
      </w:pPr>
      <w:r w:rsidRPr="002516BB">
        <w:rPr>
          <w:lang w:val="de-AT"/>
        </w:rPr>
        <w:t>Aufgrund des Bekanntheitsgrads von MYSQL sind für die meisten möglichen Konfigurationen und Sonderbedingungen bereits Erfahrungen im Netz zu finden. Besonders von Vorteil ist auch, dass durch ein Studentenkonto eine Cloud Datenbank sehr einfach aufgesetzt werden kann und dadurch perfekt von überall aus gleichzeitig mit dieser arbeiten zu können. Ein Nachteil von MYSQL wurde bei der Zusammenarbeit erkannt, dass MYSQL Windows benötigt und nicht verlässlich unter UNIX Systemen läuft. Außerdem bietet MYSQL eine besonders hohe Kompatibilität mit verschiedensten Systemen, wodurch eine deutlich größere Auswahl entsteht im Gegensatz zu Alternativen.</w:t>
      </w:r>
      <w:r>
        <w:rPr>
          <w:lang w:val="de-AT"/>
        </w:rPr>
        <w:t xml:space="preserve"> Dies gilt sowohl für die zentrale Datenbank als auch für das Zielsystem</w:t>
      </w:r>
      <w:r w:rsidR="00DA3D9D">
        <w:rPr>
          <w:lang w:val="de-AT"/>
        </w:rPr>
        <w:t>.</w:t>
      </w:r>
    </w:p>
    <w:p w14:paraId="37C04655" w14:textId="77777777" w:rsidR="0001034D" w:rsidRDefault="0001034D" w:rsidP="0001034D">
      <w:pPr>
        <w:jc w:val="both"/>
        <w:rPr>
          <w:rFonts w:asciiTheme="majorHAnsi" w:eastAsiaTheme="majorEastAsia" w:hAnsiTheme="majorHAnsi" w:cstheme="majorBidi"/>
          <w:color w:val="5F6165" w:themeColor="accent1" w:themeShade="BF"/>
          <w:sz w:val="26"/>
          <w:szCs w:val="26"/>
        </w:rPr>
      </w:pPr>
      <w:r>
        <w:br w:type="page"/>
      </w:r>
    </w:p>
    <w:p w14:paraId="6656FEA6" w14:textId="66D93B91" w:rsidR="0001034D" w:rsidRDefault="0001034D" w:rsidP="0001034D">
      <w:pPr>
        <w:pStyle w:val="berschrift1"/>
      </w:pPr>
      <w:bookmarkStart w:id="202" w:name="_Toc1678961161"/>
      <w:bookmarkStart w:id="203" w:name="_Toc885791465"/>
      <w:bookmarkStart w:id="204" w:name="_Toc94545649"/>
      <w:r>
        <w:lastRenderedPageBreak/>
        <w:t>Installations- &amp; Konfigurationsanleitung</w:t>
      </w:r>
      <w:bookmarkEnd w:id="202"/>
      <w:bookmarkEnd w:id="203"/>
      <w:bookmarkEnd w:id="204"/>
    </w:p>
    <w:p w14:paraId="327402FE" w14:textId="16F0AE71" w:rsidR="0001034D" w:rsidRDefault="0001034D" w:rsidP="0001034D">
      <w:pPr>
        <w:pStyle w:val="berschrift2"/>
      </w:pPr>
      <w:bookmarkStart w:id="205" w:name="_Toc2118093230"/>
      <w:bookmarkStart w:id="206" w:name="_Toc94545650"/>
      <w:r>
        <w:t>Datenbank und Zielsysteme</w:t>
      </w:r>
      <w:bookmarkEnd w:id="205"/>
      <w:bookmarkEnd w:id="206"/>
    </w:p>
    <w:p w14:paraId="27A39833" w14:textId="77777777" w:rsidR="0001034D" w:rsidRDefault="0001034D" w:rsidP="0001034D">
      <w:pPr>
        <w:pStyle w:val="StandardJKU"/>
        <w:rPr>
          <w:rStyle w:val="Hyperlink"/>
        </w:rPr>
      </w:pPr>
      <w:r>
        <w:t xml:space="preserve">Download des gesamten Projektes von GitHub </w:t>
      </w:r>
      <w:hyperlink r:id="rId54">
        <w:r w:rsidRPr="77FCA5D0">
          <w:rPr>
            <w:rStyle w:val="Hyperlink"/>
          </w:rPr>
          <w:t>https://github.com/galvadino/enterprise-db-app</w:t>
        </w:r>
      </w:hyperlink>
      <w:r>
        <w:rPr>
          <w:rStyle w:val="Hyperlink"/>
        </w:rPr>
        <w:t xml:space="preserve"> </w:t>
      </w:r>
    </w:p>
    <w:p w14:paraId="4A12B2C5" w14:textId="77777777" w:rsidR="0001034D" w:rsidRDefault="0001034D" w:rsidP="0001034D">
      <w:pPr>
        <w:pStyle w:val="StandardJKU"/>
      </w:pPr>
    </w:p>
    <w:p w14:paraId="4A610C07" w14:textId="77777777" w:rsidR="0001034D" w:rsidRDefault="0001034D" w:rsidP="0001034D">
      <w:r>
        <w:rPr>
          <w:bCs/>
        </w:rPr>
        <w:t>Die Identitätsdatenbank (central_db_t3) sowie die Zieldatenbank (mysqltarget) befinden sich unter „</w:t>
      </w:r>
      <w:r w:rsidRPr="00680FE2">
        <w:t>Datenbank-Zielsysteme</w:t>
      </w:r>
      <w:r>
        <w:t>/Datenbank_DKE</w:t>
      </w:r>
      <w:r>
        <w:rPr>
          <w:bCs/>
        </w:rPr>
        <w:t>“ und können einfach in ein MySQL DBMS importiert werden.</w:t>
      </w:r>
    </w:p>
    <w:p w14:paraId="081747EE" w14:textId="77777777" w:rsidR="0001034D" w:rsidRDefault="0001034D" w:rsidP="0001034D">
      <w:pPr>
        <w:pStyle w:val="StandardJKU"/>
        <w:rPr>
          <w:color w:val="0563C1"/>
          <w:u w:val="single"/>
        </w:rPr>
      </w:pPr>
    </w:p>
    <w:p w14:paraId="002F31B5" w14:textId="77777777" w:rsidR="0001034D" w:rsidRDefault="0001034D" w:rsidP="0001034D">
      <w:pPr>
        <w:pStyle w:val="StandardJKU"/>
      </w:pPr>
      <w:r>
        <w:t>Unter dem Ordner „</w:t>
      </w:r>
      <w:r w:rsidRPr="00680FE2">
        <w:t>Datenbank-Zielsysteme</w:t>
      </w:r>
      <w:r>
        <w:t>“ befinden sich der Konfigurierte LDAP Server „OpenLDAP“, der LDAP Browser Apache Directory Studio, der SynchronisierungsService als Java Projekt und Konfigurationsdateien für einen selbstkonfigurierten LDAP Server.</w:t>
      </w:r>
    </w:p>
    <w:p w14:paraId="2D92A1BB" w14:textId="77777777" w:rsidR="0001034D" w:rsidRPr="00E26F77" w:rsidRDefault="0001034D" w:rsidP="0001034D">
      <w:pPr>
        <w:pStyle w:val="StandardJKU"/>
      </w:pPr>
      <w:r w:rsidRPr="00E26F77">
        <w:t>Es kann entweder der fertig konfigurierte OpenLdap Server gestartet werden oder eine neue Konfigurierung des LDAP Servers durchgeführt werden.</w:t>
      </w:r>
    </w:p>
    <w:p w14:paraId="6D534685" w14:textId="77777777" w:rsidR="0001034D" w:rsidRPr="002E4A49" w:rsidRDefault="0001034D" w:rsidP="0001034D">
      <w:pPr>
        <w:pStyle w:val="StandardJKU"/>
        <w:rPr>
          <w:b/>
          <w:bCs/>
        </w:rPr>
      </w:pPr>
      <w:r w:rsidRPr="002E4A49">
        <w:rPr>
          <w:b/>
          <w:bCs/>
        </w:rPr>
        <w:t>Konfigurierten LDAP Server starten:</w:t>
      </w:r>
    </w:p>
    <w:p w14:paraId="2EC53E66" w14:textId="77777777" w:rsidR="0001034D" w:rsidRPr="00E26F77" w:rsidRDefault="0001034D" w:rsidP="0001034D">
      <w:pPr>
        <w:pStyle w:val="StandardJKU"/>
      </w:pPr>
      <w:r w:rsidRPr="00E26F77">
        <w:t>Die Zip Datei „</w:t>
      </w:r>
      <w:r w:rsidRPr="00EE0B74">
        <w:t>OpenLDAP</w:t>
      </w:r>
      <w:r>
        <w:t>.zip</w:t>
      </w:r>
      <w:r w:rsidRPr="00E26F77">
        <w:t>“ auf einem Windows Gerät entpacken.</w:t>
      </w:r>
      <w:r w:rsidRPr="00E26F77">
        <w:br/>
        <w:t xml:space="preserve">In dem entpackten Ordner unter „run“ die Batch Datei run.bat ausführen. </w:t>
      </w:r>
    </w:p>
    <w:p w14:paraId="5FF7A00D" w14:textId="77777777" w:rsidR="0001034D" w:rsidRDefault="0001034D" w:rsidP="0001034D">
      <w:pPr>
        <w:keepNext/>
        <w:spacing w:after="160" w:line="259" w:lineRule="auto"/>
      </w:pPr>
      <w:r w:rsidRPr="00E26F77">
        <w:rPr>
          <w:rFonts w:ascii="Calibri" w:eastAsia="Calibri" w:hAnsi="Calibri" w:cs="Arial"/>
          <w:noProof/>
          <w:lang w:val="en-US"/>
        </w:rPr>
        <w:drawing>
          <wp:inline distT="0" distB="0" distL="0" distR="0" wp14:anchorId="52470AEB" wp14:editId="0A7ABFCD">
            <wp:extent cx="5760720" cy="906145"/>
            <wp:effectExtent l="0" t="0" r="0" b="8255"/>
            <wp:docPr id="42"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5"/>
                    <a:stretch>
                      <a:fillRect/>
                    </a:stretch>
                  </pic:blipFill>
                  <pic:spPr>
                    <a:xfrm>
                      <a:off x="0" y="0"/>
                      <a:ext cx="5760720" cy="906145"/>
                    </a:xfrm>
                    <a:prstGeom prst="rect">
                      <a:avLst/>
                    </a:prstGeom>
                  </pic:spPr>
                </pic:pic>
              </a:graphicData>
            </a:graphic>
          </wp:inline>
        </w:drawing>
      </w:r>
    </w:p>
    <w:p w14:paraId="39C3FA20" w14:textId="0C5F2215" w:rsidR="0001034D" w:rsidRPr="00E26F77" w:rsidRDefault="0001034D" w:rsidP="0001034D">
      <w:pPr>
        <w:pStyle w:val="Beschriftung"/>
        <w:rPr>
          <w:rFonts w:ascii="Calibri" w:eastAsia="Calibri" w:hAnsi="Calibri" w:cs="Arial"/>
        </w:rPr>
      </w:pPr>
      <w:bookmarkStart w:id="207" w:name="_Toc94518374"/>
      <w:r>
        <w:t xml:space="preserve">Abbildung </w:t>
      </w:r>
      <w:r>
        <w:fldChar w:fldCharType="begin"/>
      </w:r>
      <w:r>
        <w:instrText>SEQ Abbildung \* ARABIC</w:instrText>
      </w:r>
      <w:r>
        <w:fldChar w:fldCharType="separate"/>
      </w:r>
      <w:r w:rsidR="00C34A8C">
        <w:rPr>
          <w:noProof/>
        </w:rPr>
        <w:t>38</w:t>
      </w:r>
      <w:r>
        <w:fldChar w:fldCharType="end"/>
      </w:r>
      <w:r>
        <w:t xml:space="preserve">: </w:t>
      </w:r>
      <w:r w:rsidRPr="00BE3CB6">
        <w:t>Start des OpenLdap Services</w:t>
      </w:r>
      <w:bookmarkEnd w:id="207"/>
    </w:p>
    <w:p w14:paraId="2E5F6A94" w14:textId="77777777" w:rsidR="0001034D" w:rsidRDefault="0001034D" w:rsidP="0001034D">
      <w:pPr>
        <w:pStyle w:val="StandardJKU"/>
      </w:pPr>
      <w:r w:rsidRPr="00E26F77">
        <w:t>Damit wird der LDAP Server local unter dem Port 389 gestartet und kann mit jedem beliebigen Ldap Browser verbunden werden.</w:t>
      </w:r>
    </w:p>
    <w:p w14:paraId="1D887826" w14:textId="77777777" w:rsidR="0001034D" w:rsidRDefault="0001034D" w:rsidP="0001034D">
      <w:pPr>
        <w:pStyle w:val="StandardJKU"/>
      </w:pPr>
    </w:p>
    <w:p w14:paraId="17760F1E" w14:textId="77777777" w:rsidR="0001034D" w:rsidRPr="002E4A49" w:rsidRDefault="0001034D" w:rsidP="0001034D">
      <w:pPr>
        <w:pStyle w:val="StandardJKU"/>
        <w:rPr>
          <w:b/>
          <w:bCs/>
        </w:rPr>
      </w:pPr>
      <w:r w:rsidRPr="00807DFC">
        <w:rPr>
          <w:b/>
          <w:bCs/>
        </w:rPr>
        <w:t>Alternativ:</w:t>
      </w:r>
      <w:r>
        <w:rPr>
          <w:b/>
          <w:bCs/>
        </w:rPr>
        <w:t xml:space="preserve"> </w:t>
      </w:r>
      <w:r w:rsidRPr="00807DFC">
        <w:rPr>
          <w:b/>
          <w:bCs/>
        </w:rPr>
        <w:t>Neuinstallation d</w:t>
      </w:r>
      <w:r w:rsidRPr="002E4A49">
        <w:rPr>
          <w:b/>
          <w:bCs/>
        </w:rPr>
        <w:t>es OpenLdap Servers:</w:t>
      </w:r>
      <w:r w:rsidRPr="006E4EA2">
        <w:rPr>
          <w:noProof/>
        </w:rPr>
        <w:t xml:space="preserve"> </w:t>
      </w:r>
    </w:p>
    <w:p w14:paraId="272EA60D" w14:textId="77777777" w:rsidR="0001034D" w:rsidRDefault="0001034D" w:rsidP="0001034D">
      <w:pPr>
        <w:pStyle w:val="StandardJKU"/>
      </w:pPr>
      <w:r w:rsidRPr="00E26F77">
        <w:t xml:space="preserve">OpenLdap kann kostenlos für Linux unter : </w:t>
      </w:r>
      <w:hyperlink r:id="rId56" w:history="1">
        <w:r w:rsidRPr="00E26F77">
          <w:rPr>
            <w:color w:val="0563C1"/>
            <w:u w:val="single"/>
          </w:rPr>
          <w:t>https://www.openldap.org/software/download/</w:t>
        </w:r>
      </w:hyperlink>
      <w:r w:rsidRPr="00E26F77">
        <w:t xml:space="preserve"> ,</w:t>
      </w:r>
      <w:r w:rsidRPr="00E26F77">
        <w:br/>
        <w:t xml:space="preserve">für Windows unter : </w:t>
      </w:r>
      <w:hyperlink r:id="rId57" w:history="1">
        <w:r w:rsidRPr="00E26F77">
          <w:rPr>
            <w:color w:val="0563C1"/>
            <w:u w:val="single"/>
          </w:rPr>
          <w:t>https://www.maxcrc.de/download/</w:t>
        </w:r>
      </w:hyperlink>
      <w:r w:rsidRPr="00E26F77">
        <w:t xml:space="preserve"> heruntergeladen werden. Nach dem installieren laut der Anleitung für Linux: https://www.openldap.org/doc/admin24/quickstart.html , für Windows : </w:t>
      </w:r>
      <w:hyperlink r:id="rId58" w:history="1">
        <w:r w:rsidRPr="00E26F77">
          <w:rPr>
            <w:color w:val="0563C1"/>
            <w:u w:val="single"/>
          </w:rPr>
          <w:t>https://www.maxcrc.de/openldap-for-windows-installation/</w:t>
        </w:r>
      </w:hyperlink>
      <w:r w:rsidRPr="00E26F77">
        <w:t xml:space="preserve"> </w:t>
      </w:r>
      <w:r w:rsidRPr="00E26F77">
        <w:br/>
        <w:t xml:space="preserve">kann der Ldap-Server konfiguriert werden. </w:t>
      </w:r>
    </w:p>
    <w:p w14:paraId="43A50462" w14:textId="77777777" w:rsidR="0001034D" w:rsidRPr="00E26F77" w:rsidRDefault="0001034D" w:rsidP="0001034D">
      <w:pPr>
        <w:pStyle w:val="StandardJKU"/>
      </w:pPr>
      <w:r w:rsidRPr="00E26F77">
        <w:rPr>
          <w:noProof/>
          <w:lang w:val="en-US"/>
        </w:rPr>
        <w:drawing>
          <wp:anchor distT="0" distB="0" distL="114300" distR="114300" simplePos="0" relativeHeight="251658261" behindDoc="0" locked="0" layoutInCell="1" allowOverlap="1" wp14:anchorId="221CDA90" wp14:editId="47F99DE7">
            <wp:simplePos x="0" y="0"/>
            <wp:positionH relativeFrom="column">
              <wp:posOffset>1616</wp:posOffset>
            </wp:positionH>
            <wp:positionV relativeFrom="paragraph">
              <wp:posOffset>268061</wp:posOffset>
            </wp:positionV>
            <wp:extent cx="4341495" cy="618085"/>
            <wp:effectExtent l="0" t="0" r="1905" b="0"/>
            <wp:wrapTopAndBottom/>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1495" cy="618085"/>
                    </a:xfrm>
                    <a:prstGeom prst="rect">
                      <a:avLst/>
                    </a:prstGeom>
                    <a:noFill/>
                  </pic:spPr>
                </pic:pic>
              </a:graphicData>
            </a:graphic>
          </wp:anchor>
        </w:drawing>
      </w:r>
    </w:p>
    <w:p w14:paraId="2CA5FE44" w14:textId="33A294C5" w:rsidR="0001034D" w:rsidRPr="00E26F77" w:rsidRDefault="0001034D" w:rsidP="0001034D">
      <w:pPr>
        <w:pStyle w:val="Beschriftung"/>
      </w:pPr>
      <w:bookmarkStart w:id="208" w:name="_Toc94518375"/>
      <w:r w:rsidRPr="00E26F77">
        <w:t xml:space="preserve">Abbildung </w:t>
      </w:r>
      <w:r w:rsidRPr="00E26F77">
        <w:fldChar w:fldCharType="begin"/>
      </w:r>
      <w:r w:rsidRPr="00E26F77">
        <w:instrText>SEQ Abbildung \* ARABIC</w:instrText>
      </w:r>
      <w:r w:rsidRPr="00E26F77">
        <w:fldChar w:fldCharType="separate"/>
      </w:r>
      <w:r w:rsidR="00C34A8C">
        <w:rPr>
          <w:noProof/>
        </w:rPr>
        <w:t>39</w:t>
      </w:r>
      <w:r w:rsidRPr="00E26F77">
        <w:fldChar w:fldCharType="end"/>
      </w:r>
      <w:r w:rsidRPr="00E26F77">
        <w:t>: OpenLdap Service</w:t>
      </w:r>
      <w:bookmarkEnd w:id="208"/>
    </w:p>
    <w:p w14:paraId="38D525A1" w14:textId="77777777" w:rsidR="00DA3D9D" w:rsidRDefault="0001034D" w:rsidP="0001034D">
      <w:pPr>
        <w:pStyle w:val="StandardJKU"/>
      </w:pPr>
      <w:r w:rsidRPr="00E26F77">
        <w:t xml:space="preserve">Zuerst sollte die Slapd.conf bearbeiten in dem root Verzeichnis wo LDAP installiert wurde bearbeitet werden, um die gewünschte Root in der Datenbank zu erzeugen. </w:t>
      </w:r>
    </w:p>
    <w:p w14:paraId="7718484C" w14:textId="6F5206A0" w:rsidR="0001034D" w:rsidRPr="002E4A49" w:rsidRDefault="0001034D" w:rsidP="0001034D">
      <w:pPr>
        <w:pStyle w:val="StandardJKU"/>
      </w:pPr>
      <w:r w:rsidRPr="00E26F77">
        <w:lastRenderedPageBreak/>
        <w:t>Ein Beispiel ist in dem Projekt beig</w:t>
      </w:r>
      <w:r w:rsidRPr="002E4A49">
        <w:t>elegt „slapd.conf“ und beinhaltet den datenbanktyp, den root Suffix, die rootDn, das rootPasswort, und diversen Imports.</w:t>
      </w:r>
    </w:p>
    <w:p w14:paraId="799A8464" w14:textId="77777777" w:rsidR="0001034D" w:rsidRPr="002E4A49" w:rsidRDefault="0001034D" w:rsidP="0001034D">
      <w:pPr>
        <w:pStyle w:val="StandardJKU"/>
      </w:pPr>
      <w:r w:rsidRPr="002E4A49">
        <w:t>Um diese Konfiguration zu übernehmen, sollte der Ldap Service neu gestartet werden (laut Betriebssystem den openldap-slapd service neu starten)</w:t>
      </w:r>
    </w:p>
    <w:p w14:paraId="37D5E90A" w14:textId="77777777" w:rsidR="0001034D" w:rsidRPr="00E26F77" w:rsidRDefault="0001034D" w:rsidP="0001034D">
      <w:pPr>
        <w:pStyle w:val="StandardJKU"/>
      </w:pPr>
      <w:r w:rsidRPr="002E4A49">
        <w:t>Danach kann eine Root Domain mit den ldap Client Tools welche sich in dem gleichnamigen Ordner in der Ldap Installation befinden hinzugefügt werden. Um Einträge hinzuzufügen muss eine „.ldif Datei“ erstellt werden wo die neuen Einträge aufgelistet sind. Ein Beispiel ist in dem Projektordner beigelegt „dkePr.ldif“.</w:t>
      </w:r>
    </w:p>
    <w:p w14:paraId="2459F016" w14:textId="77777777" w:rsidR="0001034D" w:rsidRPr="00E26F77" w:rsidRDefault="0001034D" w:rsidP="0001034D">
      <w:pPr>
        <w:pStyle w:val="StandardJKU"/>
      </w:pPr>
      <w:r w:rsidRPr="00E26F77">
        <w:t xml:space="preserve">Diese Einträger der Datei kann danach mit einem Konsolenbefehl und den LdapClientTools eingefügt werden. </w:t>
      </w:r>
    </w:p>
    <w:p w14:paraId="295C5276" w14:textId="77777777" w:rsidR="0001034D" w:rsidRPr="00E26F77" w:rsidRDefault="0001034D" w:rsidP="0001034D">
      <w:pPr>
        <w:spacing w:line="240" w:lineRule="auto"/>
        <w:ind w:left="720"/>
        <w:rPr>
          <w:rFonts w:ascii="Courier New" w:eastAsia="Times New Roman" w:hAnsi="Courier New" w:cs="Courier New"/>
          <w:color w:val="000000"/>
          <w:sz w:val="20"/>
          <w:szCs w:val="20"/>
          <w:lang w:val="en-GB" w:eastAsia="de-AT"/>
        </w:rPr>
      </w:pPr>
      <w:r w:rsidRPr="00E26F77">
        <w:rPr>
          <w:rFonts w:ascii="Courier New" w:eastAsia="Times New Roman" w:hAnsi="Courier New" w:cs="Courier New"/>
          <w:color w:val="000000"/>
          <w:sz w:val="20"/>
          <w:szCs w:val="20"/>
          <w:lang w:val="en-GB" w:eastAsia="de-AT"/>
        </w:rPr>
        <w:t>ldapmodify -a -x -D "cn=Manager,dc=&lt;MY-DOMAIN&gt;,dc=&lt;COM&gt;" -W &lt;PASSWORD&gt; -f example.ldif</w:t>
      </w:r>
    </w:p>
    <w:p w14:paraId="55D443DF" w14:textId="77777777" w:rsidR="0001034D" w:rsidRPr="00E26F77" w:rsidRDefault="0001034D" w:rsidP="0001034D">
      <w:pPr>
        <w:spacing w:line="240" w:lineRule="auto"/>
        <w:ind w:left="720"/>
        <w:rPr>
          <w:rFonts w:ascii="Courier New" w:eastAsia="Times New Roman" w:hAnsi="Courier New" w:cs="Courier New"/>
          <w:color w:val="000000"/>
          <w:sz w:val="20"/>
          <w:szCs w:val="20"/>
          <w:lang w:val="en-GB" w:eastAsia="de-AT"/>
        </w:rPr>
      </w:pPr>
    </w:p>
    <w:p w14:paraId="4B3C9508" w14:textId="77777777" w:rsidR="0001034D" w:rsidRPr="00523047" w:rsidRDefault="0001034D" w:rsidP="0001034D">
      <w:pPr>
        <w:pStyle w:val="StandardJKU"/>
        <w:rPr>
          <w:lang w:val="en-US"/>
        </w:rPr>
      </w:pPr>
      <w:r w:rsidRPr="00523047">
        <w:rPr>
          <w:lang w:val="en-US"/>
        </w:rPr>
        <w:t>konkret:</w:t>
      </w:r>
    </w:p>
    <w:p w14:paraId="6E2E37A2" w14:textId="77777777" w:rsidR="0001034D" w:rsidRPr="00E26F77" w:rsidRDefault="0001034D" w:rsidP="0001034D">
      <w:pPr>
        <w:spacing w:line="240" w:lineRule="auto"/>
        <w:ind w:left="720"/>
        <w:rPr>
          <w:rFonts w:ascii="Times New Roman" w:eastAsia="Times New Roman" w:hAnsi="Times New Roman" w:cs="Times New Roman"/>
          <w:color w:val="000000"/>
          <w:sz w:val="27"/>
          <w:szCs w:val="27"/>
          <w:lang w:val="en-GB" w:eastAsia="de-AT"/>
        </w:rPr>
      </w:pPr>
      <w:r w:rsidRPr="00E26F77">
        <w:rPr>
          <w:rFonts w:ascii="Courier New" w:eastAsia="Times New Roman" w:hAnsi="Courier New" w:cs="Courier New"/>
          <w:color w:val="000000"/>
          <w:sz w:val="20"/>
          <w:szCs w:val="20"/>
          <w:lang w:val="en-GB" w:eastAsia="de-AT"/>
        </w:rPr>
        <w:t>ldapmodify -a -D "cn=Manager,dc=dkePr,dc=at" -W secret -f dkePr.ldif</w:t>
      </w:r>
    </w:p>
    <w:p w14:paraId="7E1938FC" w14:textId="77777777" w:rsidR="0001034D" w:rsidRPr="00E26F77" w:rsidRDefault="0001034D" w:rsidP="0001034D">
      <w:pPr>
        <w:spacing w:line="240" w:lineRule="auto"/>
        <w:ind w:left="720"/>
        <w:rPr>
          <w:rFonts w:ascii="Times New Roman" w:eastAsia="Times New Roman" w:hAnsi="Times New Roman" w:cs="Times New Roman"/>
          <w:i/>
          <w:iCs/>
          <w:color w:val="000000"/>
          <w:sz w:val="24"/>
          <w:szCs w:val="24"/>
          <w:lang w:eastAsia="de-AT"/>
        </w:rPr>
      </w:pPr>
      <w:r w:rsidRPr="00E26F77">
        <w:rPr>
          <w:rFonts w:ascii="Times New Roman" w:eastAsia="Times New Roman" w:hAnsi="Times New Roman" w:cs="Times New Roman"/>
          <w:i/>
          <w:color w:val="000000"/>
          <w:sz w:val="24"/>
          <w:szCs w:val="24"/>
          <w:lang w:val="en-GB" w:eastAsia="de-AT"/>
        </w:rPr>
        <w:t xml:space="preserve">toolname    add </w:t>
      </w:r>
      <w:r w:rsidRPr="00E26F77">
        <w:rPr>
          <w:rFonts w:ascii="Times New Roman" w:eastAsia="Times New Roman" w:hAnsi="Times New Roman" w:cs="Times New Roman"/>
          <w:i/>
          <w:color w:val="000000"/>
          <w:sz w:val="24"/>
          <w:szCs w:val="24"/>
          <w:lang w:val="en-GB" w:eastAsia="de-AT"/>
        </w:rPr>
        <w:tab/>
        <w:t xml:space="preserve">Domain user with enough priv.     </w:t>
      </w:r>
      <w:r w:rsidRPr="00E26F77">
        <w:rPr>
          <w:rFonts w:ascii="Times New Roman" w:eastAsia="Times New Roman" w:hAnsi="Times New Roman" w:cs="Times New Roman"/>
          <w:i/>
          <w:iCs/>
          <w:color w:val="000000"/>
          <w:sz w:val="24"/>
          <w:szCs w:val="24"/>
          <w:lang w:eastAsia="de-AT"/>
        </w:rPr>
        <w:t xml:space="preserve">u.password </w:t>
      </w:r>
      <w:r w:rsidRPr="00E26F77">
        <w:rPr>
          <w:rFonts w:ascii="Times New Roman" w:eastAsia="Times New Roman" w:hAnsi="Times New Roman" w:cs="Times New Roman"/>
          <w:i/>
          <w:iCs/>
          <w:color w:val="000000"/>
          <w:sz w:val="24"/>
          <w:szCs w:val="24"/>
          <w:lang w:eastAsia="de-AT"/>
        </w:rPr>
        <w:tab/>
        <w:t>Path to file</w:t>
      </w:r>
    </w:p>
    <w:p w14:paraId="28AC148F" w14:textId="77777777" w:rsidR="0001034D" w:rsidRPr="00E26F77" w:rsidRDefault="0001034D" w:rsidP="0001034D">
      <w:pPr>
        <w:spacing w:line="240" w:lineRule="auto"/>
        <w:ind w:left="720"/>
        <w:rPr>
          <w:rFonts w:ascii="Times New Roman" w:eastAsia="Times New Roman" w:hAnsi="Times New Roman" w:cs="Times New Roman"/>
          <w:color w:val="000000"/>
          <w:sz w:val="27"/>
          <w:szCs w:val="27"/>
          <w:lang w:eastAsia="de-AT"/>
        </w:rPr>
      </w:pPr>
    </w:p>
    <w:p w14:paraId="6C9D72E9" w14:textId="77777777" w:rsidR="0001034D" w:rsidRPr="00E26F77" w:rsidRDefault="0001034D" w:rsidP="0001034D">
      <w:pPr>
        <w:pStyle w:val="StandardJKU"/>
      </w:pPr>
      <w:r w:rsidRPr="00E26F77">
        <w:t>Weitere Details ist der Schnellstartanleitung von OpenLdap zu entnehmen.</w:t>
      </w:r>
    </w:p>
    <w:p w14:paraId="6F4E40FD" w14:textId="77777777" w:rsidR="0001034D" w:rsidRPr="00E26F77" w:rsidRDefault="00582CCB" w:rsidP="0001034D">
      <w:pPr>
        <w:spacing w:after="160" w:line="259" w:lineRule="auto"/>
        <w:rPr>
          <w:rFonts w:ascii="Calibri" w:eastAsia="Calibri" w:hAnsi="Calibri" w:cs="Arial"/>
        </w:rPr>
      </w:pPr>
      <w:hyperlink r:id="rId60" w:history="1">
        <w:r w:rsidR="0001034D" w:rsidRPr="00E26F77">
          <w:rPr>
            <w:rFonts w:ascii="Calibri" w:eastAsia="Calibri" w:hAnsi="Calibri" w:cs="Arial"/>
            <w:color w:val="0563C1"/>
            <w:u w:val="single"/>
          </w:rPr>
          <w:t>https://www.openldap.org/doc/admin24/quickstart.html</w:t>
        </w:r>
      </w:hyperlink>
      <w:r w:rsidR="0001034D" w:rsidRPr="00E26F77">
        <w:rPr>
          <w:rFonts w:ascii="Calibri" w:eastAsia="Calibri" w:hAnsi="Calibri" w:cs="Arial"/>
        </w:rPr>
        <w:br/>
      </w:r>
      <w:hyperlink r:id="rId61" w:history="1">
        <w:r w:rsidR="0001034D" w:rsidRPr="00E26F77">
          <w:rPr>
            <w:rFonts w:ascii="Calibri" w:eastAsia="Calibri" w:hAnsi="Calibri" w:cs="Arial"/>
            <w:color w:val="0563C1"/>
            <w:u w:val="single"/>
          </w:rPr>
          <w:t>https://www.openldap.org/software//man.cgi</w:t>
        </w:r>
      </w:hyperlink>
    </w:p>
    <w:p w14:paraId="28201CED" w14:textId="77777777" w:rsidR="0001034D" w:rsidRPr="00E26F77" w:rsidRDefault="0001034D" w:rsidP="0001034D">
      <w:pPr>
        <w:pStyle w:val="StandardJKU"/>
      </w:pPr>
      <w:r w:rsidRPr="00E26F77">
        <w:t>Damit ist der OpenLdap Server bereit und lässt sich zum Beispiel mit einem Ldap Browser nutzen.</w:t>
      </w:r>
    </w:p>
    <w:p w14:paraId="7302830A" w14:textId="77777777" w:rsidR="0001034D" w:rsidRDefault="0001034D" w:rsidP="0001034D">
      <w:pPr>
        <w:spacing w:after="160" w:line="259" w:lineRule="auto"/>
        <w:rPr>
          <w:rFonts w:ascii="Calibri" w:eastAsia="Calibri" w:hAnsi="Calibri" w:cs="Arial"/>
          <w:b/>
          <w:bCs/>
        </w:rPr>
      </w:pPr>
    </w:p>
    <w:p w14:paraId="426A19C2" w14:textId="77777777" w:rsidR="0001034D" w:rsidRPr="00E26F77" w:rsidRDefault="0001034D" w:rsidP="0001034D">
      <w:pPr>
        <w:spacing w:after="160" w:line="259" w:lineRule="auto"/>
        <w:rPr>
          <w:rFonts w:ascii="Calibri" w:eastAsia="Calibri" w:hAnsi="Calibri" w:cs="Arial"/>
          <w:b/>
          <w:bCs/>
        </w:rPr>
      </w:pPr>
      <w:r>
        <w:rPr>
          <w:rFonts w:ascii="Calibri" w:eastAsia="Calibri" w:hAnsi="Calibri" w:cs="Arial"/>
          <w:b/>
          <w:bCs/>
        </w:rPr>
        <w:t xml:space="preserve">Konfigurieten </w:t>
      </w:r>
      <w:r w:rsidRPr="00E26F77">
        <w:rPr>
          <w:rFonts w:ascii="Calibri" w:eastAsia="Calibri" w:hAnsi="Calibri" w:cs="Arial"/>
          <w:b/>
          <w:bCs/>
        </w:rPr>
        <w:t>LdapServer nutzen:</w:t>
      </w:r>
    </w:p>
    <w:p w14:paraId="7B6AFC84" w14:textId="77777777" w:rsidR="0001034D" w:rsidRPr="00E26F77" w:rsidRDefault="0001034D" w:rsidP="0001034D">
      <w:pPr>
        <w:pStyle w:val="StandardJKU"/>
      </w:pPr>
      <w:r w:rsidRPr="00E26F77">
        <w:t>Stellen sie sicher, dass entweder der Service (bei Neuinstallation) oder der Hintergrundprozess slapd.bat von Ldap (bei der Übernahme des Konfigurierten Servers) gestartet sind.</w:t>
      </w:r>
    </w:p>
    <w:p w14:paraId="52665A60" w14:textId="77777777" w:rsidR="0001034D" w:rsidRPr="00E26F77" w:rsidRDefault="0001034D" w:rsidP="0001034D">
      <w:pPr>
        <w:pStyle w:val="StandardJKU"/>
      </w:pPr>
      <w:r w:rsidRPr="00E26F77">
        <w:t xml:space="preserve">Damit ist es notwendig das Apache Directory Studio zu installieren und die Verbindung zwischen Applikation und LDAP-Datenbank zu erstellen. Eine Instanz dieses Browsers ist auch in den Projektordner enthalten. Dieser Browser kann durch Entpacken der </w:t>
      </w:r>
      <w:r>
        <w:t xml:space="preserve">heruntergeladenen </w:t>
      </w:r>
      <w:r w:rsidRPr="00E26F77">
        <w:t xml:space="preserve">ZIP Datei anschließendem ausführen der exe gestartet werden. Dieser ist auch für andere Betriebssysteme verfügbar unter: </w:t>
      </w:r>
      <w:hyperlink r:id="rId62" w:history="1">
        <w:r w:rsidRPr="00E26F77">
          <w:rPr>
            <w:color w:val="0563C1"/>
            <w:u w:val="single"/>
          </w:rPr>
          <w:t>https://directory.apache.org/studio/</w:t>
        </w:r>
      </w:hyperlink>
    </w:p>
    <w:p w14:paraId="3BA5E99F" w14:textId="77777777" w:rsidR="0001034D" w:rsidRPr="00E26F77" w:rsidRDefault="0001034D" w:rsidP="0001034D">
      <w:pPr>
        <w:pStyle w:val="StandardJKU"/>
      </w:pPr>
      <w:r w:rsidRPr="00E26F77">
        <w:t>Sollte es beim Starten des Apache Directory Studio zu folgender Fehlermeldung kommen, ist wie folgt vorzugehen.</w:t>
      </w:r>
    </w:p>
    <w:p w14:paraId="67003CF2" w14:textId="77777777" w:rsidR="0001034D" w:rsidRPr="00E26F77" w:rsidRDefault="0001034D" w:rsidP="0001034D">
      <w:pPr>
        <w:keepNext/>
        <w:spacing w:after="160" w:line="259" w:lineRule="auto"/>
        <w:jc w:val="center"/>
        <w:rPr>
          <w:rFonts w:ascii="Calibri" w:eastAsia="Calibri" w:hAnsi="Calibri" w:cs="Arial"/>
        </w:rPr>
      </w:pPr>
      <w:r w:rsidRPr="00E26F77">
        <w:rPr>
          <w:rFonts w:ascii="Calibri" w:eastAsia="Calibri" w:hAnsi="Calibri" w:cs="Arial"/>
          <w:noProof/>
          <w:lang w:val="en-US"/>
        </w:rPr>
        <w:drawing>
          <wp:inline distT="0" distB="0" distL="0" distR="0" wp14:anchorId="4E2B8DB8" wp14:editId="77E8ADC6">
            <wp:extent cx="3952875" cy="1352550"/>
            <wp:effectExtent l="0" t="0" r="9525" b="0"/>
            <wp:docPr id="47"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63"/>
                    <a:stretch>
                      <a:fillRect/>
                    </a:stretch>
                  </pic:blipFill>
                  <pic:spPr>
                    <a:xfrm>
                      <a:off x="0" y="0"/>
                      <a:ext cx="3952875" cy="1352550"/>
                    </a:xfrm>
                    <a:prstGeom prst="rect">
                      <a:avLst/>
                    </a:prstGeom>
                  </pic:spPr>
                </pic:pic>
              </a:graphicData>
            </a:graphic>
          </wp:inline>
        </w:drawing>
      </w:r>
    </w:p>
    <w:p w14:paraId="0F2EF4FF" w14:textId="379757CD" w:rsidR="0001034D" w:rsidRPr="00E26F77" w:rsidRDefault="0001034D" w:rsidP="0001034D">
      <w:pPr>
        <w:pStyle w:val="Beschriftung"/>
      </w:pPr>
      <w:bookmarkStart w:id="209" w:name="_Toc94518376"/>
      <w:r w:rsidRPr="00E26F77">
        <w:t xml:space="preserve">Abbildung </w:t>
      </w:r>
      <w:r w:rsidRPr="00E26F77">
        <w:fldChar w:fldCharType="begin"/>
      </w:r>
      <w:r w:rsidRPr="00E26F77">
        <w:instrText>SEQ Abbildung \* ARABIC</w:instrText>
      </w:r>
      <w:r w:rsidRPr="00E26F77">
        <w:fldChar w:fldCharType="separate"/>
      </w:r>
      <w:r w:rsidR="00C34A8C">
        <w:rPr>
          <w:noProof/>
        </w:rPr>
        <w:t>40</w:t>
      </w:r>
      <w:r w:rsidRPr="00E26F77">
        <w:fldChar w:fldCharType="end"/>
      </w:r>
      <w:r w:rsidRPr="00E26F77">
        <w:t>: Fehlermeldung Apache Directory Studio</w:t>
      </w:r>
      <w:bookmarkEnd w:id="209"/>
    </w:p>
    <w:p w14:paraId="17798F64" w14:textId="77777777" w:rsidR="0001034D" w:rsidRPr="00E26F77" w:rsidRDefault="0001034D" w:rsidP="0001034D">
      <w:pPr>
        <w:pStyle w:val="StandardJKU"/>
      </w:pPr>
      <w:r w:rsidRPr="00E26F77">
        <w:t>Im Installationsordner des Apache Directory Studio die Konfigurationsdatei mittels Editors öffnen.</w:t>
      </w:r>
    </w:p>
    <w:p w14:paraId="2D7E9E03" w14:textId="77777777" w:rsidR="0001034D" w:rsidRPr="00E26F77" w:rsidRDefault="0001034D" w:rsidP="0001034D">
      <w:pPr>
        <w:keepNext/>
        <w:spacing w:after="160" w:line="259" w:lineRule="auto"/>
        <w:rPr>
          <w:rFonts w:ascii="Calibri" w:eastAsia="Calibri" w:hAnsi="Calibri" w:cs="Arial"/>
        </w:rPr>
      </w:pPr>
      <w:r w:rsidRPr="00E26F77">
        <w:rPr>
          <w:rFonts w:ascii="Calibri" w:eastAsia="Calibri" w:hAnsi="Calibri" w:cs="Arial"/>
          <w:noProof/>
          <w:lang w:val="en-US"/>
        </w:rPr>
        <w:lastRenderedPageBreak/>
        <w:drawing>
          <wp:inline distT="0" distB="0" distL="0" distR="0" wp14:anchorId="345F6E48" wp14:editId="4C16829E">
            <wp:extent cx="5760720" cy="1704975"/>
            <wp:effectExtent l="0" t="0" r="0" b="9525"/>
            <wp:docPr id="49" name="Grafik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14" descr="Graphical user interface&#10;&#10;Description automatically generated"/>
                    <pic:cNvPicPr/>
                  </pic:nvPicPr>
                  <pic:blipFill rotWithShape="1">
                    <a:blip r:embed="rId64"/>
                    <a:srcRect b="29601"/>
                    <a:stretch/>
                  </pic:blipFill>
                  <pic:spPr bwMode="auto">
                    <a:xfrm>
                      <a:off x="0" y="0"/>
                      <a:ext cx="5760720" cy="1704975"/>
                    </a:xfrm>
                    <a:prstGeom prst="rect">
                      <a:avLst/>
                    </a:prstGeom>
                    <a:ln>
                      <a:noFill/>
                    </a:ln>
                    <a:extLst>
                      <a:ext uri="{53640926-AAD7-44D8-BBD7-CCE9431645EC}">
                        <a14:shadowObscured xmlns:a14="http://schemas.microsoft.com/office/drawing/2010/main"/>
                      </a:ext>
                    </a:extLst>
                  </pic:spPr>
                </pic:pic>
              </a:graphicData>
            </a:graphic>
          </wp:inline>
        </w:drawing>
      </w:r>
    </w:p>
    <w:p w14:paraId="6D8092C8" w14:textId="544B2CC3" w:rsidR="0001034D" w:rsidRPr="00E26F77" w:rsidRDefault="0001034D" w:rsidP="0001034D">
      <w:pPr>
        <w:pStyle w:val="Beschriftung"/>
      </w:pPr>
      <w:bookmarkStart w:id="210" w:name="_Toc94518377"/>
      <w:r w:rsidRPr="00E26F77">
        <w:t xml:space="preserve">Abbildung </w:t>
      </w:r>
      <w:r w:rsidRPr="00E26F77">
        <w:fldChar w:fldCharType="begin"/>
      </w:r>
      <w:r w:rsidRPr="00E26F77">
        <w:instrText>SEQ Abbildung \* ARABIC</w:instrText>
      </w:r>
      <w:r w:rsidRPr="00E26F77">
        <w:fldChar w:fldCharType="separate"/>
      </w:r>
      <w:r w:rsidR="00C34A8C">
        <w:rPr>
          <w:noProof/>
        </w:rPr>
        <w:t>41</w:t>
      </w:r>
      <w:r w:rsidRPr="00E26F77">
        <w:fldChar w:fldCharType="end"/>
      </w:r>
      <w:r w:rsidRPr="00E26F77">
        <w:t>: Pfad zur zu ändernden Datei</w:t>
      </w:r>
      <w:bookmarkEnd w:id="210"/>
    </w:p>
    <w:p w14:paraId="788BFD9C" w14:textId="77777777" w:rsidR="0001034D" w:rsidRPr="00E26F77" w:rsidRDefault="0001034D" w:rsidP="0001034D">
      <w:pPr>
        <w:pStyle w:val="StandardJKU"/>
      </w:pPr>
      <w:r w:rsidRPr="00E26F77">
        <w:t>Und wie folgt abändern (dabei muss der Installationspfad der aktuellen JDK angegeben werden).</w:t>
      </w:r>
    </w:p>
    <w:p w14:paraId="2D8D4CB9" w14:textId="77777777" w:rsidR="0001034D" w:rsidRPr="00E26F77" w:rsidRDefault="0001034D" w:rsidP="0001034D">
      <w:pPr>
        <w:keepNext/>
        <w:spacing w:after="160" w:line="259" w:lineRule="auto"/>
        <w:rPr>
          <w:rFonts w:ascii="Calibri" w:eastAsia="Calibri" w:hAnsi="Calibri" w:cs="Arial"/>
        </w:rPr>
      </w:pPr>
      <w:r w:rsidRPr="00E26F77">
        <w:rPr>
          <w:rFonts w:ascii="Calibri" w:eastAsia="Calibri" w:hAnsi="Calibri" w:cs="Arial"/>
          <w:noProof/>
          <w:lang w:val="en-US"/>
        </w:rPr>
        <w:drawing>
          <wp:inline distT="0" distB="0" distL="0" distR="0" wp14:anchorId="169DC5A9" wp14:editId="3DB4AB34">
            <wp:extent cx="5760720" cy="1471930"/>
            <wp:effectExtent l="0" t="0" r="0" b="0"/>
            <wp:docPr id="50"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65"/>
                    <a:stretch>
                      <a:fillRect/>
                    </a:stretch>
                  </pic:blipFill>
                  <pic:spPr>
                    <a:xfrm>
                      <a:off x="0" y="0"/>
                      <a:ext cx="5760720" cy="1471930"/>
                    </a:xfrm>
                    <a:prstGeom prst="rect">
                      <a:avLst/>
                    </a:prstGeom>
                  </pic:spPr>
                </pic:pic>
              </a:graphicData>
            </a:graphic>
          </wp:inline>
        </w:drawing>
      </w:r>
    </w:p>
    <w:p w14:paraId="20C52336" w14:textId="01A83770" w:rsidR="0001034D" w:rsidRPr="00E26F77" w:rsidRDefault="0001034D" w:rsidP="0001034D">
      <w:pPr>
        <w:pStyle w:val="Beschriftung"/>
      </w:pPr>
      <w:bookmarkStart w:id="211" w:name="_Toc94518378"/>
      <w:r w:rsidRPr="00E26F77">
        <w:t xml:space="preserve">Abbildung </w:t>
      </w:r>
      <w:r w:rsidRPr="00E26F77">
        <w:fldChar w:fldCharType="begin"/>
      </w:r>
      <w:r w:rsidRPr="00E26F77">
        <w:instrText>SEQ Abbildung \* ARABIC</w:instrText>
      </w:r>
      <w:r w:rsidRPr="00E26F77">
        <w:fldChar w:fldCharType="separate"/>
      </w:r>
      <w:r w:rsidR="00C34A8C">
        <w:rPr>
          <w:noProof/>
        </w:rPr>
        <w:t>42</w:t>
      </w:r>
      <w:r w:rsidRPr="00E26F77">
        <w:fldChar w:fldCharType="end"/>
      </w:r>
      <w:r w:rsidRPr="00E26F77">
        <w:t>: Änderungen der Datei „ApacheDirecotySudio.ini“</w:t>
      </w:r>
      <w:bookmarkEnd w:id="211"/>
    </w:p>
    <w:p w14:paraId="45E48577" w14:textId="77777777" w:rsidR="0001034D" w:rsidRPr="00E26F77" w:rsidRDefault="0001034D" w:rsidP="0001034D">
      <w:pPr>
        <w:spacing w:after="160" w:line="259" w:lineRule="auto"/>
        <w:rPr>
          <w:rFonts w:ascii="Calibri" w:eastAsia="Calibri" w:hAnsi="Calibri" w:cs="Arial"/>
        </w:rPr>
      </w:pPr>
    </w:p>
    <w:p w14:paraId="6AE0FE92" w14:textId="77777777" w:rsidR="0001034D" w:rsidRPr="00E26F77" w:rsidRDefault="0001034D" w:rsidP="0001034D">
      <w:pPr>
        <w:pStyle w:val="StandardJKU"/>
      </w:pPr>
      <w:r w:rsidRPr="00E26F77">
        <w:t>Dann muss eine Verbindung im Apache Directory wie folgt angelegt werden:</w:t>
      </w:r>
    </w:p>
    <w:p w14:paraId="549306CC" w14:textId="77777777" w:rsidR="0001034D" w:rsidRPr="00E26F77" w:rsidRDefault="0001034D" w:rsidP="0001034D">
      <w:pPr>
        <w:pStyle w:val="StandardJKU"/>
      </w:pPr>
      <w:r w:rsidRPr="00E26F77">
        <w:t>Schritt 1: Anlage einer Verbindung im Apache Directory Studio</w:t>
      </w:r>
    </w:p>
    <w:p w14:paraId="27789F58" w14:textId="77777777" w:rsidR="0001034D" w:rsidRPr="00E26F77" w:rsidRDefault="0001034D" w:rsidP="0001034D">
      <w:pPr>
        <w:keepNext/>
        <w:spacing w:after="160" w:line="259" w:lineRule="auto"/>
        <w:jc w:val="center"/>
        <w:rPr>
          <w:rFonts w:ascii="Calibri" w:eastAsia="Calibri" w:hAnsi="Calibri" w:cs="Arial"/>
        </w:rPr>
      </w:pPr>
      <w:r w:rsidRPr="00E26F77">
        <w:rPr>
          <w:rFonts w:ascii="Calibri" w:eastAsia="Calibri" w:hAnsi="Calibri" w:cs="Arial"/>
          <w:noProof/>
          <w:lang w:val="en-US"/>
        </w:rPr>
        <w:drawing>
          <wp:inline distT="0" distB="0" distL="0" distR="0" wp14:anchorId="5718B651" wp14:editId="6A1725C1">
            <wp:extent cx="2348179" cy="3241685"/>
            <wp:effectExtent l="0" t="0" r="0" b="0"/>
            <wp:docPr id="51" name="Grafik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16"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51239" cy="3245909"/>
                    </a:xfrm>
                    <a:prstGeom prst="rect">
                      <a:avLst/>
                    </a:prstGeom>
                  </pic:spPr>
                </pic:pic>
              </a:graphicData>
            </a:graphic>
          </wp:inline>
        </w:drawing>
      </w:r>
    </w:p>
    <w:p w14:paraId="5985C7A3" w14:textId="08036AF2" w:rsidR="0001034D" w:rsidRPr="00E26F77" w:rsidRDefault="0001034D" w:rsidP="0001034D">
      <w:pPr>
        <w:pStyle w:val="Beschriftung"/>
      </w:pPr>
      <w:bookmarkStart w:id="212" w:name="_Toc94518379"/>
      <w:r w:rsidRPr="00E26F77">
        <w:t xml:space="preserve">Abbildung </w:t>
      </w:r>
      <w:r w:rsidRPr="00E26F77">
        <w:fldChar w:fldCharType="begin"/>
      </w:r>
      <w:r w:rsidRPr="00E26F77">
        <w:instrText>SEQ Abbildung \* ARABIC</w:instrText>
      </w:r>
      <w:r w:rsidRPr="00E26F77">
        <w:fldChar w:fldCharType="separate"/>
      </w:r>
      <w:r w:rsidR="00C34A8C">
        <w:rPr>
          <w:noProof/>
        </w:rPr>
        <w:t>43</w:t>
      </w:r>
      <w:r w:rsidRPr="00E26F77">
        <w:fldChar w:fldCharType="end"/>
      </w:r>
      <w:r w:rsidRPr="00E26F77">
        <w:t>: Hinzufügen einer neuen Verbindung</w:t>
      </w:r>
      <w:bookmarkEnd w:id="212"/>
    </w:p>
    <w:p w14:paraId="7C489BCB" w14:textId="77777777" w:rsidR="0001034D" w:rsidRPr="00E26F77" w:rsidRDefault="0001034D" w:rsidP="0001034D">
      <w:pPr>
        <w:pStyle w:val="StandardJKU"/>
      </w:pPr>
      <w:r w:rsidRPr="00E26F77">
        <w:t>Schritt 2: Eingabe der Verbindungdaten (da der Service lokal auf einem Rechner läuft muss als Hostname „localhost“ und als Portnummer „398“ angegeben werden).</w:t>
      </w:r>
    </w:p>
    <w:p w14:paraId="088DA3F3" w14:textId="77777777" w:rsidR="0001034D" w:rsidRPr="00E26F77" w:rsidRDefault="0001034D" w:rsidP="0001034D">
      <w:pPr>
        <w:keepNext/>
        <w:spacing w:after="160" w:line="259" w:lineRule="auto"/>
        <w:jc w:val="center"/>
        <w:rPr>
          <w:rFonts w:ascii="Calibri" w:eastAsia="Calibri" w:hAnsi="Calibri" w:cs="Arial"/>
        </w:rPr>
      </w:pPr>
      <w:r w:rsidRPr="00E26F77">
        <w:rPr>
          <w:rFonts w:ascii="Calibri" w:eastAsia="Calibri" w:hAnsi="Calibri" w:cs="Arial"/>
          <w:noProof/>
          <w:lang w:val="en-US"/>
        </w:rPr>
        <w:lastRenderedPageBreak/>
        <w:drawing>
          <wp:inline distT="0" distB="0" distL="0" distR="0" wp14:anchorId="15103F46" wp14:editId="2B5811F5">
            <wp:extent cx="3373229" cy="2090420"/>
            <wp:effectExtent l="0" t="0" r="0" b="5080"/>
            <wp:docPr id="52"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67"/>
                    <a:stretch>
                      <a:fillRect/>
                    </a:stretch>
                  </pic:blipFill>
                  <pic:spPr>
                    <a:xfrm>
                      <a:off x="0" y="0"/>
                      <a:ext cx="3389149" cy="2100285"/>
                    </a:xfrm>
                    <a:prstGeom prst="rect">
                      <a:avLst/>
                    </a:prstGeom>
                  </pic:spPr>
                </pic:pic>
              </a:graphicData>
            </a:graphic>
          </wp:inline>
        </w:drawing>
      </w:r>
    </w:p>
    <w:p w14:paraId="3CD755A7" w14:textId="21CE5622" w:rsidR="0001034D" w:rsidRPr="00E26F77" w:rsidRDefault="0001034D" w:rsidP="0001034D">
      <w:pPr>
        <w:pStyle w:val="Beschriftung"/>
      </w:pPr>
      <w:bookmarkStart w:id="213" w:name="_Toc94518380"/>
      <w:r w:rsidRPr="00E26F77">
        <w:t xml:space="preserve">Abbildung </w:t>
      </w:r>
      <w:r w:rsidRPr="00E26F77">
        <w:fldChar w:fldCharType="begin"/>
      </w:r>
      <w:r w:rsidRPr="00E26F77">
        <w:instrText>SEQ Abbildung \* ARABIC</w:instrText>
      </w:r>
      <w:r w:rsidRPr="00E26F77">
        <w:fldChar w:fldCharType="separate"/>
      </w:r>
      <w:r w:rsidR="00C34A8C">
        <w:rPr>
          <w:noProof/>
        </w:rPr>
        <w:t>44</w:t>
      </w:r>
      <w:r w:rsidRPr="00E26F77">
        <w:fldChar w:fldCharType="end"/>
      </w:r>
      <w:r w:rsidRPr="00E26F77">
        <w:t>: Eingabe der Verbindungsdaten</w:t>
      </w:r>
      <w:bookmarkEnd w:id="213"/>
    </w:p>
    <w:p w14:paraId="2BFDC03C" w14:textId="77777777" w:rsidR="0001034D" w:rsidRPr="00E26F77" w:rsidRDefault="0001034D" w:rsidP="0001034D">
      <w:pPr>
        <w:pStyle w:val="StandardJKU"/>
      </w:pPr>
      <w:r w:rsidRPr="00E26F77">
        <w:t>Schritt 3: Eingabe des Benutzers und des Passworts des LDAP Directory Services:</w:t>
      </w:r>
    </w:p>
    <w:p w14:paraId="40C48C19" w14:textId="77777777" w:rsidR="0001034D" w:rsidRPr="00523047" w:rsidRDefault="0001034D" w:rsidP="0001034D">
      <w:pPr>
        <w:pStyle w:val="StandardJKU"/>
        <w:rPr>
          <w:b/>
          <w:lang w:val="en-US"/>
        </w:rPr>
      </w:pPr>
      <w:r w:rsidRPr="00523047">
        <w:rPr>
          <w:b/>
          <w:lang w:val="en-US"/>
        </w:rPr>
        <w:t>User: cn=Manager,dc=dkePr,dc=at</w:t>
      </w:r>
    </w:p>
    <w:p w14:paraId="4F3F6DCD" w14:textId="77777777" w:rsidR="0001034D" w:rsidRPr="00523047" w:rsidRDefault="0001034D" w:rsidP="0001034D">
      <w:pPr>
        <w:pStyle w:val="StandardJKU"/>
        <w:rPr>
          <w:b/>
          <w:lang w:val="en-US"/>
        </w:rPr>
      </w:pPr>
      <w:r w:rsidRPr="00523047">
        <w:rPr>
          <w:b/>
          <w:lang w:val="en-US"/>
        </w:rPr>
        <w:t>Password: secret</w:t>
      </w:r>
    </w:p>
    <w:p w14:paraId="4F643FB1" w14:textId="77777777" w:rsidR="0001034D" w:rsidRPr="00E26F77" w:rsidRDefault="0001034D" w:rsidP="0001034D">
      <w:pPr>
        <w:keepNext/>
        <w:tabs>
          <w:tab w:val="left" w:pos="1755"/>
        </w:tabs>
        <w:spacing w:after="160" w:line="259" w:lineRule="auto"/>
        <w:rPr>
          <w:rFonts w:ascii="Calibri" w:eastAsia="Calibri" w:hAnsi="Calibri" w:cs="Arial"/>
        </w:rPr>
      </w:pPr>
      <w:r w:rsidRPr="00E26F77">
        <w:rPr>
          <w:rFonts w:ascii="Calibri" w:eastAsia="Calibri" w:hAnsi="Calibri" w:cs="Arial"/>
          <w:lang w:val="en-GB"/>
        </w:rPr>
        <w:tab/>
      </w:r>
      <w:r w:rsidRPr="00E26F77">
        <w:rPr>
          <w:rFonts w:ascii="Calibri" w:eastAsia="Calibri" w:hAnsi="Calibri" w:cs="Arial"/>
          <w:noProof/>
          <w:lang w:val="en-US"/>
        </w:rPr>
        <w:drawing>
          <wp:inline distT="0" distB="0" distL="0" distR="0" wp14:anchorId="6CB5C050" wp14:editId="139FB4E0">
            <wp:extent cx="3789274" cy="2296530"/>
            <wp:effectExtent l="0" t="0" r="1905" b="8890"/>
            <wp:docPr id="53" name="Grafik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18" descr="Graphical user interface, text, application, email&#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791901" cy="2298122"/>
                    </a:xfrm>
                    <a:prstGeom prst="rect">
                      <a:avLst/>
                    </a:prstGeom>
                  </pic:spPr>
                </pic:pic>
              </a:graphicData>
            </a:graphic>
          </wp:inline>
        </w:drawing>
      </w:r>
    </w:p>
    <w:p w14:paraId="53EC4A8F" w14:textId="0D35DC28" w:rsidR="0001034D" w:rsidRPr="00E26F77" w:rsidRDefault="0001034D" w:rsidP="0001034D">
      <w:pPr>
        <w:spacing w:after="200" w:line="240" w:lineRule="auto"/>
        <w:jc w:val="center"/>
        <w:rPr>
          <w:rFonts w:ascii="Calibri" w:eastAsia="Calibri" w:hAnsi="Calibri" w:cs="Arial"/>
          <w:i/>
          <w:iCs/>
          <w:color w:val="44546A"/>
          <w:sz w:val="18"/>
          <w:szCs w:val="18"/>
        </w:rPr>
      </w:pPr>
      <w:bookmarkStart w:id="214" w:name="_Toc94518381"/>
      <w:r w:rsidRPr="00E26F77">
        <w:rPr>
          <w:rStyle w:val="BeschriftungZchn"/>
        </w:rPr>
        <w:t xml:space="preserve">Abbildung </w:t>
      </w:r>
      <w:r w:rsidRPr="00E26F77">
        <w:rPr>
          <w:rStyle w:val="BeschriftungZchn"/>
        </w:rPr>
        <w:fldChar w:fldCharType="begin"/>
      </w:r>
      <w:r w:rsidRPr="00E26F77">
        <w:rPr>
          <w:rStyle w:val="BeschriftungZchn"/>
        </w:rPr>
        <w:instrText>SEQ Abbildung \* ARABIC</w:instrText>
      </w:r>
      <w:r w:rsidRPr="00E26F77">
        <w:rPr>
          <w:rStyle w:val="BeschriftungZchn"/>
        </w:rPr>
        <w:fldChar w:fldCharType="separate"/>
      </w:r>
      <w:r w:rsidR="00C34A8C">
        <w:rPr>
          <w:rStyle w:val="BeschriftungZchn"/>
          <w:noProof/>
        </w:rPr>
        <w:t>45</w:t>
      </w:r>
      <w:r w:rsidRPr="00E26F77">
        <w:rPr>
          <w:rStyle w:val="BeschriftungZchn"/>
        </w:rPr>
        <w:fldChar w:fldCharType="end"/>
      </w:r>
      <w:r w:rsidRPr="00E26F77">
        <w:rPr>
          <w:rStyle w:val="BeschriftungZchn"/>
        </w:rPr>
        <w:t>: Eingabe der Authentifizierungsdaten</w:t>
      </w:r>
      <w:bookmarkEnd w:id="214"/>
    </w:p>
    <w:p w14:paraId="2AF520F3" w14:textId="77777777" w:rsidR="0001034D" w:rsidRPr="00E26F77" w:rsidRDefault="0001034D" w:rsidP="0001034D">
      <w:pPr>
        <w:spacing w:after="160" w:line="259" w:lineRule="auto"/>
        <w:rPr>
          <w:rFonts w:ascii="Calibri" w:eastAsia="Calibri" w:hAnsi="Calibri" w:cs="Arial"/>
        </w:rPr>
      </w:pPr>
    </w:p>
    <w:p w14:paraId="18FDCB51" w14:textId="77777777" w:rsidR="0001034D" w:rsidRPr="00E26F77" w:rsidRDefault="0001034D" w:rsidP="0001034D">
      <w:pPr>
        <w:pStyle w:val="StandardJKU"/>
      </w:pPr>
      <w:r w:rsidRPr="00E26F77">
        <w:t>Nachdem die Verbindungsdaten eingegeben wurden, kann die Verbindung hinzugefügt werden und die Ldap Datenbank wird angezeigt.</w:t>
      </w:r>
    </w:p>
    <w:p w14:paraId="5B6DAF60" w14:textId="77777777" w:rsidR="0001034D" w:rsidRPr="00E26F77" w:rsidRDefault="0001034D" w:rsidP="0001034D">
      <w:pPr>
        <w:keepNext/>
        <w:spacing w:after="160" w:line="259" w:lineRule="auto"/>
        <w:rPr>
          <w:rFonts w:ascii="Calibri" w:eastAsia="Calibri" w:hAnsi="Calibri" w:cs="Arial"/>
        </w:rPr>
      </w:pPr>
      <w:r w:rsidRPr="00E26F77">
        <w:rPr>
          <w:rFonts w:ascii="Calibri" w:eastAsia="Calibri" w:hAnsi="Calibri" w:cs="Arial"/>
          <w:noProof/>
          <w:lang w:val="en-US"/>
        </w:rPr>
        <w:lastRenderedPageBreak/>
        <w:drawing>
          <wp:inline distT="0" distB="0" distL="0" distR="0" wp14:anchorId="70EAB9EF" wp14:editId="77EBE761">
            <wp:extent cx="6115050" cy="3328670"/>
            <wp:effectExtent l="0" t="0" r="0" b="508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3328670"/>
                    </a:xfrm>
                    <a:prstGeom prst="rect">
                      <a:avLst/>
                    </a:prstGeom>
                    <a:noFill/>
                  </pic:spPr>
                </pic:pic>
              </a:graphicData>
            </a:graphic>
          </wp:inline>
        </w:drawing>
      </w:r>
    </w:p>
    <w:p w14:paraId="19EDE49F" w14:textId="7847BE06" w:rsidR="0001034D" w:rsidRPr="00E26F77" w:rsidRDefault="0001034D" w:rsidP="0001034D">
      <w:pPr>
        <w:pStyle w:val="Beschriftung"/>
      </w:pPr>
      <w:bookmarkStart w:id="215" w:name="_Ref93831037"/>
      <w:bookmarkStart w:id="216" w:name="_Ref93831010"/>
      <w:bookmarkStart w:id="217" w:name="_Toc94518382"/>
      <w:r w:rsidRPr="00E26F77">
        <w:t xml:space="preserve">Abbildung </w:t>
      </w:r>
      <w:r w:rsidRPr="00E26F77">
        <w:fldChar w:fldCharType="begin"/>
      </w:r>
      <w:r w:rsidRPr="00E26F77">
        <w:instrText>SEQ Abbildung \* ARABIC</w:instrText>
      </w:r>
      <w:r w:rsidRPr="00E26F77">
        <w:fldChar w:fldCharType="separate"/>
      </w:r>
      <w:r w:rsidR="00C34A8C">
        <w:rPr>
          <w:noProof/>
        </w:rPr>
        <w:t>46</w:t>
      </w:r>
      <w:r w:rsidRPr="00E26F77">
        <w:fldChar w:fldCharType="end"/>
      </w:r>
      <w:bookmarkEnd w:id="215"/>
      <w:r w:rsidRPr="00E26F77">
        <w:t>:Verbundener LDAP Server + Struktur</w:t>
      </w:r>
      <w:bookmarkEnd w:id="216"/>
      <w:bookmarkEnd w:id="217"/>
    </w:p>
    <w:p w14:paraId="56686D12" w14:textId="77777777" w:rsidR="0001034D" w:rsidRPr="00E26F77" w:rsidRDefault="0001034D" w:rsidP="0001034D">
      <w:pPr>
        <w:pStyle w:val="StandardJKU"/>
      </w:pPr>
      <w:r w:rsidRPr="00E26F77">
        <w:t xml:space="preserve">In </w:t>
      </w:r>
      <w:r w:rsidRPr="00E26F77">
        <w:fldChar w:fldCharType="begin"/>
      </w:r>
      <w:r w:rsidRPr="00E26F77">
        <w:instrText xml:space="preserve"> REF _Ref93831037 \h </w:instrText>
      </w:r>
      <w:r>
        <w:instrText xml:space="preserve"> \* MERGEFORMAT </w:instrText>
      </w:r>
      <w:r w:rsidRPr="00E26F77">
        <w:fldChar w:fldCharType="separate"/>
      </w:r>
      <w:r w:rsidRPr="00E26F77">
        <w:rPr>
          <w:iCs/>
        </w:rPr>
        <w:t xml:space="preserve">Abbildung </w:t>
      </w:r>
      <w:r>
        <w:rPr>
          <w:noProof/>
        </w:rPr>
        <w:t>47</w:t>
      </w:r>
      <w:r w:rsidRPr="00E26F77">
        <w:fldChar w:fldCharType="end"/>
      </w:r>
      <w:r w:rsidRPr="00E26F77">
        <w:t xml:space="preserve"> ist auch die verwendete Struktur der LDAP Datenbank zu sehen und die verwendeten Attribute wie die „Employees“ gespeichert werden. </w:t>
      </w:r>
    </w:p>
    <w:p w14:paraId="7F2D260D" w14:textId="77777777" w:rsidR="0001034D" w:rsidRPr="00E26F77" w:rsidRDefault="0001034D" w:rsidP="0001034D">
      <w:pPr>
        <w:pStyle w:val="StandardJKU"/>
      </w:pPr>
      <w:r w:rsidRPr="00E26F77">
        <w:t>Die Nutzerdaten werden als</w:t>
      </w:r>
    </w:p>
    <w:p w14:paraId="0219AAC0" w14:textId="77777777" w:rsidR="0001034D" w:rsidRPr="00E26F77" w:rsidRDefault="0001034D" w:rsidP="005F21E8">
      <w:pPr>
        <w:pStyle w:val="StandardJKU"/>
        <w:numPr>
          <w:ilvl w:val="0"/>
          <w:numId w:val="28"/>
        </w:numPr>
      </w:pPr>
      <w:r w:rsidRPr="00E26F77">
        <w:t>inetOrgPerson (structural),</w:t>
      </w:r>
    </w:p>
    <w:p w14:paraId="2DB83C20" w14:textId="77777777" w:rsidR="0001034D" w:rsidRPr="00E26F77" w:rsidRDefault="0001034D" w:rsidP="005F21E8">
      <w:pPr>
        <w:pStyle w:val="StandardJKU"/>
        <w:numPr>
          <w:ilvl w:val="0"/>
          <w:numId w:val="28"/>
        </w:numPr>
        <w:rPr>
          <w:lang w:val="en-GB"/>
        </w:rPr>
      </w:pPr>
      <w:r w:rsidRPr="00E26F77">
        <w:rPr>
          <w:lang w:val="en-GB"/>
        </w:rPr>
        <w:t>OpenLDAPperson (structural),</w:t>
      </w:r>
    </w:p>
    <w:p w14:paraId="0FE77032" w14:textId="77777777" w:rsidR="0001034D" w:rsidRPr="00E26F77" w:rsidRDefault="0001034D" w:rsidP="005F21E8">
      <w:pPr>
        <w:pStyle w:val="StandardJKU"/>
        <w:numPr>
          <w:ilvl w:val="0"/>
          <w:numId w:val="28"/>
        </w:numPr>
        <w:rPr>
          <w:lang w:val="en-GB"/>
        </w:rPr>
      </w:pPr>
      <w:r w:rsidRPr="00E26F77">
        <w:rPr>
          <w:lang w:val="en-GB"/>
        </w:rPr>
        <w:t>organizationalPerson (structural),</w:t>
      </w:r>
    </w:p>
    <w:p w14:paraId="3CC7ED1B" w14:textId="77777777" w:rsidR="0001034D" w:rsidRPr="00E26F77" w:rsidRDefault="0001034D" w:rsidP="005F21E8">
      <w:pPr>
        <w:pStyle w:val="StandardJKU"/>
        <w:numPr>
          <w:ilvl w:val="0"/>
          <w:numId w:val="28"/>
        </w:numPr>
        <w:rPr>
          <w:lang w:val="en-GB"/>
        </w:rPr>
      </w:pPr>
      <w:r w:rsidRPr="00E26F77">
        <w:rPr>
          <w:lang w:val="en-GB"/>
        </w:rPr>
        <w:t>person (structural),</w:t>
      </w:r>
    </w:p>
    <w:p w14:paraId="5CDFEE76" w14:textId="77777777" w:rsidR="0001034D" w:rsidRPr="00E26F77" w:rsidRDefault="0001034D" w:rsidP="005F21E8">
      <w:pPr>
        <w:pStyle w:val="StandardJKU"/>
        <w:numPr>
          <w:ilvl w:val="0"/>
          <w:numId w:val="28"/>
        </w:numPr>
      </w:pPr>
      <w:r w:rsidRPr="00E26F77">
        <w:t>pilotPerson (structural),</w:t>
      </w:r>
    </w:p>
    <w:p w14:paraId="15CC13EA" w14:textId="77777777" w:rsidR="0001034D" w:rsidRPr="00E26F77" w:rsidRDefault="0001034D" w:rsidP="005F21E8">
      <w:pPr>
        <w:pStyle w:val="StandardJKU"/>
        <w:numPr>
          <w:ilvl w:val="0"/>
          <w:numId w:val="28"/>
        </w:numPr>
      </w:pPr>
      <w:r w:rsidRPr="00E26F77">
        <w:t>top (abstract),</w:t>
      </w:r>
    </w:p>
    <w:p w14:paraId="5124B2D3" w14:textId="77777777" w:rsidR="0001034D" w:rsidRPr="00E26F77" w:rsidRDefault="0001034D" w:rsidP="0001034D">
      <w:pPr>
        <w:pStyle w:val="StandardJKU"/>
      </w:pPr>
      <w:r w:rsidRPr="00E26F77">
        <w:t>abgespeichert wobei die Einträge in der ou=People gespeichert werden und jeder Eintrag eine eindeutige „uid“ hat welche die employee_id darstellt (da diese auch in der Datenbank der Primary Key ist).</w:t>
      </w:r>
    </w:p>
    <w:p w14:paraId="07ED390C" w14:textId="77777777" w:rsidR="0001034D" w:rsidRPr="00E26F77" w:rsidRDefault="0001034D" w:rsidP="00AF2ACD">
      <w:pPr>
        <w:pStyle w:val="StandardJKU"/>
        <w:numPr>
          <w:ilvl w:val="0"/>
          <w:numId w:val="29"/>
        </w:numPr>
      </w:pPr>
      <w:r w:rsidRPr="00E26F77">
        <w:t>„uid“: Mitarbeiternummer des Mitarbeiters „employee_id“</w:t>
      </w:r>
    </w:p>
    <w:p w14:paraId="32B24685" w14:textId="77777777" w:rsidR="0001034D" w:rsidRPr="00E26F77" w:rsidRDefault="0001034D" w:rsidP="00AF2ACD">
      <w:pPr>
        <w:pStyle w:val="StandardJKU"/>
        <w:numPr>
          <w:ilvl w:val="0"/>
          <w:numId w:val="29"/>
        </w:numPr>
      </w:pPr>
      <w:r w:rsidRPr="00E26F77">
        <w:t>„cn“: Nachname des Mitarbeiters „lastname“</w:t>
      </w:r>
    </w:p>
    <w:p w14:paraId="7C4828E4" w14:textId="77777777" w:rsidR="0001034D" w:rsidRPr="00E26F77" w:rsidRDefault="0001034D" w:rsidP="00AF2ACD">
      <w:pPr>
        <w:pStyle w:val="StandardJKU"/>
        <w:numPr>
          <w:ilvl w:val="0"/>
          <w:numId w:val="29"/>
        </w:numPr>
      </w:pPr>
      <w:r w:rsidRPr="00E26F77">
        <w:t>„sn“: Vorname des Mitarbeiters „firstname“</w:t>
      </w:r>
    </w:p>
    <w:p w14:paraId="7755A517" w14:textId="552267A7" w:rsidR="0001034D" w:rsidRPr="00E26F77" w:rsidRDefault="0001034D" w:rsidP="00AF2ACD">
      <w:pPr>
        <w:pStyle w:val="StandardJKU"/>
        <w:numPr>
          <w:ilvl w:val="0"/>
          <w:numId w:val="29"/>
        </w:numPr>
      </w:pPr>
      <w:r w:rsidRPr="00E26F77">
        <w:t xml:space="preserve">„description“: Wird </w:t>
      </w:r>
      <w:r w:rsidR="00AF2ACD" w:rsidRPr="00E26F77">
        <w:t>genutzt,</w:t>
      </w:r>
      <w:r w:rsidRPr="00E26F77">
        <w:t xml:space="preserve"> um Start- und Enddatum des Mitarbeiters zu speichern „StartDate“+“EndDate“</w:t>
      </w:r>
    </w:p>
    <w:p w14:paraId="2BAB63B6" w14:textId="77777777" w:rsidR="0001034D" w:rsidRPr="00E26F77" w:rsidRDefault="0001034D" w:rsidP="00AF2ACD">
      <w:pPr>
        <w:pStyle w:val="StandardJKU"/>
        <w:numPr>
          <w:ilvl w:val="0"/>
          <w:numId w:val="29"/>
        </w:numPr>
      </w:pPr>
      <w:r w:rsidRPr="00E26F77">
        <w:t>„employeeNumber“: die Svnr des Mitarbeiters „Svnr“</w:t>
      </w:r>
    </w:p>
    <w:p w14:paraId="691CF66F" w14:textId="478C140A" w:rsidR="0001034D" w:rsidRPr="00E26F77" w:rsidRDefault="0001034D" w:rsidP="00AF2ACD">
      <w:pPr>
        <w:pStyle w:val="StandardJKU"/>
        <w:numPr>
          <w:ilvl w:val="0"/>
          <w:numId w:val="29"/>
        </w:numPr>
      </w:pPr>
      <w:r w:rsidRPr="00E26F77">
        <w:t xml:space="preserve">„givenName“: Wird </w:t>
      </w:r>
      <w:r w:rsidR="00AF2ACD" w:rsidRPr="00E26F77">
        <w:t>genutzt,</w:t>
      </w:r>
      <w:r w:rsidRPr="00E26F77">
        <w:t xml:space="preserve"> um den Login Namen des Mitarbeiters zu speichern „loginname“</w:t>
      </w:r>
    </w:p>
    <w:p w14:paraId="1726FECE" w14:textId="77777777" w:rsidR="0001034D" w:rsidRPr="00E26F77" w:rsidRDefault="0001034D" w:rsidP="00AF2ACD">
      <w:pPr>
        <w:pStyle w:val="StandardJKU"/>
        <w:numPr>
          <w:ilvl w:val="0"/>
          <w:numId w:val="29"/>
        </w:numPr>
      </w:pPr>
      <w:r w:rsidRPr="00E26F77">
        <w:t>„userPassword“: Hier wird das gehashte Passwort des Mitarbeiters gepeichert. (das gehashte passwort als plaintext) „password“</w:t>
      </w:r>
    </w:p>
    <w:p w14:paraId="4E09EFB0" w14:textId="77777777" w:rsidR="0001034D" w:rsidRDefault="0001034D" w:rsidP="0001034D">
      <w:pPr>
        <w:pStyle w:val="StandardJKU"/>
      </w:pPr>
      <w:r w:rsidRPr="00E26F77">
        <w:lastRenderedPageBreak/>
        <w:t xml:space="preserve">Die Attribute sind in </w:t>
      </w:r>
      <w:r w:rsidRPr="00E26F77">
        <w:fldChar w:fldCharType="begin"/>
      </w:r>
      <w:r w:rsidRPr="00E26F77">
        <w:instrText xml:space="preserve"> REF _Ref93831037 \h </w:instrText>
      </w:r>
      <w:r>
        <w:instrText xml:space="preserve"> \* MERGEFORMAT </w:instrText>
      </w:r>
      <w:r w:rsidRPr="00E26F77">
        <w:fldChar w:fldCharType="separate"/>
      </w:r>
      <w:r w:rsidRPr="00E26F77">
        <w:rPr>
          <w:iCs/>
        </w:rPr>
        <w:t xml:space="preserve">Abbildung </w:t>
      </w:r>
      <w:r>
        <w:rPr>
          <w:noProof/>
        </w:rPr>
        <w:t>47</w:t>
      </w:r>
      <w:r w:rsidRPr="00E26F77">
        <w:fldChar w:fldCharType="end"/>
      </w:r>
      <w:r w:rsidRPr="00E26F77">
        <w:t xml:space="preserve"> auch in einem dargestellten Beispieleintrag beschrieben.</w:t>
      </w:r>
    </w:p>
    <w:p w14:paraId="6E3D1E62" w14:textId="77777777" w:rsidR="0001034D" w:rsidRPr="00DF1665" w:rsidRDefault="0001034D" w:rsidP="0001034D">
      <w:pPr>
        <w:pStyle w:val="StandardJKU"/>
      </w:pPr>
      <w:r w:rsidRPr="00DF1665">
        <w:t>Sobald die Verbindung aufgebaut wurde, kann im Programmcode der Datenbank Applikation „</w:t>
      </w:r>
      <w:r w:rsidRPr="00AA62D4">
        <w:t>Synchronize</w:t>
      </w:r>
      <w:r w:rsidRPr="00DF1665">
        <w:t>_DKE.java“ und „LdapServer.java“ geöffnet werden.</w:t>
      </w:r>
    </w:p>
    <w:p w14:paraId="39C38193" w14:textId="77777777" w:rsidR="0001034D" w:rsidRPr="00DF1665" w:rsidRDefault="0001034D" w:rsidP="0001034D">
      <w:pPr>
        <w:pStyle w:val="StandardJKU"/>
      </w:pPr>
      <w:r w:rsidRPr="00DF1665">
        <w:t xml:space="preserve">Um die Funktion zu testen, kann die main der LdapServer.java aufgerufen, welche die Konfigurationsdaten zu beginn nutzt. </w:t>
      </w:r>
    </w:p>
    <w:p w14:paraId="1C4EB481" w14:textId="77777777" w:rsidR="0001034D" w:rsidRPr="00DF1665" w:rsidRDefault="0001034D" w:rsidP="0001034D">
      <w:pPr>
        <w:spacing w:after="160" w:line="259" w:lineRule="auto"/>
      </w:pPr>
      <w:r w:rsidRPr="00DF1665">
        <w:rPr>
          <w:noProof/>
          <w:lang w:val="en-US"/>
        </w:rPr>
        <w:drawing>
          <wp:inline distT="0" distB="0" distL="0" distR="0" wp14:anchorId="30186143" wp14:editId="325805E8">
            <wp:extent cx="3668366" cy="981075"/>
            <wp:effectExtent l="0" t="0" r="8890" b="0"/>
            <wp:docPr id="55" name="Grafik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668366" cy="981075"/>
                    </a:xfrm>
                    <a:prstGeom prst="rect">
                      <a:avLst/>
                    </a:prstGeom>
                  </pic:spPr>
                </pic:pic>
              </a:graphicData>
            </a:graphic>
          </wp:inline>
        </w:drawing>
      </w:r>
    </w:p>
    <w:p w14:paraId="126F7303" w14:textId="52C39658" w:rsidR="0001034D" w:rsidRPr="00DF1665" w:rsidRDefault="0001034D" w:rsidP="0001034D">
      <w:pPr>
        <w:pStyle w:val="Beschriftung"/>
      </w:pPr>
      <w:bookmarkStart w:id="218" w:name="_Toc94518383"/>
      <w:r w:rsidRPr="00DF1665">
        <w:t xml:space="preserve">Abbildung </w:t>
      </w:r>
      <w:r w:rsidRPr="00DF1665">
        <w:fldChar w:fldCharType="begin"/>
      </w:r>
      <w:r w:rsidRPr="00DF1665">
        <w:instrText>SEQ Abbildung \* ARABIC</w:instrText>
      </w:r>
      <w:r w:rsidRPr="00DF1665">
        <w:fldChar w:fldCharType="separate"/>
      </w:r>
      <w:r w:rsidR="00C34A8C">
        <w:rPr>
          <w:noProof/>
        </w:rPr>
        <w:t>47</w:t>
      </w:r>
      <w:r w:rsidRPr="00DF1665">
        <w:fldChar w:fldCharType="end"/>
      </w:r>
      <w:r w:rsidRPr="00DF1665">
        <w:t>: Testkonfiguration LDAP</w:t>
      </w:r>
      <w:bookmarkEnd w:id="218"/>
    </w:p>
    <w:p w14:paraId="589BEBC4" w14:textId="77777777" w:rsidR="0001034D" w:rsidRPr="00DF1665" w:rsidRDefault="0001034D" w:rsidP="0001034D">
      <w:pPr>
        <w:pStyle w:val="StandardJKU"/>
      </w:pPr>
      <w:r w:rsidRPr="00DF1665">
        <w:t>Damit sind die Einrichtung und Inbetriebnahme des LDAP-Servers beziehungsweise dessen Schnittstelle abgeschlossen und die Synchronisation zwischen Server und Applikation wird alle 5 min durchgeführt sobald sich in der Tabelle „targetstate“ Daten für das Zielsystem „LDAP“ befinden.</w:t>
      </w:r>
    </w:p>
    <w:p w14:paraId="70B0A873" w14:textId="77777777" w:rsidR="0001034D" w:rsidRPr="00DF1665" w:rsidRDefault="0001034D" w:rsidP="0001034D">
      <w:pPr>
        <w:pStyle w:val="StandardJKU"/>
      </w:pPr>
      <w:r w:rsidRPr="00DF1665">
        <w:t>Weiters siehe „Synchronisierung starten“.</w:t>
      </w:r>
    </w:p>
    <w:p w14:paraId="443B3358" w14:textId="77777777" w:rsidR="0001034D" w:rsidRPr="00DF1665" w:rsidRDefault="0001034D" w:rsidP="0001034D">
      <w:pPr>
        <w:pStyle w:val="StandardJKU"/>
        <w:rPr>
          <w:b/>
          <w:bCs/>
        </w:rPr>
      </w:pPr>
      <w:r w:rsidRPr="00DF1665">
        <w:rPr>
          <w:b/>
          <w:bCs/>
        </w:rPr>
        <w:t>MYSQL</w:t>
      </w:r>
    </w:p>
    <w:p w14:paraId="2E2DA2A4" w14:textId="77777777" w:rsidR="0001034D" w:rsidRPr="00DF1665" w:rsidRDefault="0001034D" w:rsidP="0001034D">
      <w:pPr>
        <w:pStyle w:val="StandardJKU"/>
      </w:pPr>
      <w:r w:rsidRPr="00DF1665">
        <w:t>Das Zielsystem MYSQL benötigt folgende Konfigurationsfelder aus der Tabelle „targetstate“:</w:t>
      </w:r>
    </w:p>
    <w:p w14:paraId="27C54818" w14:textId="77777777" w:rsidR="0001034D" w:rsidRPr="00DF1665" w:rsidRDefault="0001034D" w:rsidP="0001034D">
      <w:pPr>
        <w:pStyle w:val="StandardJKU"/>
      </w:pPr>
      <w:r w:rsidRPr="00DF1665">
        <w:rPr>
          <w:b/>
        </w:rPr>
        <w:t>Port</w:t>
      </w:r>
      <w:r w:rsidRPr="00DF1665">
        <w:t>: der Port unter welchem auf die Zieldatenbank zugegriffen werden kann, zum Beispiel: „389“</w:t>
      </w:r>
    </w:p>
    <w:p w14:paraId="566B8461" w14:textId="77777777" w:rsidR="0001034D" w:rsidRPr="00DF1665" w:rsidRDefault="0001034D" w:rsidP="0001034D">
      <w:pPr>
        <w:pStyle w:val="StandardJKU"/>
      </w:pPr>
      <w:r w:rsidRPr="00DF1665">
        <w:rPr>
          <w:b/>
        </w:rPr>
        <w:t>Path</w:t>
      </w:r>
      <w:r w:rsidRPr="00DF1665">
        <w:t>: der Pfad zu der gewünschten Datenbank in welche die Daten geschrieben werden sollen (exklusive dem Tabellennamen) auf dem Host, zum Beispiel: „/central_db_t2“</w:t>
      </w:r>
    </w:p>
    <w:p w14:paraId="75C257E6" w14:textId="77777777" w:rsidR="0001034D" w:rsidRPr="00DF1665" w:rsidRDefault="0001034D" w:rsidP="0001034D">
      <w:pPr>
        <w:pStyle w:val="StandardJKU"/>
      </w:pPr>
      <w:r w:rsidRPr="00DF1665">
        <w:rPr>
          <w:b/>
          <w:bCs/>
        </w:rPr>
        <w:t>User</w:t>
      </w:r>
      <w:r w:rsidRPr="00DF1665">
        <w:t>: Der Username mit welchem die Dateien in die Datenbank geschrieben werden sollten (benötigt genügend Rechte), zum Beispiel: „DKETeam“</w:t>
      </w:r>
    </w:p>
    <w:p w14:paraId="3BB30A84" w14:textId="77777777" w:rsidR="0001034D" w:rsidRPr="00DF1665" w:rsidRDefault="0001034D" w:rsidP="0001034D">
      <w:pPr>
        <w:pStyle w:val="StandardJKU"/>
      </w:pPr>
      <w:r w:rsidRPr="00DF1665">
        <w:rPr>
          <w:b/>
          <w:bCs/>
        </w:rPr>
        <w:t>Password</w:t>
      </w:r>
      <w:r w:rsidRPr="00DF1665">
        <w:t>: Das Passwort des User, der verwendet wird um Daten in die Datenbank zu schreiben, zum Beispiel: „mydkepassword“</w:t>
      </w:r>
    </w:p>
    <w:p w14:paraId="5EA73C73" w14:textId="77777777" w:rsidR="0001034D" w:rsidRPr="00DF1665" w:rsidRDefault="0001034D" w:rsidP="0001034D">
      <w:pPr>
        <w:pStyle w:val="StandardJKU"/>
      </w:pPr>
      <w:r w:rsidRPr="00DF1665">
        <w:rPr>
          <w:b/>
          <w:bCs/>
        </w:rPr>
        <w:t>Hostname</w:t>
      </w:r>
      <w:r w:rsidRPr="00DF1665">
        <w:t>: Der Host Name oder die Ip Adresse des Host auf welchem die Datenbank läuft, zum Beispiel: „dkeprw21.mysql.database.azure.com“ oder localhost</w:t>
      </w:r>
    </w:p>
    <w:p w14:paraId="50C6E117" w14:textId="77777777" w:rsidR="0001034D" w:rsidRPr="00DF1665" w:rsidRDefault="0001034D" w:rsidP="0001034D">
      <w:pPr>
        <w:pStyle w:val="StandardJKU"/>
      </w:pPr>
      <w:r w:rsidRPr="00DF1665">
        <w:t>Tablename: Der Tabellenname in welche die Daten geschrieben werden sollen, zum Beispiel: „employee“</w:t>
      </w:r>
    </w:p>
    <w:p w14:paraId="78B61CF9" w14:textId="77777777" w:rsidR="0001034D" w:rsidRPr="00DF1665" w:rsidRDefault="0001034D" w:rsidP="0001034D">
      <w:pPr>
        <w:pStyle w:val="StandardJKU"/>
      </w:pPr>
      <w:r w:rsidRPr="00DF1665">
        <w:t>Um MYSQL zu synchronisieren, muss nur die Synchronisation gestartet werden und die jeweilige Konfiguration in der zentralen Datenbank eingetragen und auf aktiv gesetzt werden.</w:t>
      </w:r>
    </w:p>
    <w:p w14:paraId="7D8272B1" w14:textId="77777777" w:rsidR="0001034D" w:rsidRPr="00DF1665" w:rsidRDefault="0001034D" w:rsidP="0001034D">
      <w:pPr>
        <w:pStyle w:val="StandardJKU"/>
      </w:pPr>
    </w:p>
    <w:p w14:paraId="1076E26B" w14:textId="77777777" w:rsidR="0001034D" w:rsidRPr="00DF1665" w:rsidRDefault="0001034D" w:rsidP="0001034D">
      <w:pPr>
        <w:pStyle w:val="StandardJKU"/>
        <w:rPr>
          <w:b/>
          <w:bCs/>
        </w:rPr>
      </w:pPr>
      <w:r w:rsidRPr="00DF1665">
        <w:rPr>
          <w:b/>
          <w:bCs/>
        </w:rPr>
        <w:t xml:space="preserve">Synchronisierung starten: </w:t>
      </w:r>
    </w:p>
    <w:p w14:paraId="3BD8EEED" w14:textId="77777777" w:rsidR="0001034D" w:rsidRPr="00DF1665" w:rsidRDefault="0001034D" w:rsidP="0001034D">
      <w:pPr>
        <w:pStyle w:val="StandardJKU"/>
      </w:pPr>
      <w:r w:rsidRPr="00DF1665">
        <w:t xml:space="preserve">Bevor die Main Methode der </w:t>
      </w:r>
      <w:r w:rsidRPr="00AA62D4">
        <w:t>Synchronize</w:t>
      </w:r>
      <w:r w:rsidRPr="00DF1665">
        <w:t>_DKE.java gestartet und damit auch die Synchronisation durchgeführt wird, sollte die Datenbankkonfiguration der Identitätsdatenbank (central_db_t3) geprüft und eventuell abgeändert werden. Ebenfalls sollte überprüft werden, ob die Schnittstelle zu Ldap aktiv ist mit dem Parameter „ldapConfigured“.</w:t>
      </w:r>
    </w:p>
    <w:p w14:paraId="0CBF36A3" w14:textId="77777777" w:rsidR="00DA3D9D" w:rsidRDefault="0001034D" w:rsidP="0001034D">
      <w:pPr>
        <w:pStyle w:val="StandardJKU"/>
      </w:pPr>
      <w:r w:rsidRPr="00DF1665">
        <w:t xml:space="preserve">Im Quellcode wurde die Möglichkeit definiert, entweder die cloudbasierte Datenbank zu nutzen (in der allerdings die Zielsysteme für CSV und JSON aus Sicherheitsgründen nicht aktivierbar sind) oder die lokale Datenbank. </w:t>
      </w:r>
    </w:p>
    <w:p w14:paraId="0C52BB97" w14:textId="641174EB" w:rsidR="0001034D" w:rsidRDefault="0001034D" w:rsidP="0001034D">
      <w:pPr>
        <w:pStyle w:val="StandardJKU"/>
      </w:pPr>
      <w:r w:rsidRPr="00DF1665">
        <w:lastRenderedPageBreak/>
        <w:t>Dementsprechend muss der jeweilige Anwendungsfall im Quellcode aktiviert werden bzw. bei der Verwendung der lokalen Datenbank den Usernamen und das Passwort dementsprechend abgeändert werden.</w:t>
      </w:r>
    </w:p>
    <w:p w14:paraId="5CF339E4" w14:textId="77777777" w:rsidR="0001034D" w:rsidRDefault="0001034D" w:rsidP="0001034D">
      <w:pPr>
        <w:pStyle w:val="StandardJKU"/>
      </w:pPr>
    </w:p>
    <w:p w14:paraId="7A00B5D8" w14:textId="77777777" w:rsidR="0001034D" w:rsidRDefault="0001034D" w:rsidP="0001034D">
      <w:pPr>
        <w:pStyle w:val="StandardJKU"/>
      </w:pPr>
      <w:r w:rsidRPr="00DF1665">
        <w:rPr>
          <w:noProof/>
          <w:lang w:val="en-US"/>
        </w:rPr>
        <w:drawing>
          <wp:anchor distT="0" distB="0" distL="114300" distR="114300" simplePos="0" relativeHeight="251658262" behindDoc="0" locked="0" layoutInCell="1" allowOverlap="1" wp14:anchorId="75E76274" wp14:editId="48B8FFCA">
            <wp:simplePos x="0" y="0"/>
            <wp:positionH relativeFrom="margin">
              <wp:align>left</wp:align>
            </wp:positionH>
            <wp:positionV relativeFrom="paragraph">
              <wp:posOffset>10795</wp:posOffset>
            </wp:positionV>
            <wp:extent cx="5760720" cy="1299210"/>
            <wp:effectExtent l="0" t="0" r="0" b="0"/>
            <wp:wrapNone/>
            <wp:docPr id="56"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299210"/>
                    </a:xfrm>
                    <a:prstGeom prst="rect">
                      <a:avLst/>
                    </a:prstGeom>
                  </pic:spPr>
                </pic:pic>
              </a:graphicData>
            </a:graphic>
            <wp14:sizeRelH relativeFrom="page">
              <wp14:pctWidth>0</wp14:pctWidth>
            </wp14:sizeRelH>
            <wp14:sizeRelV relativeFrom="page">
              <wp14:pctHeight>0</wp14:pctHeight>
            </wp14:sizeRelV>
          </wp:anchor>
        </w:drawing>
      </w:r>
    </w:p>
    <w:p w14:paraId="084D0D64" w14:textId="77777777" w:rsidR="0001034D" w:rsidRDefault="0001034D" w:rsidP="0001034D">
      <w:pPr>
        <w:pStyle w:val="StandardJKU"/>
      </w:pPr>
    </w:p>
    <w:p w14:paraId="0F077ACA" w14:textId="77777777" w:rsidR="0001034D" w:rsidRPr="00DF1665" w:rsidRDefault="0001034D" w:rsidP="0001034D">
      <w:pPr>
        <w:pStyle w:val="StandardJKU"/>
      </w:pPr>
    </w:p>
    <w:p w14:paraId="2CFE5979" w14:textId="77777777" w:rsidR="0001034D" w:rsidRDefault="0001034D" w:rsidP="0001034D">
      <w:pPr>
        <w:pStyle w:val="Beschriftung"/>
      </w:pPr>
    </w:p>
    <w:p w14:paraId="34BB3260" w14:textId="77777777" w:rsidR="0001034D" w:rsidRDefault="0001034D" w:rsidP="0001034D">
      <w:pPr>
        <w:pStyle w:val="Beschriftung"/>
      </w:pPr>
    </w:p>
    <w:p w14:paraId="0C88684A" w14:textId="77777777" w:rsidR="0001034D" w:rsidRDefault="0001034D" w:rsidP="0001034D">
      <w:pPr>
        <w:pStyle w:val="Beschriftung"/>
      </w:pPr>
    </w:p>
    <w:p w14:paraId="6815A96F" w14:textId="77777777" w:rsidR="0001034D" w:rsidRDefault="0001034D" w:rsidP="0001034D">
      <w:pPr>
        <w:pStyle w:val="Beschriftung"/>
      </w:pPr>
    </w:p>
    <w:p w14:paraId="2211FD43" w14:textId="77777777" w:rsidR="0001034D" w:rsidRDefault="0001034D" w:rsidP="0001034D">
      <w:pPr>
        <w:pStyle w:val="Beschriftung"/>
      </w:pPr>
    </w:p>
    <w:p w14:paraId="272DC96F" w14:textId="77777777" w:rsidR="0001034D" w:rsidRDefault="0001034D" w:rsidP="0001034D">
      <w:pPr>
        <w:pStyle w:val="Beschriftung"/>
      </w:pPr>
    </w:p>
    <w:p w14:paraId="229575DA" w14:textId="5D15F081" w:rsidR="0001034D" w:rsidRPr="00DF1665" w:rsidRDefault="0001034D" w:rsidP="0001034D">
      <w:pPr>
        <w:pStyle w:val="Beschriftung"/>
      </w:pPr>
      <w:bookmarkStart w:id="219" w:name="_Toc94518384"/>
      <w:r w:rsidRPr="00DF1665">
        <w:t xml:space="preserve">Abbildung </w:t>
      </w:r>
      <w:r w:rsidRPr="00DF1665">
        <w:fldChar w:fldCharType="begin"/>
      </w:r>
      <w:r w:rsidRPr="00DF1665">
        <w:instrText>SEQ Abbildung \* ARABIC</w:instrText>
      </w:r>
      <w:r w:rsidRPr="00DF1665">
        <w:fldChar w:fldCharType="separate"/>
      </w:r>
      <w:r w:rsidR="00C34A8C">
        <w:rPr>
          <w:noProof/>
        </w:rPr>
        <w:t>48</w:t>
      </w:r>
      <w:r w:rsidRPr="00DF1665">
        <w:fldChar w:fldCharType="end"/>
      </w:r>
      <w:r w:rsidRPr="00DF1665">
        <w:t>: Datenbankkonfiguration</w:t>
      </w:r>
      <w:bookmarkEnd w:id="219"/>
    </w:p>
    <w:p w14:paraId="5AD6ED75" w14:textId="77777777" w:rsidR="0001034D" w:rsidRDefault="0001034D" w:rsidP="0001034D">
      <w:pPr>
        <w:pStyle w:val="StandardJKU"/>
      </w:pPr>
    </w:p>
    <w:p w14:paraId="0260835D" w14:textId="77777777" w:rsidR="0001034D" w:rsidRPr="00DF1665" w:rsidRDefault="0001034D" w:rsidP="0001034D">
      <w:pPr>
        <w:pStyle w:val="StandardJKU"/>
      </w:pPr>
      <w:r w:rsidRPr="00DF1665">
        <w:t>Sobald die Main Methode läuft, wird alle 5 Minuten auf Änderungen in der „Employee“ Tabelle geprüft und wenn eine Änderung erkannt wurde, werden auch die Zielsysteme aktualisiert.</w:t>
      </w:r>
    </w:p>
    <w:p w14:paraId="4B9C42CD" w14:textId="77777777" w:rsidR="0001034D" w:rsidRPr="00DF1665" w:rsidRDefault="0001034D" w:rsidP="0001034D">
      <w:pPr>
        <w:pStyle w:val="StandardJKU"/>
      </w:pPr>
      <w:r w:rsidRPr="00DF1665">
        <w:t>Achtung: Es ist nicht vorgesehen, dass ein Employee aus der zentralen Datenbank gelöscht wird, es ist lediglich vorgesehen, dass dieser auf Inaktiv gesetzt wird („is active“ != 1). Erst nachdem alle Zielsysteme diese Änderung synchronisiert bekommen haben, kann auch der Employee aus der Datenbank endgültig gelöscht werden (nicht vorgesehen)</w:t>
      </w:r>
    </w:p>
    <w:p w14:paraId="44BB9F45" w14:textId="77777777" w:rsidR="0001034D" w:rsidRDefault="0001034D" w:rsidP="0001034D">
      <w:pPr>
        <w:spacing w:after="160" w:line="259" w:lineRule="auto"/>
        <w:rPr>
          <w:lang w:val="de-DE"/>
        </w:rPr>
      </w:pPr>
      <w:r>
        <w:br w:type="page"/>
      </w:r>
    </w:p>
    <w:p w14:paraId="6CDA0104" w14:textId="3E3AA073" w:rsidR="0001034D" w:rsidRDefault="0001034D" w:rsidP="0001034D">
      <w:pPr>
        <w:pStyle w:val="berschrift2"/>
      </w:pPr>
      <w:bookmarkStart w:id="220" w:name="_Toc818501918"/>
      <w:bookmarkStart w:id="221" w:name="_Toc94545651"/>
      <w:r>
        <w:lastRenderedPageBreak/>
        <w:t>Rest Service</w:t>
      </w:r>
      <w:bookmarkEnd w:id="220"/>
      <w:bookmarkEnd w:id="221"/>
    </w:p>
    <w:p w14:paraId="0265E653" w14:textId="77777777" w:rsidR="0001034D" w:rsidRPr="00523047" w:rsidRDefault="0001034D" w:rsidP="00064138">
      <w:pPr>
        <w:keepNext/>
        <w:numPr>
          <w:ilvl w:val="0"/>
          <w:numId w:val="26"/>
        </w:numPr>
        <w:spacing w:after="160" w:line="259" w:lineRule="auto"/>
        <w:ind w:left="720"/>
        <w:contextualSpacing/>
        <w:rPr>
          <w:rFonts w:eastAsia="Calibri" w:cs="Times New Roman"/>
        </w:rPr>
      </w:pPr>
      <w:r w:rsidRPr="00523047">
        <w:rPr>
          <w:rFonts w:eastAsia="Calibri" w:cs="Times New Roman"/>
        </w:rPr>
        <w:t>Der Rest Service befindet sich im Gesamt Repository der Gruppe unter dem Ordner ”Rest”. Link für das Gesamtrepository: https://github.com/galvadino/enterprise-db-app</w:t>
      </w:r>
    </w:p>
    <w:p w14:paraId="1A41B8F9" w14:textId="77777777" w:rsidR="0001034D" w:rsidRPr="00523047" w:rsidRDefault="0001034D" w:rsidP="0001034D">
      <w:pPr>
        <w:jc w:val="both"/>
        <w:rPr>
          <w:rFonts w:eastAsia="Calibri" w:cs="Times New Roman"/>
        </w:rPr>
      </w:pPr>
      <w:r>
        <w:rPr>
          <w:noProof/>
        </w:rPr>
        <mc:AlternateContent>
          <mc:Choice Requires="wps">
            <w:drawing>
              <wp:anchor distT="0" distB="0" distL="114300" distR="114300" simplePos="0" relativeHeight="251658270" behindDoc="0" locked="0" layoutInCell="1" allowOverlap="1" wp14:anchorId="7C39C7C3" wp14:editId="4FB18CCF">
                <wp:simplePos x="0" y="0"/>
                <wp:positionH relativeFrom="column">
                  <wp:posOffset>701040</wp:posOffset>
                </wp:positionH>
                <wp:positionV relativeFrom="paragraph">
                  <wp:posOffset>1296035</wp:posOffset>
                </wp:positionV>
                <wp:extent cx="4572000" cy="635"/>
                <wp:effectExtent l="0" t="0" r="0" b="0"/>
                <wp:wrapNone/>
                <wp:docPr id="195" name="Textfeld 19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17ECF1E" w14:textId="3B1B6C3B" w:rsidR="0001034D" w:rsidRPr="001312C8" w:rsidRDefault="0001034D" w:rsidP="0001034D">
                            <w:pPr>
                              <w:pStyle w:val="Beschriftung"/>
                              <w:rPr>
                                <w:rFonts w:eastAsia="Calibri" w:cs="Times New Roman"/>
                                <w:noProof/>
                              </w:rPr>
                            </w:pPr>
                            <w:bookmarkStart w:id="222" w:name="_Toc94546079"/>
                            <w:bookmarkStart w:id="223" w:name="_Toc94518385"/>
                            <w:r>
                              <w:t xml:space="preserve">Abbildung </w:t>
                            </w:r>
                            <w:r>
                              <w:fldChar w:fldCharType="begin"/>
                            </w:r>
                            <w:r>
                              <w:instrText>SEQ Abbildung \* ARABIC</w:instrText>
                            </w:r>
                            <w:r>
                              <w:fldChar w:fldCharType="separate"/>
                            </w:r>
                            <w:r w:rsidR="00C34A8C">
                              <w:rPr>
                                <w:noProof/>
                              </w:rPr>
                              <w:t>49</w:t>
                            </w:r>
                            <w:r>
                              <w:fldChar w:fldCharType="end"/>
                            </w:r>
                            <w:r>
                              <w:t xml:space="preserve"> REST Ordner in Github</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9C7C3" id="Textfeld 195" o:spid="_x0000_s1037" type="#_x0000_t202" style="position:absolute;left:0;text-align:left;margin-left:55.2pt;margin-top:102.05pt;width:5in;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" stroked="f">
                <v:textbox style="mso-fit-shape-to-text:t" inset="0,0,0,0">
                  <w:txbxContent>
                    <w:p w14:paraId="017ECF1E" w14:textId="3B1B6C3B" w:rsidR="0001034D" w:rsidRPr="001312C8" w:rsidRDefault="0001034D" w:rsidP="0001034D">
                      <w:pPr>
                        <w:pStyle w:val="Beschriftung"/>
                        <w:rPr>
                          <w:rFonts w:eastAsia="Calibri" w:cs="Times New Roman"/>
                          <w:noProof/>
                        </w:rPr>
                      </w:pPr>
                      <w:bookmarkStart w:id="224" w:name="_Toc94546079"/>
                      <w:bookmarkStart w:id="225" w:name="_Toc94518385"/>
                      <w:r>
                        <w:t xml:space="preserve">Abbildung </w:t>
                      </w:r>
                      <w:r>
                        <w:fldChar w:fldCharType="begin"/>
                      </w:r>
                      <w:r>
                        <w:instrText>SEQ Abbildung \* ARABIC</w:instrText>
                      </w:r>
                      <w:r>
                        <w:fldChar w:fldCharType="separate"/>
                      </w:r>
                      <w:r w:rsidR="00C34A8C">
                        <w:rPr>
                          <w:noProof/>
                        </w:rPr>
                        <w:t>49</w:t>
                      </w:r>
                      <w:r>
                        <w:fldChar w:fldCharType="end"/>
                      </w:r>
                      <w:r>
                        <w:t xml:space="preserve"> REST Ordner in Github</w:t>
                      </w:r>
                      <w:bookmarkEnd w:id="224"/>
                      <w:bookmarkEnd w:id="225"/>
                    </w:p>
                  </w:txbxContent>
                </v:textbox>
              </v:shape>
            </w:pict>
          </mc:Fallback>
        </mc:AlternateContent>
      </w:r>
      <w:r w:rsidRPr="00523047">
        <w:rPr>
          <w:rFonts w:eastAsia="Calibri" w:cs="Times New Roman"/>
          <w:noProof/>
          <w:lang w:val="en-US"/>
        </w:rPr>
        <mc:AlternateContent>
          <mc:Choice Requires="wpg">
            <w:drawing>
              <wp:anchor distT="0" distB="0" distL="114300" distR="114300" simplePos="0" relativeHeight="251658269" behindDoc="0" locked="0" layoutInCell="1" allowOverlap="1" wp14:anchorId="6973BC89" wp14:editId="1814BDB9">
                <wp:simplePos x="0" y="0"/>
                <wp:positionH relativeFrom="column">
                  <wp:posOffset>701040</wp:posOffset>
                </wp:positionH>
                <wp:positionV relativeFrom="paragraph">
                  <wp:posOffset>10160</wp:posOffset>
                </wp:positionV>
                <wp:extent cx="4572000" cy="1228725"/>
                <wp:effectExtent l="0" t="0" r="0" b="0"/>
                <wp:wrapNone/>
                <wp:docPr id="29" name="Gruppieren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0" cy="1228725"/>
                          <a:chOff x="0" y="0"/>
                          <a:chExt cx="4572000" cy="1228725"/>
                        </a:xfrm>
                      </wpg:grpSpPr>
                      <wpg:grpSp>
                        <wpg:cNvPr id="37" name="Gruppieren 367076902"/>
                        <wpg:cNvGrpSpPr/>
                        <wpg:grpSpPr>
                          <a:xfrm>
                            <a:off x="0" y="0"/>
                            <a:ext cx="4572000" cy="1228725"/>
                            <a:chOff x="0" y="0"/>
                            <a:chExt cx="4572000" cy="1228725"/>
                          </a:xfrm>
                        </wpg:grpSpPr>
                        <wps:wsp>
                          <wps:cNvPr id="57" name="Rechteck 29"/>
                          <wps:cNvSpPr/>
                          <wps:spPr>
                            <a:xfrm>
                              <a:off x="23750" y="843148"/>
                              <a:ext cx="4497572" cy="159489"/>
                            </a:xfrm>
                            <a:prstGeom prst="rect">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Picture 324493625"/>
                            <pic:cNvPicPr>
                              <a:picLocks noChangeAspect="1"/>
                            </pic:cNvPicPr>
                          </pic:nvPicPr>
                          <pic:blipFill>
                            <a:blip r:embed="rId72" cstate="print"/>
                            <a:stretch>
                              <a:fillRect/>
                            </a:stretch>
                          </pic:blipFill>
                          <pic:spPr>
                            <a:xfrm>
                              <a:off x="0" y="0"/>
                              <a:ext cx="4572000" cy="1228725"/>
                            </a:xfrm>
                            <a:prstGeom prst="rect">
                              <a:avLst/>
                            </a:prstGeom>
                          </pic:spPr>
                        </pic:pic>
                      </wpg:grpSp>
                      <wps:wsp>
                        <wps:cNvPr id="59" name="Rechteck 367076905"/>
                        <wps:cNvSpPr/>
                        <wps:spPr>
                          <a:xfrm>
                            <a:off x="47501" y="831273"/>
                            <a:ext cx="4500748" cy="171364"/>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DBF9D0F">
              <v:group id="Gruppieren 29" style="position:absolute;margin-left:55.2pt;margin-top:.8pt;width:5in;height:96.75pt;z-index:251688960" coordsize="45720,12287" o:spid="_x0000_s1026" w14:anchorId="0A547E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">
                <v:group id="Gruppieren 367076902" style="position:absolute;width:45720;height:12287" coordsize="45720,1228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hteck 29" style="position:absolute;left:237;top:8431;width:44976;height:1595;visibility:visible;mso-wrap-style:square;v-text-anchor:middle" o:spid="_x0000_s1028" filled="f" strokecolor="#ffc0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"/>
                  <v:shape id="Picture 324493625" style="position:absolute;width:45720;height:1228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">
                    <v:imagedata o:title="" r:id="rId73"/>
                  </v:shape>
                </v:group>
                <v:rect id="Rechteck 367076905" style="position:absolute;left:475;top:8312;width:45007;height:1714;visibility:visible;mso-wrap-style:square;v-text-anchor:middle" o:spid="_x0000_s1030"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v:group>
            </w:pict>
          </mc:Fallback>
        </mc:AlternateContent>
      </w:r>
    </w:p>
    <w:p w14:paraId="6661F27D" w14:textId="77777777" w:rsidR="0001034D" w:rsidRPr="00523047" w:rsidRDefault="0001034D" w:rsidP="0001034D">
      <w:pPr>
        <w:jc w:val="both"/>
        <w:rPr>
          <w:rFonts w:eastAsia="Calibri" w:cs="Times New Roman"/>
        </w:rPr>
      </w:pPr>
    </w:p>
    <w:p w14:paraId="56A08192" w14:textId="77777777" w:rsidR="0001034D" w:rsidRPr="00523047" w:rsidRDefault="0001034D" w:rsidP="0001034D">
      <w:pPr>
        <w:jc w:val="both"/>
        <w:rPr>
          <w:rFonts w:eastAsia="Calibri" w:cs="Times New Roman"/>
        </w:rPr>
      </w:pPr>
    </w:p>
    <w:p w14:paraId="6697A7E9" w14:textId="77777777" w:rsidR="0001034D" w:rsidRPr="00523047" w:rsidRDefault="0001034D" w:rsidP="0001034D">
      <w:pPr>
        <w:jc w:val="both"/>
        <w:rPr>
          <w:rFonts w:eastAsia="Calibri" w:cs="Times New Roman"/>
        </w:rPr>
      </w:pPr>
    </w:p>
    <w:p w14:paraId="631188BC" w14:textId="77777777" w:rsidR="0001034D" w:rsidRPr="00523047" w:rsidRDefault="0001034D" w:rsidP="0001034D">
      <w:pPr>
        <w:jc w:val="both"/>
        <w:rPr>
          <w:rFonts w:eastAsia="Calibri" w:cs="Times New Roman"/>
        </w:rPr>
      </w:pPr>
    </w:p>
    <w:p w14:paraId="32B76E23" w14:textId="77777777" w:rsidR="0001034D" w:rsidRPr="00523047" w:rsidRDefault="0001034D" w:rsidP="0001034D">
      <w:pPr>
        <w:jc w:val="both"/>
        <w:rPr>
          <w:rFonts w:eastAsia="Calibri" w:cs="Times New Roman"/>
        </w:rPr>
      </w:pPr>
    </w:p>
    <w:p w14:paraId="42090663" w14:textId="77777777" w:rsidR="0001034D" w:rsidRDefault="0001034D" w:rsidP="0001034D">
      <w:pPr>
        <w:jc w:val="both"/>
        <w:rPr>
          <w:rFonts w:eastAsia="Calibri" w:cs="Times New Roman"/>
        </w:rPr>
      </w:pPr>
    </w:p>
    <w:p w14:paraId="6F46DD5A" w14:textId="77777777" w:rsidR="0001034D" w:rsidRPr="00523047" w:rsidRDefault="0001034D" w:rsidP="0001034D">
      <w:pPr>
        <w:jc w:val="both"/>
        <w:rPr>
          <w:rFonts w:eastAsia="Calibri" w:cs="Times New Roman"/>
        </w:rPr>
      </w:pPr>
    </w:p>
    <w:p w14:paraId="0CA6BA4A" w14:textId="77777777" w:rsidR="0001034D" w:rsidRPr="00523047" w:rsidRDefault="0001034D" w:rsidP="0001034D">
      <w:pPr>
        <w:jc w:val="both"/>
        <w:rPr>
          <w:rFonts w:eastAsia="Calibri" w:cs="Times New Roman"/>
        </w:rPr>
      </w:pPr>
    </w:p>
    <w:p w14:paraId="73454E45" w14:textId="77777777" w:rsidR="0001034D" w:rsidRPr="00523047" w:rsidRDefault="0001034D" w:rsidP="00064138">
      <w:pPr>
        <w:numPr>
          <w:ilvl w:val="0"/>
          <w:numId w:val="26"/>
        </w:numPr>
        <w:spacing w:after="160" w:line="259" w:lineRule="auto"/>
        <w:ind w:left="720"/>
        <w:contextualSpacing/>
        <w:rPr>
          <w:rFonts w:eastAsia="Calibri" w:cs="Times New Roman"/>
        </w:rPr>
      </w:pPr>
      <w:r w:rsidRPr="00523047">
        <w:rPr>
          <w:rFonts w:eastAsia="Calibri" w:cs="Times New Roman"/>
        </w:rPr>
        <w:t xml:space="preserve">Nachdem Download des gesamten Projekts befindet sich der Rest Service in folgendem Ordner: </w:t>
      </w:r>
    </w:p>
    <w:p w14:paraId="44D89F68" w14:textId="77777777" w:rsidR="0001034D" w:rsidRPr="00523047" w:rsidRDefault="0001034D" w:rsidP="0001034D">
      <w:pPr>
        <w:jc w:val="both"/>
        <w:rPr>
          <w:rFonts w:eastAsia="Calibri" w:cs="Times New Roman"/>
        </w:rPr>
      </w:pPr>
      <w:r>
        <w:rPr>
          <w:noProof/>
        </w:rPr>
        <mc:AlternateContent>
          <mc:Choice Requires="wps">
            <w:drawing>
              <wp:anchor distT="0" distB="0" distL="114300" distR="114300" simplePos="0" relativeHeight="251658271" behindDoc="0" locked="0" layoutInCell="1" allowOverlap="1" wp14:anchorId="6EBF0F89" wp14:editId="32C3F6DA">
                <wp:simplePos x="0" y="0"/>
                <wp:positionH relativeFrom="column">
                  <wp:posOffset>139700</wp:posOffset>
                </wp:positionH>
                <wp:positionV relativeFrom="paragraph">
                  <wp:posOffset>1211580</wp:posOffset>
                </wp:positionV>
                <wp:extent cx="5895975" cy="635"/>
                <wp:effectExtent l="0" t="0" r="0" b="0"/>
                <wp:wrapNone/>
                <wp:docPr id="196" name="Textfeld 196"/>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39638E79" w14:textId="1A447F68" w:rsidR="0001034D" w:rsidRPr="002E3B51" w:rsidRDefault="0001034D" w:rsidP="0001034D">
                            <w:pPr>
                              <w:pStyle w:val="Beschriftung"/>
                              <w:rPr>
                                <w:rFonts w:eastAsia="Calibri" w:cs="Times New Roman"/>
                                <w:noProof/>
                              </w:rPr>
                            </w:pPr>
                            <w:bookmarkStart w:id="226" w:name="_Toc94546080"/>
                            <w:bookmarkStart w:id="227" w:name="_Toc94518386"/>
                            <w:r>
                              <w:t xml:space="preserve">Abbildung </w:t>
                            </w:r>
                            <w:r>
                              <w:fldChar w:fldCharType="begin"/>
                            </w:r>
                            <w:r>
                              <w:instrText>SEQ Abbildung \* ARABIC</w:instrText>
                            </w:r>
                            <w:r>
                              <w:fldChar w:fldCharType="separate"/>
                            </w:r>
                            <w:r w:rsidR="00C34A8C">
                              <w:rPr>
                                <w:noProof/>
                              </w:rPr>
                              <w:t>50</w:t>
                            </w:r>
                            <w:r>
                              <w:fldChar w:fldCharType="end"/>
                            </w:r>
                            <w:r>
                              <w:t xml:space="preserve"> Rest Ordner 1</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F0F89" id="Textfeld 196" o:spid="_x0000_s1038" type="#_x0000_t202" style="position:absolute;left:0;text-align:left;margin-left:11pt;margin-top:95.4pt;width:464.2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OYGw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5u72Z3n2acSYrdfJz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" stroked="f">
                <v:textbox style="mso-fit-shape-to-text:t" inset="0,0,0,0">
                  <w:txbxContent>
                    <w:p w14:paraId="39638E79" w14:textId="1A447F68" w:rsidR="0001034D" w:rsidRPr="002E3B51" w:rsidRDefault="0001034D" w:rsidP="0001034D">
                      <w:pPr>
                        <w:pStyle w:val="Beschriftung"/>
                        <w:rPr>
                          <w:rFonts w:eastAsia="Calibri" w:cs="Times New Roman"/>
                          <w:noProof/>
                        </w:rPr>
                      </w:pPr>
                      <w:bookmarkStart w:id="228" w:name="_Toc94546080"/>
                      <w:bookmarkStart w:id="229" w:name="_Toc94518386"/>
                      <w:r>
                        <w:t xml:space="preserve">Abbildung </w:t>
                      </w:r>
                      <w:r>
                        <w:fldChar w:fldCharType="begin"/>
                      </w:r>
                      <w:r>
                        <w:instrText>SEQ Abbildung \* ARABIC</w:instrText>
                      </w:r>
                      <w:r>
                        <w:fldChar w:fldCharType="separate"/>
                      </w:r>
                      <w:r w:rsidR="00C34A8C">
                        <w:rPr>
                          <w:noProof/>
                        </w:rPr>
                        <w:t>50</w:t>
                      </w:r>
                      <w:r>
                        <w:fldChar w:fldCharType="end"/>
                      </w:r>
                      <w:r>
                        <w:t xml:space="preserve"> Rest Ordner 1</w:t>
                      </w:r>
                      <w:bookmarkEnd w:id="228"/>
                      <w:bookmarkEnd w:id="229"/>
                    </w:p>
                  </w:txbxContent>
                </v:textbox>
              </v:shape>
            </w:pict>
          </mc:Fallback>
        </mc:AlternateContent>
      </w:r>
      <w:r w:rsidRPr="00523047">
        <w:rPr>
          <w:rFonts w:eastAsia="Calibri" w:cs="Times New Roman"/>
          <w:noProof/>
          <w:lang w:val="en-US"/>
        </w:rPr>
        <mc:AlternateContent>
          <mc:Choice Requires="wpg">
            <w:drawing>
              <wp:anchor distT="0" distB="0" distL="114300" distR="114300" simplePos="0" relativeHeight="251658265" behindDoc="0" locked="0" layoutInCell="1" allowOverlap="1" wp14:anchorId="22E1DB3E" wp14:editId="4DA4AF64">
                <wp:simplePos x="0" y="0"/>
                <wp:positionH relativeFrom="column">
                  <wp:posOffset>139700</wp:posOffset>
                </wp:positionH>
                <wp:positionV relativeFrom="paragraph">
                  <wp:posOffset>30480</wp:posOffset>
                </wp:positionV>
                <wp:extent cx="5895975" cy="1123950"/>
                <wp:effectExtent l="0" t="0" r="0" b="0"/>
                <wp:wrapNone/>
                <wp:docPr id="60" name="Gruppieren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5975" cy="1123950"/>
                          <a:chOff x="0" y="0"/>
                          <a:chExt cx="5895975" cy="1123950"/>
                        </a:xfrm>
                      </wpg:grpSpPr>
                      <pic:pic xmlns:pic="http://schemas.openxmlformats.org/drawingml/2006/picture">
                        <pic:nvPicPr>
                          <pic:cNvPr id="61" name="Grafik 367076896"/>
                          <pic:cNvPicPr>
                            <a:picLocks noChangeAspect="1"/>
                          </pic:cNvPicPr>
                        </pic:nvPicPr>
                        <pic:blipFill>
                          <a:blip r:embed="rId74"/>
                          <a:stretch>
                            <a:fillRect/>
                          </a:stretch>
                        </pic:blipFill>
                        <pic:spPr>
                          <a:xfrm>
                            <a:off x="0" y="0"/>
                            <a:ext cx="5895975" cy="1123950"/>
                          </a:xfrm>
                          <a:prstGeom prst="rect">
                            <a:avLst/>
                          </a:prstGeom>
                        </pic:spPr>
                      </pic:pic>
                      <wps:wsp>
                        <wps:cNvPr id="62" name="Rechteck 367076897"/>
                        <wps:cNvSpPr/>
                        <wps:spPr>
                          <a:xfrm>
                            <a:off x="59376" y="665018"/>
                            <a:ext cx="5720316" cy="170121"/>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B84AEA6">
              <v:group id="Gruppieren 60" style="position:absolute;margin-left:11pt;margin-top:2.4pt;width:464.25pt;height:88.5pt;z-index:251684864" coordsize="58959,11239" o:spid="_x0000_s1026" w14:anchorId="2401A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">
                <v:shape id="Grafik 367076896" style="position:absolute;width:58959;height:1123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">
                  <v:imagedata o:title="" r:id="rId75"/>
                </v:shape>
                <v:rect id="Rechteck 367076897" style="position:absolute;left:593;top:6650;width:57203;height:1701;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v:group>
            </w:pict>
          </mc:Fallback>
        </mc:AlternateContent>
      </w:r>
    </w:p>
    <w:p w14:paraId="456839D0" w14:textId="77777777" w:rsidR="0001034D" w:rsidRPr="00523047" w:rsidRDefault="0001034D" w:rsidP="0001034D">
      <w:pPr>
        <w:jc w:val="both"/>
        <w:rPr>
          <w:rFonts w:eastAsia="Calibri" w:cs="Times New Roman"/>
        </w:rPr>
      </w:pPr>
    </w:p>
    <w:p w14:paraId="4A7EC305" w14:textId="77777777" w:rsidR="0001034D" w:rsidRPr="00523047" w:rsidRDefault="0001034D" w:rsidP="0001034D">
      <w:pPr>
        <w:jc w:val="both"/>
        <w:rPr>
          <w:rFonts w:eastAsia="Calibri" w:cs="Times New Roman"/>
        </w:rPr>
      </w:pPr>
    </w:p>
    <w:p w14:paraId="7C0C6437" w14:textId="77777777" w:rsidR="0001034D" w:rsidRPr="00523047" w:rsidRDefault="0001034D" w:rsidP="0001034D">
      <w:pPr>
        <w:jc w:val="both"/>
        <w:rPr>
          <w:rFonts w:eastAsia="Calibri" w:cs="Times New Roman"/>
        </w:rPr>
      </w:pPr>
    </w:p>
    <w:p w14:paraId="026D842D" w14:textId="77777777" w:rsidR="0001034D" w:rsidRPr="00523047" w:rsidRDefault="0001034D" w:rsidP="0001034D">
      <w:pPr>
        <w:jc w:val="both"/>
        <w:rPr>
          <w:rFonts w:eastAsia="Calibri" w:cs="Times New Roman"/>
        </w:rPr>
      </w:pPr>
    </w:p>
    <w:p w14:paraId="3E745EEE" w14:textId="77777777" w:rsidR="0001034D" w:rsidRDefault="0001034D" w:rsidP="0001034D">
      <w:pPr>
        <w:jc w:val="both"/>
        <w:rPr>
          <w:rFonts w:eastAsia="Calibri" w:cs="Times New Roman"/>
        </w:rPr>
      </w:pPr>
    </w:p>
    <w:p w14:paraId="116AAD3A" w14:textId="77777777" w:rsidR="0001034D" w:rsidRDefault="0001034D" w:rsidP="0001034D">
      <w:pPr>
        <w:jc w:val="both"/>
        <w:rPr>
          <w:rFonts w:eastAsia="Calibri" w:cs="Times New Roman"/>
        </w:rPr>
      </w:pPr>
    </w:p>
    <w:p w14:paraId="44844F9B" w14:textId="77777777" w:rsidR="0001034D" w:rsidRPr="00523047" w:rsidRDefault="0001034D" w:rsidP="0001034D">
      <w:pPr>
        <w:jc w:val="both"/>
        <w:rPr>
          <w:rFonts w:eastAsia="Calibri" w:cs="Times New Roman"/>
        </w:rPr>
      </w:pPr>
    </w:p>
    <w:p w14:paraId="22EEB65E" w14:textId="77777777" w:rsidR="0001034D" w:rsidRPr="00523047" w:rsidRDefault="0001034D" w:rsidP="0001034D">
      <w:pPr>
        <w:jc w:val="both"/>
        <w:rPr>
          <w:rFonts w:eastAsia="Calibri" w:cs="Times New Roman"/>
        </w:rPr>
      </w:pPr>
    </w:p>
    <w:p w14:paraId="3AD6EB72" w14:textId="77777777" w:rsidR="0001034D" w:rsidRPr="00523047" w:rsidRDefault="0001034D" w:rsidP="00064138">
      <w:pPr>
        <w:numPr>
          <w:ilvl w:val="0"/>
          <w:numId w:val="26"/>
        </w:numPr>
        <w:ind w:left="720"/>
        <w:contextualSpacing/>
        <w:rPr>
          <w:rFonts w:eastAsia="Calibri" w:cs="Times New Roman"/>
        </w:rPr>
      </w:pPr>
      <w:r w:rsidRPr="00523047">
        <w:rPr>
          <w:rFonts w:eastAsia="Calibri" w:cs="Times New Roman"/>
        </w:rPr>
        <w:t>Diesen Ordner gilt es nun in eine Entwicklungsumgebung (z. B. InteliJ) zu importieren. (Über Menüpunkt File -&gt; Open Auswahl des „REST“ Ordners</w:t>
      </w:r>
    </w:p>
    <w:p w14:paraId="62135033" w14:textId="3402DD79" w:rsidR="0001034D" w:rsidRPr="00523047" w:rsidRDefault="00DA3D9D" w:rsidP="0001034D">
      <w:pPr>
        <w:ind w:left="720"/>
        <w:contextualSpacing/>
        <w:jc w:val="both"/>
        <w:rPr>
          <w:rFonts w:eastAsia="Calibri" w:cs="Times New Roman"/>
        </w:rPr>
      </w:pPr>
      <w:r w:rsidRPr="00523047">
        <w:rPr>
          <w:rFonts w:eastAsia="Calibri" w:cs="Times New Roman"/>
          <w:noProof/>
          <w:lang w:val="en-US"/>
        </w:rPr>
        <w:drawing>
          <wp:anchor distT="0" distB="0" distL="114300" distR="114300" simplePos="0" relativeHeight="251658266" behindDoc="1" locked="0" layoutInCell="1" allowOverlap="1" wp14:anchorId="095FC9AC" wp14:editId="3806D302">
            <wp:simplePos x="0" y="0"/>
            <wp:positionH relativeFrom="page">
              <wp:align>center</wp:align>
            </wp:positionH>
            <wp:positionV relativeFrom="paragraph">
              <wp:posOffset>29535</wp:posOffset>
            </wp:positionV>
            <wp:extent cx="3076575" cy="1162050"/>
            <wp:effectExtent l="0" t="0" r="9525" b="0"/>
            <wp:wrapNone/>
            <wp:docPr id="367076898" name="Grafik 36707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page">
              <wp14:pctWidth>0</wp14:pctWidth>
            </wp14:sizeRelH>
            <wp14:sizeRelV relativeFrom="page">
              <wp14:pctHeight>0</wp14:pctHeight>
            </wp14:sizeRelV>
          </wp:anchor>
        </w:drawing>
      </w:r>
    </w:p>
    <w:p w14:paraId="19F8A1ED" w14:textId="77777777" w:rsidR="0001034D" w:rsidRPr="00523047" w:rsidRDefault="0001034D" w:rsidP="0001034D">
      <w:pPr>
        <w:ind w:left="720"/>
        <w:contextualSpacing/>
        <w:jc w:val="both"/>
        <w:rPr>
          <w:rFonts w:eastAsia="Calibri" w:cs="Times New Roman"/>
        </w:rPr>
      </w:pPr>
    </w:p>
    <w:p w14:paraId="7268BC10" w14:textId="77777777" w:rsidR="0001034D" w:rsidRPr="00523047" w:rsidRDefault="0001034D" w:rsidP="0001034D">
      <w:pPr>
        <w:jc w:val="both"/>
        <w:rPr>
          <w:rFonts w:eastAsia="Calibri" w:cs="Times New Roman"/>
        </w:rPr>
      </w:pPr>
    </w:p>
    <w:p w14:paraId="3703B024" w14:textId="77777777" w:rsidR="0001034D" w:rsidRPr="00523047" w:rsidRDefault="0001034D" w:rsidP="0001034D">
      <w:pPr>
        <w:jc w:val="both"/>
        <w:rPr>
          <w:rFonts w:eastAsia="Calibri" w:cs="Times New Roman"/>
        </w:rPr>
      </w:pPr>
    </w:p>
    <w:p w14:paraId="23893883" w14:textId="77777777" w:rsidR="0001034D" w:rsidRPr="00523047" w:rsidRDefault="0001034D" w:rsidP="0001034D">
      <w:pPr>
        <w:jc w:val="both"/>
        <w:rPr>
          <w:rFonts w:eastAsia="Calibri" w:cs="Times New Roman"/>
        </w:rPr>
      </w:pPr>
    </w:p>
    <w:p w14:paraId="6249AE7D" w14:textId="77777777" w:rsidR="0001034D" w:rsidRPr="00523047" w:rsidRDefault="0001034D" w:rsidP="0001034D">
      <w:pPr>
        <w:jc w:val="both"/>
        <w:rPr>
          <w:rFonts w:eastAsia="Calibri" w:cs="Times New Roman"/>
        </w:rPr>
      </w:pPr>
    </w:p>
    <w:p w14:paraId="3FB7D464" w14:textId="6CF74398" w:rsidR="0001034D" w:rsidRDefault="00DA3D9D" w:rsidP="0001034D">
      <w:pPr>
        <w:rPr>
          <w:rFonts w:eastAsia="Calibri" w:cs="Times New Roman"/>
        </w:rPr>
      </w:pPr>
      <w:r>
        <w:rPr>
          <w:noProof/>
        </w:rPr>
        <mc:AlternateContent>
          <mc:Choice Requires="wps">
            <w:drawing>
              <wp:anchor distT="0" distB="0" distL="114300" distR="114300" simplePos="0" relativeHeight="251658272" behindDoc="1" locked="0" layoutInCell="1" allowOverlap="1" wp14:anchorId="41E96F50" wp14:editId="64E919D9">
                <wp:simplePos x="0" y="0"/>
                <wp:positionH relativeFrom="page">
                  <wp:align>center</wp:align>
                </wp:positionH>
                <wp:positionV relativeFrom="paragraph">
                  <wp:posOffset>95103</wp:posOffset>
                </wp:positionV>
                <wp:extent cx="3076575" cy="635"/>
                <wp:effectExtent l="0" t="0" r="9525" b="1905"/>
                <wp:wrapNone/>
                <wp:docPr id="197" name="Textfeld 197"/>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0DFA2471" w14:textId="300F5589" w:rsidR="0001034D" w:rsidRPr="002F6C76" w:rsidRDefault="0001034D" w:rsidP="0001034D">
                            <w:pPr>
                              <w:pStyle w:val="Beschriftung"/>
                              <w:rPr>
                                <w:rFonts w:eastAsia="Calibri" w:cs="Times New Roman"/>
                                <w:noProof/>
                              </w:rPr>
                            </w:pPr>
                            <w:bookmarkStart w:id="230" w:name="_Toc94546081"/>
                            <w:bookmarkStart w:id="231" w:name="_Toc94518387"/>
                            <w:r>
                              <w:t xml:space="preserve">Abbildung </w:t>
                            </w:r>
                            <w:r>
                              <w:fldChar w:fldCharType="begin"/>
                            </w:r>
                            <w:r>
                              <w:instrText>SEQ Abbildung \* ARABIC</w:instrText>
                            </w:r>
                            <w:r>
                              <w:fldChar w:fldCharType="separate"/>
                            </w:r>
                            <w:r w:rsidR="00C34A8C">
                              <w:rPr>
                                <w:noProof/>
                              </w:rPr>
                              <w:t>51</w:t>
                            </w:r>
                            <w:r>
                              <w:fldChar w:fldCharType="end"/>
                            </w:r>
                            <w:r>
                              <w:t xml:space="preserve"> REST Ordner 2</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96F50" id="Textfeld 197" o:spid="_x0000_s1039" type="#_x0000_t202" style="position:absolute;margin-left:0;margin-top:7.5pt;width:242.25pt;height:.05pt;z-index:-2516582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" stroked="f">
                <v:textbox style="mso-fit-shape-to-text:t" inset="0,0,0,0">
                  <w:txbxContent>
                    <w:p w14:paraId="0DFA2471" w14:textId="300F5589" w:rsidR="0001034D" w:rsidRPr="002F6C76" w:rsidRDefault="0001034D" w:rsidP="0001034D">
                      <w:pPr>
                        <w:pStyle w:val="Beschriftung"/>
                        <w:rPr>
                          <w:rFonts w:eastAsia="Calibri" w:cs="Times New Roman"/>
                          <w:noProof/>
                        </w:rPr>
                      </w:pPr>
                      <w:bookmarkStart w:id="232" w:name="_Toc94546081"/>
                      <w:bookmarkStart w:id="233" w:name="_Toc94518387"/>
                      <w:r>
                        <w:t xml:space="preserve">Abbildung </w:t>
                      </w:r>
                      <w:r>
                        <w:fldChar w:fldCharType="begin"/>
                      </w:r>
                      <w:r>
                        <w:instrText>SEQ Abbildung \* ARABIC</w:instrText>
                      </w:r>
                      <w:r>
                        <w:fldChar w:fldCharType="separate"/>
                      </w:r>
                      <w:r w:rsidR="00C34A8C">
                        <w:rPr>
                          <w:noProof/>
                        </w:rPr>
                        <w:t>51</w:t>
                      </w:r>
                      <w:r>
                        <w:fldChar w:fldCharType="end"/>
                      </w:r>
                      <w:r>
                        <w:t xml:space="preserve"> REST Ordner 2</w:t>
                      </w:r>
                      <w:bookmarkEnd w:id="232"/>
                      <w:bookmarkEnd w:id="233"/>
                    </w:p>
                  </w:txbxContent>
                </v:textbox>
                <w10:wrap anchorx="page"/>
              </v:shape>
            </w:pict>
          </mc:Fallback>
        </mc:AlternateContent>
      </w:r>
    </w:p>
    <w:p w14:paraId="0A5BD826" w14:textId="77777777" w:rsidR="0001034D" w:rsidRDefault="0001034D" w:rsidP="0001034D">
      <w:pPr>
        <w:spacing w:after="160" w:line="259" w:lineRule="auto"/>
        <w:rPr>
          <w:rFonts w:eastAsia="Calibri" w:cs="Times New Roman"/>
        </w:rPr>
      </w:pPr>
      <w:r>
        <w:rPr>
          <w:rFonts w:eastAsia="Calibri" w:cs="Times New Roman"/>
        </w:rPr>
        <w:br w:type="page"/>
      </w:r>
    </w:p>
    <w:p w14:paraId="007FD8CA" w14:textId="77777777" w:rsidR="0001034D" w:rsidRPr="00523047" w:rsidRDefault="0001034D" w:rsidP="00064138">
      <w:pPr>
        <w:numPr>
          <w:ilvl w:val="0"/>
          <w:numId w:val="26"/>
        </w:numPr>
        <w:ind w:left="720"/>
        <w:contextualSpacing/>
        <w:rPr>
          <w:rFonts w:eastAsia="Calibri" w:cs="Times New Roman"/>
        </w:rPr>
      </w:pPr>
      <w:r w:rsidRPr="00523047">
        <w:rPr>
          <w:rFonts w:eastAsia="Calibri" w:cs="Times New Roman"/>
        </w:rPr>
        <w:lastRenderedPageBreak/>
        <w:t xml:space="preserve">Das Projekt sollte nun in der Entwicklungsumgebung folgende Struktur haben: </w:t>
      </w:r>
    </w:p>
    <w:p w14:paraId="43AC6C96" w14:textId="23DDB7B8" w:rsidR="0001034D" w:rsidRPr="00523047" w:rsidRDefault="00DA3D9D" w:rsidP="0001034D">
      <w:pPr>
        <w:jc w:val="both"/>
        <w:rPr>
          <w:rFonts w:eastAsia="Calibri" w:cs="Times New Roman"/>
        </w:rPr>
      </w:pPr>
      <w:r w:rsidRPr="00523047">
        <w:rPr>
          <w:rFonts w:eastAsia="Calibri" w:cs="Times New Roman"/>
          <w:noProof/>
          <w:lang w:val="en-US"/>
        </w:rPr>
        <w:drawing>
          <wp:anchor distT="0" distB="0" distL="114300" distR="114300" simplePos="0" relativeHeight="251658267" behindDoc="1" locked="0" layoutInCell="1" allowOverlap="1" wp14:anchorId="150DCA1D" wp14:editId="6B39AA42">
            <wp:simplePos x="0" y="0"/>
            <wp:positionH relativeFrom="page">
              <wp:align>center</wp:align>
            </wp:positionH>
            <wp:positionV relativeFrom="paragraph">
              <wp:posOffset>79862</wp:posOffset>
            </wp:positionV>
            <wp:extent cx="2717451" cy="2711303"/>
            <wp:effectExtent l="0" t="0" r="6985" b="0"/>
            <wp:wrapNone/>
            <wp:docPr id="367076899" name="Grafik 36707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17451" cy="2711303"/>
                    </a:xfrm>
                    <a:prstGeom prst="rect">
                      <a:avLst/>
                    </a:prstGeom>
                  </pic:spPr>
                </pic:pic>
              </a:graphicData>
            </a:graphic>
            <wp14:sizeRelH relativeFrom="page">
              <wp14:pctWidth>0</wp14:pctWidth>
            </wp14:sizeRelH>
            <wp14:sizeRelV relativeFrom="page">
              <wp14:pctHeight>0</wp14:pctHeight>
            </wp14:sizeRelV>
          </wp:anchor>
        </w:drawing>
      </w:r>
    </w:p>
    <w:p w14:paraId="48CEA0F7" w14:textId="77777777" w:rsidR="0001034D" w:rsidRPr="00523047" w:rsidRDefault="0001034D" w:rsidP="0001034D">
      <w:pPr>
        <w:jc w:val="both"/>
        <w:rPr>
          <w:rFonts w:eastAsia="Calibri" w:cs="Times New Roman"/>
        </w:rPr>
      </w:pPr>
    </w:p>
    <w:p w14:paraId="3A020D4E" w14:textId="77777777" w:rsidR="0001034D" w:rsidRPr="00523047" w:rsidRDefault="0001034D" w:rsidP="0001034D">
      <w:pPr>
        <w:jc w:val="both"/>
        <w:rPr>
          <w:rFonts w:eastAsia="Calibri" w:cs="Times New Roman"/>
        </w:rPr>
      </w:pPr>
    </w:p>
    <w:p w14:paraId="7BC5408D" w14:textId="77777777" w:rsidR="0001034D" w:rsidRDefault="0001034D" w:rsidP="0001034D">
      <w:pPr>
        <w:spacing w:after="160" w:line="259" w:lineRule="auto"/>
        <w:rPr>
          <w:rFonts w:eastAsia="Calibri" w:cs="Times New Roman"/>
        </w:rPr>
      </w:pPr>
    </w:p>
    <w:p w14:paraId="594A4B8B" w14:textId="77777777" w:rsidR="0001034D" w:rsidRDefault="0001034D" w:rsidP="0001034D">
      <w:pPr>
        <w:spacing w:after="160" w:line="259" w:lineRule="auto"/>
        <w:rPr>
          <w:rFonts w:eastAsia="Calibri" w:cs="Times New Roman"/>
        </w:rPr>
      </w:pPr>
    </w:p>
    <w:p w14:paraId="12410A1C" w14:textId="77777777" w:rsidR="0001034D" w:rsidRDefault="0001034D" w:rsidP="0001034D">
      <w:pPr>
        <w:spacing w:after="160" w:line="259" w:lineRule="auto"/>
        <w:rPr>
          <w:rFonts w:eastAsia="Calibri" w:cs="Times New Roman"/>
        </w:rPr>
      </w:pPr>
    </w:p>
    <w:p w14:paraId="642D9C40" w14:textId="77777777" w:rsidR="0001034D" w:rsidRDefault="0001034D" w:rsidP="0001034D">
      <w:pPr>
        <w:spacing w:after="160" w:line="259" w:lineRule="auto"/>
        <w:rPr>
          <w:rFonts w:eastAsia="Calibri" w:cs="Times New Roman"/>
        </w:rPr>
      </w:pPr>
    </w:p>
    <w:p w14:paraId="44D03969" w14:textId="77777777" w:rsidR="0001034D" w:rsidRDefault="0001034D" w:rsidP="0001034D">
      <w:pPr>
        <w:spacing w:after="160" w:line="259" w:lineRule="auto"/>
        <w:rPr>
          <w:rFonts w:eastAsia="Calibri" w:cs="Times New Roman"/>
        </w:rPr>
      </w:pPr>
    </w:p>
    <w:p w14:paraId="03375C25" w14:textId="77777777" w:rsidR="0001034D" w:rsidRDefault="0001034D" w:rsidP="0001034D">
      <w:pPr>
        <w:spacing w:after="160" w:line="259" w:lineRule="auto"/>
        <w:rPr>
          <w:rFonts w:eastAsia="Calibri" w:cs="Times New Roman"/>
        </w:rPr>
      </w:pPr>
    </w:p>
    <w:p w14:paraId="7DD6B99A" w14:textId="77777777" w:rsidR="0001034D" w:rsidRDefault="0001034D" w:rsidP="0001034D">
      <w:pPr>
        <w:spacing w:after="160" w:line="259" w:lineRule="auto"/>
        <w:rPr>
          <w:rFonts w:eastAsia="Calibri" w:cs="Times New Roman"/>
        </w:rPr>
      </w:pPr>
    </w:p>
    <w:p w14:paraId="319B31B3" w14:textId="77777777" w:rsidR="0001034D" w:rsidRDefault="0001034D" w:rsidP="0001034D">
      <w:pPr>
        <w:spacing w:after="160" w:line="259" w:lineRule="auto"/>
        <w:rPr>
          <w:rFonts w:eastAsia="Calibri" w:cs="Times New Roman"/>
        </w:rPr>
      </w:pPr>
    </w:p>
    <w:p w14:paraId="29CE6809" w14:textId="0BDDC55E" w:rsidR="0001034D" w:rsidRPr="00523047" w:rsidRDefault="00DA3D9D" w:rsidP="0001034D">
      <w:pPr>
        <w:spacing w:after="160" w:line="259" w:lineRule="auto"/>
        <w:rPr>
          <w:rFonts w:eastAsia="Calibri" w:cs="Times New Roman"/>
        </w:rPr>
      </w:pPr>
      <w:r>
        <w:rPr>
          <w:noProof/>
        </w:rPr>
        <mc:AlternateContent>
          <mc:Choice Requires="wps">
            <w:drawing>
              <wp:anchor distT="0" distB="0" distL="114300" distR="114300" simplePos="0" relativeHeight="251658273" behindDoc="1" locked="0" layoutInCell="1" allowOverlap="1" wp14:anchorId="3B987410" wp14:editId="55E9717A">
                <wp:simplePos x="0" y="0"/>
                <wp:positionH relativeFrom="page">
                  <wp:align>center</wp:align>
                </wp:positionH>
                <wp:positionV relativeFrom="paragraph">
                  <wp:posOffset>44790</wp:posOffset>
                </wp:positionV>
                <wp:extent cx="2717165" cy="635"/>
                <wp:effectExtent l="0" t="0" r="6985" b="1905"/>
                <wp:wrapNone/>
                <wp:docPr id="198" name="Textfeld 198"/>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14:paraId="5EBCD5C3" w14:textId="53D76228" w:rsidR="0001034D" w:rsidRPr="00694BD8" w:rsidRDefault="0001034D" w:rsidP="0001034D">
                            <w:pPr>
                              <w:pStyle w:val="Beschriftung"/>
                              <w:rPr>
                                <w:rFonts w:eastAsia="Calibri" w:cs="Times New Roman"/>
                                <w:noProof/>
                              </w:rPr>
                            </w:pPr>
                            <w:bookmarkStart w:id="234" w:name="_Toc94546082"/>
                            <w:bookmarkStart w:id="235" w:name="_Toc94518388"/>
                            <w:r>
                              <w:t xml:space="preserve">Abbildung </w:t>
                            </w:r>
                            <w:r>
                              <w:fldChar w:fldCharType="begin"/>
                            </w:r>
                            <w:r>
                              <w:instrText>SEQ Abbildung \* ARABIC</w:instrText>
                            </w:r>
                            <w:r>
                              <w:fldChar w:fldCharType="separate"/>
                            </w:r>
                            <w:r w:rsidR="00C34A8C">
                              <w:rPr>
                                <w:noProof/>
                              </w:rPr>
                              <w:t>52</w:t>
                            </w:r>
                            <w:r>
                              <w:fldChar w:fldCharType="end"/>
                            </w:r>
                            <w:r>
                              <w:t xml:space="preserve"> Rest Struktur</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87410" id="Textfeld 198" o:spid="_x0000_s1040" type="#_x0000_t202" style="position:absolute;margin-left:0;margin-top:3.55pt;width:213.95pt;height:.05pt;z-index:-25165820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C8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3k9vJ7IYzSbHZx5t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" stroked="f">
                <v:textbox style="mso-fit-shape-to-text:t" inset="0,0,0,0">
                  <w:txbxContent>
                    <w:p w14:paraId="5EBCD5C3" w14:textId="53D76228" w:rsidR="0001034D" w:rsidRPr="00694BD8" w:rsidRDefault="0001034D" w:rsidP="0001034D">
                      <w:pPr>
                        <w:pStyle w:val="Beschriftung"/>
                        <w:rPr>
                          <w:rFonts w:eastAsia="Calibri" w:cs="Times New Roman"/>
                          <w:noProof/>
                        </w:rPr>
                      </w:pPr>
                      <w:bookmarkStart w:id="236" w:name="_Toc94546082"/>
                      <w:bookmarkStart w:id="237" w:name="_Toc94518388"/>
                      <w:r>
                        <w:t xml:space="preserve">Abbildung </w:t>
                      </w:r>
                      <w:r>
                        <w:fldChar w:fldCharType="begin"/>
                      </w:r>
                      <w:r>
                        <w:instrText>SEQ Abbildung \* ARABIC</w:instrText>
                      </w:r>
                      <w:r>
                        <w:fldChar w:fldCharType="separate"/>
                      </w:r>
                      <w:r w:rsidR="00C34A8C">
                        <w:rPr>
                          <w:noProof/>
                        </w:rPr>
                        <w:t>52</w:t>
                      </w:r>
                      <w:r>
                        <w:fldChar w:fldCharType="end"/>
                      </w:r>
                      <w:r>
                        <w:t xml:space="preserve"> Rest Struktur</w:t>
                      </w:r>
                      <w:bookmarkEnd w:id="236"/>
                      <w:bookmarkEnd w:id="237"/>
                    </w:p>
                  </w:txbxContent>
                </v:textbox>
                <w10:wrap anchorx="page"/>
              </v:shape>
            </w:pict>
          </mc:Fallback>
        </mc:AlternateContent>
      </w:r>
    </w:p>
    <w:p w14:paraId="6E79EA19" w14:textId="77777777" w:rsidR="0001034D" w:rsidRPr="00523047" w:rsidRDefault="0001034D" w:rsidP="00064138">
      <w:pPr>
        <w:numPr>
          <w:ilvl w:val="0"/>
          <w:numId w:val="26"/>
        </w:numPr>
        <w:ind w:left="720"/>
        <w:contextualSpacing/>
        <w:jc w:val="both"/>
        <w:rPr>
          <w:rFonts w:eastAsia="Calibri" w:cs="Times New Roman"/>
        </w:rPr>
      </w:pPr>
      <w:r w:rsidRPr="00523047">
        <w:rPr>
          <w:rFonts w:eastAsia="Calibri" w:cs="Times New Roman"/>
        </w:rPr>
        <w:t>Start der Anwendung über die Mainklasse „DemoApplication“. (Rechtsklick auf diese Klasse -&gt; Run</w:t>
      </w:r>
    </w:p>
    <w:p w14:paraId="5616B033" w14:textId="77777777" w:rsidR="0001034D" w:rsidRPr="00523047" w:rsidRDefault="0001034D" w:rsidP="0001034D">
      <w:pPr>
        <w:jc w:val="both"/>
        <w:rPr>
          <w:rFonts w:eastAsia="Calibri" w:cs="Times New Roman"/>
        </w:rPr>
      </w:pPr>
    </w:p>
    <w:p w14:paraId="3F727CC1" w14:textId="77777777" w:rsidR="0001034D" w:rsidRPr="00523047" w:rsidRDefault="0001034D" w:rsidP="0001034D">
      <w:pPr>
        <w:spacing w:after="160" w:line="259" w:lineRule="auto"/>
        <w:rPr>
          <w:rFonts w:eastAsia="Calibri" w:cs="Times New Roman"/>
        </w:rPr>
      </w:pPr>
      <w:r w:rsidRPr="00523047">
        <w:rPr>
          <w:rFonts w:eastAsia="Calibri" w:cs="Times New Roman"/>
          <w:noProof/>
          <w:lang w:val="en-US"/>
        </w:rPr>
        <mc:AlternateContent>
          <mc:Choice Requires="wpg">
            <w:drawing>
              <wp:anchor distT="0" distB="0" distL="114300" distR="114300" simplePos="0" relativeHeight="251658268" behindDoc="0" locked="0" layoutInCell="1" allowOverlap="1" wp14:anchorId="6546CBE3" wp14:editId="6808B5A7">
                <wp:simplePos x="0" y="0"/>
                <wp:positionH relativeFrom="column">
                  <wp:posOffset>1021715</wp:posOffset>
                </wp:positionH>
                <wp:positionV relativeFrom="paragraph">
                  <wp:posOffset>208915</wp:posOffset>
                </wp:positionV>
                <wp:extent cx="3921125" cy="3486150"/>
                <wp:effectExtent l="0" t="0" r="3175" b="0"/>
                <wp:wrapNone/>
                <wp:docPr id="63" name="Gruppieren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1125" cy="3486150"/>
                          <a:chOff x="0" y="0"/>
                          <a:chExt cx="3920990" cy="3486150"/>
                        </a:xfrm>
                      </wpg:grpSpPr>
                      <pic:pic xmlns:pic="http://schemas.openxmlformats.org/drawingml/2006/picture">
                        <pic:nvPicPr>
                          <pic:cNvPr id="192" name="Grafik 367076900"/>
                          <pic:cNvPicPr>
                            <a:picLocks noChangeAspect="1"/>
                          </pic:cNvPicPr>
                        </pic:nvPicPr>
                        <pic:blipFill>
                          <a:blip r:embed="rId78"/>
                          <a:stretch>
                            <a:fillRect/>
                          </a:stretch>
                        </pic:blipFill>
                        <pic:spPr>
                          <a:xfrm>
                            <a:off x="0" y="0"/>
                            <a:ext cx="3914775" cy="3486150"/>
                          </a:xfrm>
                          <a:prstGeom prst="rect">
                            <a:avLst/>
                          </a:prstGeom>
                        </pic:spPr>
                      </pic:pic>
                      <wps:wsp>
                        <wps:cNvPr id="193" name="Rechteck 367076901"/>
                        <wps:cNvSpPr/>
                        <wps:spPr>
                          <a:xfrm>
                            <a:off x="59377" y="3218213"/>
                            <a:ext cx="3861613" cy="223283"/>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2129018">
              <v:group id="Gruppieren 63" style="position:absolute;margin-left:80.45pt;margin-top:16.45pt;width:308.75pt;height:274.5pt;z-index:251687936" coordsize="39209,34861" o:spid="_x0000_s1026" w14:anchorId="3B282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">
                <v:shape id="Grafik 367076900" style="position:absolute;width:39147;height:3486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">
                  <v:imagedata o:title="" r:id="rId79"/>
                </v:shape>
                <v:rect id="Rechteck 367076901" style="position:absolute;left:593;top:32182;width:38616;height:2232;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"/>
              </v:group>
            </w:pict>
          </mc:Fallback>
        </mc:AlternateContent>
      </w:r>
    </w:p>
    <w:p w14:paraId="2628C4FE" w14:textId="77777777" w:rsidR="0001034D" w:rsidRPr="00523047" w:rsidRDefault="0001034D" w:rsidP="0001034D">
      <w:pPr>
        <w:spacing w:after="160" w:line="259" w:lineRule="auto"/>
        <w:rPr>
          <w:rFonts w:eastAsia="Calibri" w:cs="Times New Roman"/>
        </w:rPr>
      </w:pPr>
    </w:p>
    <w:p w14:paraId="051A05B1" w14:textId="77777777" w:rsidR="0001034D" w:rsidRPr="00523047" w:rsidRDefault="0001034D" w:rsidP="0001034D">
      <w:pPr>
        <w:spacing w:after="160" w:line="259" w:lineRule="auto"/>
        <w:ind w:left="709"/>
        <w:rPr>
          <w:rFonts w:eastAsia="Calibri" w:cs="Times New Roman"/>
        </w:rPr>
      </w:pPr>
    </w:p>
    <w:p w14:paraId="5258FA5E" w14:textId="77777777" w:rsidR="0001034D" w:rsidRPr="00523047" w:rsidRDefault="0001034D" w:rsidP="0001034D">
      <w:pPr>
        <w:spacing w:after="160" w:line="259" w:lineRule="auto"/>
        <w:rPr>
          <w:rFonts w:eastAsia="Calibri" w:cs="Times New Roman"/>
        </w:rPr>
      </w:pPr>
    </w:p>
    <w:p w14:paraId="3A89C24A" w14:textId="77777777" w:rsidR="0001034D" w:rsidRPr="00523047" w:rsidRDefault="0001034D" w:rsidP="0001034D">
      <w:pPr>
        <w:spacing w:after="160" w:line="259" w:lineRule="auto"/>
        <w:rPr>
          <w:rFonts w:eastAsia="Calibri" w:cs="Times New Roman"/>
        </w:rPr>
      </w:pPr>
    </w:p>
    <w:p w14:paraId="51EF5810" w14:textId="77777777" w:rsidR="0001034D" w:rsidRPr="00523047" w:rsidRDefault="0001034D" w:rsidP="0001034D">
      <w:pPr>
        <w:spacing w:after="160" w:line="259" w:lineRule="auto"/>
        <w:rPr>
          <w:rFonts w:eastAsia="Calibri" w:cs="Times New Roman"/>
        </w:rPr>
      </w:pPr>
    </w:p>
    <w:p w14:paraId="66124D14" w14:textId="77777777" w:rsidR="0001034D" w:rsidRPr="00523047" w:rsidRDefault="0001034D" w:rsidP="0001034D">
      <w:pPr>
        <w:spacing w:after="160" w:line="259" w:lineRule="auto"/>
        <w:rPr>
          <w:rFonts w:eastAsia="Calibri" w:cs="Times New Roman"/>
        </w:rPr>
      </w:pPr>
    </w:p>
    <w:p w14:paraId="6723EE5A" w14:textId="77777777" w:rsidR="0001034D" w:rsidRPr="00523047" w:rsidRDefault="0001034D" w:rsidP="0001034D">
      <w:pPr>
        <w:spacing w:after="160" w:line="259" w:lineRule="auto"/>
        <w:rPr>
          <w:rFonts w:eastAsia="Calibri" w:cs="Times New Roman"/>
        </w:rPr>
      </w:pPr>
    </w:p>
    <w:p w14:paraId="687BD6B9" w14:textId="77777777" w:rsidR="0001034D" w:rsidRPr="00523047" w:rsidRDefault="0001034D" w:rsidP="0001034D">
      <w:pPr>
        <w:spacing w:after="160" w:line="259" w:lineRule="auto"/>
        <w:rPr>
          <w:rFonts w:eastAsia="Calibri" w:cs="Times New Roman"/>
        </w:rPr>
      </w:pPr>
    </w:p>
    <w:p w14:paraId="71E963DA" w14:textId="77777777" w:rsidR="0001034D" w:rsidRPr="00523047" w:rsidRDefault="0001034D" w:rsidP="0001034D">
      <w:pPr>
        <w:spacing w:after="160" w:line="259" w:lineRule="auto"/>
        <w:rPr>
          <w:rFonts w:eastAsia="Calibri" w:cs="Times New Roman"/>
        </w:rPr>
      </w:pPr>
    </w:p>
    <w:p w14:paraId="21A88A93" w14:textId="77777777" w:rsidR="0001034D" w:rsidRPr="00523047" w:rsidRDefault="0001034D" w:rsidP="0001034D">
      <w:pPr>
        <w:spacing w:after="160" w:line="259" w:lineRule="auto"/>
        <w:rPr>
          <w:rFonts w:eastAsia="Calibri" w:cs="Times New Roman"/>
        </w:rPr>
      </w:pPr>
    </w:p>
    <w:p w14:paraId="59D8DDED" w14:textId="77777777" w:rsidR="0001034D" w:rsidRPr="00523047" w:rsidRDefault="0001034D" w:rsidP="0001034D">
      <w:pPr>
        <w:spacing w:after="160" w:line="259" w:lineRule="auto"/>
        <w:rPr>
          <w:rFonts w:eastAsia="Calibri" w:cs="Times New Roman"/>
        </w:rPr>
      </w:pPr>
    </w:p>
    <w:p w14:paraId="6FC6B399" w14:textId="77777777" w:rsidR="0001034D" w:rsidRPr="00523047" w:rsidRDefault="0001034D" w:rsidP="0001034D">
      <w:pPr>
        <w:spacing w:after="160" w:line="259" w:lineRule="auto"/>
        <w:rPr>
          <w:rFonts w:eastAsia="Calibri" w:cs="Times New Roman"/>
        </w:rPr>
      </w:pPr>
    </w:p>
    <w:p w14:paraId="34E4E101" w14:textId="77777777" w:rsidR="0001034D" w:rsidRPr="00523047" w:rsidRDefault="0001034D" w:rsidP="0001034D">
      <w:pPr>
        <w:spacing w:after="160" w:line="259" w:lineRule="auto"/>
        <w:rPr>
          <w:rFonts w:eastAsia="Calibri" w:cs="Times New Roman"/>
        </w:rPr>
      </w:pPr>
      <w:r w:rsidRPr="00523047">
        <w:rPr>
          <w:rFonts w:eastAsia="Calibri" w:cs="Times New Roman"/>
          <w:noProof/>
          <w:lang w:val="en-US"/>
        </w:rPr>
        <mc:AlternateContent>
          <mc:Choice Requires="wps">
            <w:drawing>
              <wp:anchor distT="0" distB="0" distL="114300" distR="114300" simplePos="0" relativeHeight="251658264" behindDoc="0" locked="0" layoutInCell="1" allowOverlap="1" wp14:anchorId="312DC0FA" wp14:editId="43511395">
                <wp:simplePos x="0" y="0"/>
                <wp:positionH relativeFrom="margin">
                  <wp:align>center</wp:align>
                </wp:positionH>
                <wp:positionV relativeFrom="paragraph">
                  <wp:posOffset>124460</wp:posOffset>
                </wp:positionV>
                <wp:extent cx="5407025" cy="283845"/>
                <wp:effectExtent l="0" t="0" r="0" b="0"/>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7025" cy="283845"/>
                        </a:xfrm>
                        <a:prstGeom prst="rect">
                          <a:avLst/>
                        </a:prstGeom>
                        <a:solidFill>
                          <a:prstClr val="white"/>
                        </a:solidFill>
                        <a:ln>
                          <a:noFill/>
                        </a:ln>
                      </wps:spPr>
                      <wps:txbx>
                        <w:txbxContent>
                          <w:p w14:paraId="71FE0515" w14:textId="7F332AA9" w:rsidR="0001034D" w:rsidRPr="00040F44" w:rsidRDefault="0001034D" w:rsidP="0001034D">
                            <w:pPr>
                              <w:pStyle w:val="Beschriftung"/>
                              <w:rPr>
                                <w:noProof/>
                              </w:rPr>
                            </w:pPr>
                            <w:bookmarkStart w:id="238" w:name="_Toc94546083"/>
                            <w:bookmarkStart w:id="239" w:name="_Toc94518389"/>
                            <w:r>
                              <w:t xml:space="preserve">Abbildung </w:t>
                            </w:r>
                            <w:r>
                              <w:fldChar w:fldCharType="begin"/>
                            </w:r>
                            <w:r>
                              <w:instrText>SEQ Abbildung \* ARABIC</w:instrText>
                            </w:r>
                            <w:r>
                              <w:fldChar w:fldCharType="separate"/>
                            </w:r>
                            <w:r w:rsidR="00C34A8C">
                              <w:rPr>
                                <w:noProof/>
                              </w:rPr>
                              <w:t>53</w:t>
                            </w:r>
                            <w:r>
                              <w:fldChar w:fldCharType="end"/>
                            </w:r>
                            <w:r>
                              <w:t xml:space="preserve"> Demo Application Start</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2DC0FA" id="Textfeld 194" o:spid="_x0000_s1041" type="#_x0000_t202" style="position:absolute;margin-left:0;margin-top:9.8pt;width:425.75pt;height:22.35pt;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" stroked="f">
                <v:textbox style="mso-fit-shape-to-text:t" inset="0,0,0,0">
                  <w:txbxContent>
                    <w:p w14:paraId="71FE0515" w14:textId="7F332AA9" w:rsidR="0001034D" w:rsidRPr="00040F44" w:rsidRDefault="0001034D" w:rsidP="0001034D">
                      <w:pPr>
                        <w:pStyle w:val="Beschriftung"/>
                        <w:rPr>
                          <w:noProof/>
                        </w:rPr>
                      </w:pPr>
                      <w:bookmarkStart w:id="240" w:name="_Toc94546083"/>
                      <w:bookmarkStart w:id="241" w:name="_Toc94518389"/>
                      <w:r>
                        <w:t xml:space="preserve">Abbildung </w:t>
                      </w:r>
                      <w:r>
                        <w:fldChar w:fldCharType="begin"/>
                      </w:r>
                      <w:r>
                        <w:instrText>SEQ Abbildung \* ARABIC</w:instrText>
                      </w:r>
                      <w:r>
                        <w:fldChar w:fldCharType="separate"/>
                      </w:r>
                      <w:r w:rsidR="00C34A8C">
                        <w:rPr>
                          <w:noProof/>
                        </w:rPr>
                        <w:t>53</w:t>
                      </w:r>
                      <w:r>
                        <w:fldChar w:fldCharType="end"/>
                      </w:r>
                      <w:r>
                        <w:t xml:space="preserve"> Demo Application Start</w:t>
                      </w:r>
                      <w:bookmarkEnd w:id="240"/>
                      <w:bookmarkEnd w:id="241"/>
                    </w:p>
                  </w:txbxContent>
                </v:textbox>
                <w10:wrap anchorx="margin"/>
              </v:shape>
            </w:pict>
          </mc:Fallback>
        </mc:AlternateContent>
      </w:r>
    </w:p>
    <w:p w14:paraId="4B98B6E8" w14:textId="77777777" w:rsidR="0001034D" w:rsidRPr="00523047" w:rsidRDefault="0001034D" w:rsidP="0001034D">
      <w:pPr>
        <w:spacing w:after="160" w:line="259" w:lineRule="auto"/>
        <w:rPr>
          <w:rFonts w:eastAsia="Calibri" w:cs="Times New Roman"/>
        </w:rPr>
      </w:pPr>
    </w:p>
    <w:p w14:paraId="3CADD06D" w14:textId="77777777" w:rsidR="0001034D" w:rsidRPr="00523047" w:rsidRDefault="0001034D" w:rsidP="0001034D">
      <w:pPr>
        <w:spacing w:after="160" w:line="259" w:lineRule="auto"/>
        <w:rPr>
          <w:rFonts w:eastAsia="Calibri" w:cs="Times New Roman"/>
        </w:rPr>
      </w:pPr>
      <w:r w:rsidRPr="00523047">
        <w:rPr>
          <w:rFonts w:eastAsia="Calibri" w:cs="Times New Roman"/>
        </w:rPr>
        <w:t>Sobald die Konsole die Rückmeldung gibt, dass der Rest-Service erfolgreich gestartet wurde kann das Frontend im Browser geöffnet werden. Der Service läuft lokal auf Port 8080. Dieser Port gehört dementsprechend freigehalten bzw. muss sonst der Port in der Properties Datei im Rest-Projekt geändert werden. Des Weiteren gilt es zu erwähnen das eine aktuelle Java Version zur Verwendung des Services benötigt wird. Die Rest Service Entwickler arbeiteten hierbei mit der Java Version 17.</w:t>
      </w:r>
    </w:p>
    <w:p w14:paraId="7321BFE2" w14:textId="77777777" w:rsidR="0001034D" w:rsidRPr="00523047" w:rsidRDefault="0001034D" w:rsidP="0001034D">
      <w:pPr>
        <w:spacing w:after="160" w:line="259" w:lineRule="auto"/>
        <w:rPr>
          <w:rFonts w:eastAsia="Calibri" w:cs="Times New Roman"/>
        </w:rPr>
      </w:pPr>
      <w:r w:rsidRPr="00523047">
        <w:rPr>
          <w:rFonts w:eastAsia="Calibri" w:cs="Times New Roman"/>
        </w:rPr>
        <w:lastRenderedPageBreak/>
        <w:t>Anmerkung: Firefox macht Probleme mit der generellen Aktualisierung der Datensätze im UI. Dementsprechend Chrome, Edge oder ähnliches verwenden. Auch hier muss in dem Fall nach Änderungen bzw. Frontendoperationen die Seite aktualisiert werden.</w:t>
      </w:r>
    </w:p>
    <w:p w14:paraId="70CB3C95" w14:textId="77777777" w:rsidR="0001034D" w:rsidRPr="00523047" w:rsidRDefault="0001034D" w:rsidP="0001034D">
      <w:pPr>
        <w:rPr>
          <w:rFonts w:eastAsia="Calibri" w:cs="Times New Roman"/>
        </w:rPr>
      </w:pPr>
    </w:p>
    <w:p w14:paraId="3FE00728" w14:textId="77777777" w:rsidR="0001034D" w:rsidRDefault="0001034D" w:rsidP="0001034D">
      <w:pPr>
        <w:spacing w:after="160" w:line="259" w:lineRule="auto"/>
      </w:pPr>
    </w:p>
    <w:p w14:paraId="107F5A15" w14:textId="111EF422" w:rsidR="0001034D" w:rsidRDefault="0001034D" w:rsidP="0001034D">
      <w:pPr>
        <w:pStyle w:val="berschrift2"/>
      </w:pPr>
      <w:bookmarkStart w:id="242" w:name="_Toc596468556"/>
      <w:r>
        <w:br w:type="page"/>
      </w:r>
      <w:bookmarkStart w:id="243" w:name="_Toc94545652"/>
      <w:r>
        <w:lastRenderedPageBreak/>
        <w:t>Front End</w:t>
      </w:r>
      <w:bookmarkEnd w:id="242"/>
      <w:bookmarkEnd w:id="243"/>
    </w:p>
    <w:p w14:paraId="00AF9539" w14:textId="77777777" w:rsidR="0001034D" w:rsidRDefault="0001034D" w:rsidP="0001034D">
      <w:pPr>
        <w:spacing w:after="160" w:line="259" w:lineRule="auto"/>
      </w:pPr>
    </w:p>
    <w:p w14:paraId="6AFC6B05" w14:textId="77777777" w:rsidR="0001034D" w:rsidRDefault="0001034D" w:rsidP="00064138">
      <w:pPr>
        <w:pStyle w:val="Listenabsatz"/>
        <w:numPr>
          <w:ilvl w:val="0"/>
          <w:numId w:val="19"/>
        </w:numPr>
        <w:spacing w:after="160" w:line="259" w:lineRule="auto"/>
        <w:jc w:val="both"/>
      </w:pPr>
      <w:r>
        <w:t>Download des Frontend ZIP von GitHub (</w:t>
      </w:r>
      <w:hyperlink r:id="rId80">
        <w:r w:rsidRPr="77FCA5D0">
          <w:rPr>
            <w:rStyle w:val="Hyperlink"/>
          </w:rPr>
          <w:t>https://github.com/galvadino/enterprise-db-app</w:t>
        </w:r>
      </w:hyperlink>
      <w:r>
        <w:t>)</w:t>
      </w:r>
    </w:p>
    <w:p w14:paraId="70A28B50" w14:textId="77777777" w:rsidR="0001034D" w:rsidRDefault="0001034D" w:rsidP="0001034D">
      <w:pPr>
        <w:jc w:val="both"/>
      </w:pPr>
      <w:r>
        <w:rPr>
          <w:noProof/>
          <w:lang w:val="en-US"/>
        </w:rPr>
        <w:drawing>
          <wp:anchor distT="0" distB="0" distL="114300" distR="114300" simplePos="0" relativeHeight="251658263" behindDoc="0" locked="0" layoutInCell="1" allowOverlap="1" wp14:anchorId="18691007" wp14:editId="1198884E">
            <wp:simplePos x="0" y="0"/>
            <wp:positionH relativeFrom="margin">
              <wp:align>left</wp:align>
            </wp:positionH>
            <wp:positionV relativeFrom="paragraph">
              <wp:posOffset>3175</wp:posOffset>
            </wp:positionV>
            <wp:extent cx="4808220" cy="2861506"/>
            <wp:effectExtent l="0" t="0" r="0" b="0"/>
            <wp:wrapNone/>
            <wp:docPr id="32" name="Grafik 32"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Bildschirm enthält.&#10;&#10;Automatisch generierte Beschreibu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08220" cy="2861506"/>
                    </a:xfrm>
                    <a:prstGeom prst="rect">
                      <a:avLst/>
                    </a:prstGeom>
                  </pic:spPr>
                </pic:pic>
              </a:graphicData>
            </a:graphic>
            <wp14:sizeRelH relativeFrom="page">
              <wp14:pctWidth>0</wp14:pctWidth>
            </wp14:sizeRelH>
            <wp14:sizeRelV relativeFrom="page">
              <wp14:pctHeight>0</wp14:pctHeight>
            </wp14:sizeRelV>
          </wp:anchor>
        </w:drawing>
      </w:r>
    </w:p>
    <w:p w14:paraId="26C7620B" w14:textId="77777777" w:rsidR="0001034D" w:rsidRDefault="0001034D" w:rsidP="0001034D">
      <w:pPr>
        <w:jc w:val="both"/>
      </w:pPr>
    </w:p>
    <w:p w14:paraId="4A08FBB7" w14:textId="77777777" w:rsidR="0001034D" w:rsidRDefault="0001034D" w:rsidP="0001034D">
      <w:pPr>
        <w:jc w:val="both"/>
      </w:pPr>
    </w:p>
    <w:p w14:paraId="55AD6C67" w14:textId="77777777" w:rsidR="0001034D" w:rsidRDefault="0001034D" w:rsidP="0001034D">
      <w:pPr>
        <w:jc w:val="both"/>
      </w:pPr>
    </w:p>
    <w:p w14:paraId="79248BD9" w14:textId="77777777" w:rsidR="0001034D" w:rsidRDefault="0001034D" w:rsidP="0001034D">
      <w:pPr>
        <w:jc w:val="both"/>
      </w:pPr>
    </w:p>
    <w:p w14:paraId="0A15FB45" w14:textId="77777777" w:rsidR="0001034D" w:rsidRDefault="0001034D" w:rsidP="0001034D">
      <w:pPr>
        <w:jc w:val="both"/>
      </w:pPr>
    </w:p>
    <w:p w14:paraId="08554E3A" w14:textId="77777777" w:rsidR="0001034D" w:rsidRDefault="0001034D" w:rsidP="0001034D">
      <w:pPr>
        <w:jc w:val="both"/>
      </w:pPr>
    </w:p>
    <w:p w14:paraId="4BA6B779" w14:textId="77777777" w:rsidR="0001034D" w:rsidRDefault="0001034D" w:rsidP="0001034D">
      <w:pPr>
        <w:jc w:val="both"/>
      </w:pPr>
    </w:p>
    <w:p w14:paraId="55D983D5" w14:textId="77777777" w:rsidR="0001034D" w:rsidRDefault="0001034D" w:rsidP="0001034D">
      <w:pPr>
        <w:jc w:val="both"/>
      </w:pPr>
    </w:p>
    <w:p w14:paraId="14A36B48" w14:textId="77777777" w:rsidR="0001034D" w:rsidRDefault="0001034D" w:rsidP="0001034D">
      <w:pPr>
        <w:jc w:val="both"/>
      </w:pPr>
    </w:p>
    <w:p w14:paraId="5C576805" w14:textId="77777777" w:rsidR="0001034D" w:rsidRDefault="0001034D" w:rsidP="0001034D">
      <w:pPr>
        <w:jc w:val="both"/>
      </w:pPr>
    </w:p>
    <w:p w14:paraId="203E70DE" w14:textId="77777777" w:rsidR="0001034D" w:rsidRDefault="0001034D" w:rsidP="0001034D">
      <w:pPr>
        <w:jc w:val="both"/>
      </w:pPr>
    </w:p>
    <w:p w14:paraId="167CC174" w14:textId="77777777" w:rsidR="0001034D" w:rsidRDefault="0001034D" w:rsidP="0001034D">
      <w:pPr>
        <w:jc w:val="both"/>
      </w:pPr>
    </w:p>
    <w:p w14:paraId="4B163996" w14:textId="77777777" w:rsidR="0001034D" w:rsidRDefault="0001034D" w:rsidP="0001034D">
      <w:pPr>
        <w:jc w:val="both"/>
      </w:pPr>
    </w:p>
    <w:p w14:paraId="2EABFD0B" w14:textId="77777777" w:rsidR="0001034D" w:rsidRDefault="0001034D" w:rsidP="0001034D">
      <w:pPr>
        <w:jc w:val="both"/>
      </w:pPr>
    </w:p>
    <w:p w14:paraId="171768C3" w14:textId="77777777" w:rsidR="0001034D" w:rsidRDefault="0001034D" w:rsidP="0001034D">
      <w:pPr>
        <w:jc w:val="both"/>
      </w:pPr>
    </w:p>
    <w:p w14:paraId="781ACB8A" w14:textId="77777777" w:rsidR="0001034D" w:rsidRDefault="0001034D" w:rsidP="00064138">
      <w:pPr>
        <w:pStyle w:val="Listenabsatz"/>
        <w:numPr>
          <w:ilvl w:val="0"/>
          <w:numId w:val="19"/>
        </w:numPr>
        <w:spacing w:after="160" w:line="259" w:lineRule="auto"/>
        <w:jc w:val="both"/>
        <w:rPr>
          <w:rFonts w:asciiTheme="minorHAnsi" w:eastAsiaTheme="minorEastAsia" w:hAnsiTheme="minorHAnsi"/>
        </w:rPr>
      </w:pPr>
      <w:r>
        <w:t>Installation des Angular CLI “Command Line Interface” mittels Ausführung von “</w:t>
      </w:r>
      <w:r w:rsidRPr="23974C89">
        <w:rPr>
          <w:color w:val="212529"/>
          <w:sz w:val="23"/>
          <w:szCs w:val="23"/>
        </w:rPr>
        <w:t>npm install -g @angular/cli” auf der Windows Kommandozeile</w:t>
      </w:r>
    </w:p>
    <w:p w14:paraId="36FF7102" w14:textId="77777777" w:rsidR="0001034D" w:rsidRDefault="0001034D" w:rsidP="00064138">
      <w:pPr>
        <w:pStyle w:val="Listenabsatz"/>
        <w:numPr>
          <w:ilvl w:val="0"/>
          <w:numId w:val="19"/>
        </w:numPr>
        <w:spacing w:after="160" w:line="259" w:lineRule="auto"/>
        <w:jc w:val="both"/>
        <w:rPr>
          <w:rFonts w:asciiTheme="minorHAnsi" w:eastAsiaTheme="minorEastAsia" w:hAnsiTheme="minorHAnsi"/>
        </w:rPr>
      </w:pPr>
      <w:r>
        <w:t xml:space="preserve">Entpackgen der ZIP und Import des “entprise-db-app" Ordnres als Projekt in eine Entwicklungsumgebung wie z.B. Visual Studio Code. </w:t>
      </w:r>
      <w:r>
        <w:br/>
        <w:t>Pfad lautet wie folgt: enterprise-db-app-main\FrontEnd\enterprise-db-app</w:t>
      </w:r>
    </w:p>
    <w:p w14:paraId="009F2795" w14:textId="77777777" w:rsidR="0001034D" w:rsidRDefault="0001034D" w:rsidP="0001034D">
      <w:pPr>
        <w:spacing w:after="160" w:line="259" w:lineRule="auto"/>
        <w:jc w:val="both"/>
        <w:rPr>
          <w:rFonts w:eastAsia="Arial"/>
        </w:rPr>
      </w:pPr>
      <w:r>
        <w:rPr>
          <w:noProof/>
          <w:lang w:val="en-US"/>
        </w:rPr>
        <w:lastRenderedPageBreak/>
        <w:drawing>
          <wp:inline distT="0" distB="0" distL="0" distR="0" wp14:anchorId="23B1CED0" wp14:editId="7757B70F">
            <wp:extent cx="3476625" cy="4572000"/>
            <wp:effectExtent l="0" t="0" r="0" b="0"/>
            <wp:docPr id="1814400049" name="Picture 18144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p>
    <w:p w14:paraId="74BE2809" w14:textId="77777777" w:rsidR="0001034D" w:rsidRDefault="0001034D" w:rsidP="00064138">
      <w:pPr>
        <w:pStyle w:val="Listenabsatz"/>
        <w:numPr>
          <w:ilvl w:val="0"/>
          <w:numId w:val="19"/>
        </w:numPr>
        <w:spacing w:after="160" w:line="259" w:lineRule="auto"/>
        <w:jc w:val="both"/>
        <w:rPr>
          <w:rFonts w:asciiTheme="minorHAnsi" w:eastAsiaTheme="minorEastAsia" w:hAnsiTheme="minorHAnsi"/>
        </w:rPr>
      </w:pPr>
      <w:r>
        <w:t>Öffnen eines neuen “Command Prompt” Terminals innerhalb der Entwicklungsumgebung zum Starten (unten rechts) oder via “New Terminal” (Screenshot aus Visual Studio Code). Ausführung des Befehls “npm install” zur Installation der notwendigen Module.</w:t>
      </w:r>
    </w:p>
    <w:p w14:paraId="3E12E838" w14:textId="77777777" w:rsidR="0001034D" w:rsidRDefault="0001034D" w:rsidP="0001034D">
      <w:pPr>
        <w:spacing w:after="160" w:line="259" w:lineRule="auto"/>
        <w:jc w:val="both"/>
        <w:rPr>
          <w:rFonts w:eastAsia="Arial"/>
        </w:rPr>
      </w:pPr>
      <w:r>
        <w:rPr>
          <w:noProof/>
          <w:lang w:val="en-US"/>
        </w:rPr>
        <w:drawing>
          <wp:inline distT="0" distB="0" distL="0" distR="0" wp14:anchorId="7B16AECF" wp14:editId="303D3ED9">
            <wp:extent cx="3076575" cy="3581400"/>
            <wp:effectExtent l="0" t="0" r="0" b="0"/>
            <wp:docPr id="1517985345" name="Picture 151798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076575" cy="3581400"/>
                    </a:xfrm>
                    <a:prstGeom prst="rect">
                      <a:avLst/>
                    </a:prstGeom>
                  </pic:spPr>
                </pic:pic>
              </a:graphicData>
            </a:graphic>
          </wp:inline>
        </w:drawing>
      </w:r>
    </w:p>
    <w:p w14:paraId="7663709A" w14:textId="77777777" w:rsidR="0001034D" w:rsidRDefault="0001034D" w:rsidP="00064138">
      <w:pPr>
        <w:pStyle w:val="Listenabsatz"/>
        <w:numPr>
          <w:ilvl w:val="0"/>
          <w:numId w:val="19"/>
        </w:numPr>
        <w:spacing w:after="160" w:line="259" w:lineRule="auto"/>
        <w:jc w:val="both"/>
      </w:pPr>
      <w:r>
        <w:lastRenderedPageBreak/>
        <w:t>Start der Anwendung via Befehl in Kommadozeile “ng serve - open” bzw. “ng s - o"</w:t>
      </w:r>
    </w:p>
    <w:p w14:paraId="5FE3AFFE" w14:textId="77777777" w:rsidR="0001034D" w:rsidRDefault="0001034D" w:rsidP="0001034D">
      <w:pPr>
        <w:spacing w:after="160" w:line="259" w:lineRule="auto"/>
        <w:jc w:val="both"/>
        <w:rPr>
          <w:rFonts w:eastAsia="Arial"/>
        </w:rPr>
      </w:pPr>
      <w:r>
        <w:rPr>
          <w:noProof/>
          <w:lang w:val="en-US"/>
        </w:rPr>
        <w:drawing>
          <wp:inline distT="0" distB="0" distL="0" distR="0" wp14:anchorId="38A0EA37" wp14:editId="10462297">
            <wp:extent cx="4572000" cy="1809750"/>
            <wp:effectExtent l="0" t="0" r="0" b="0"/>
            <wp:docPr id="372137612" name="Picture 37213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CE37A6A" w14:textId="01871D32" w:rsidR="002A5CF8" w:rsidRDefault="0001034D" w:rsidP="00064138">
      <w:pPr>
        <w:pStyle w:val="Listenabsatz"/>
        <w:numPr>
          <w:ilvl w:val="0"/>
          <w:numId w:val="19"/>
        </w:numPr>
        <w:spacing w:after="160" w:line="259" w:lineRule="auto"/>
        <w:jc w:val="both"/>
      </w:pPr>
      <w:r>
        <w:t>Automatisches Öffnen der Webapplikation in einem Browserfenster als localhost.</w:t>
      </w:r>
      <w:r>
        <w:br/>
        <w:t>Applikation ist für Google Chrome optimiert. Empfehlung der Nutzung von diesem.</w:t>
      </w:r>
      <w:r>
        <w:br/>
        <w:t xml:space="preserve">Sollte sich das Fenster nicht automatisch öffnen bitte folgenden Link in Google Chrome öffnen: </w:t>
      </w:r>
      <w:hyperlink r:id="rId85">
        <w:r w:rsidRPr="2A2C8395">
          <w:rPr>
            <w:rStyle w:val="Hyperlink"/>
          </w:rPr>
          <w:t>http://localhost:4200/</w:t>
        </w:r>
      </w:hyperlink>
      <w:r>
        <w:t xml:space="preserve"> </w:t>
      </w:r>
    </w:p>
    <w:p w14:paraId="3777B552" w14:textId="77777777" w:rsidR="002A5CF8" w:rsidRDefault="002A5CF8">
      <w:pPr>
        <w:spacing w:after="160" w:line="259" w:lineRule="auto"/>
      </w:pPr>
      <w:r>
        <w:br w:type="page"/>
      </w:r>
    </w:p>
    <w:p w14:paraId="32C6C37F" w14:textId="0ABC6A72" w:rsidR="00561A01" w:rsidRDefault="00561A01" w:rsidP="00D85729">
      <w:pPr>
        <w:pStyle w:val="berschrift1"/>
      </w:pPr>
      <w:bookmarkStart w:id="244" w:name="_Toc94545653"/>
      <w:r>
        <w:lastRenderedPageBreak/>
        <w:t>Use Cases</w:t>
      </w:r>
      <w:bookmarkEnd w:id="244"/>
    </w:p>
    <w:p w14:paraId="19B34121" w14:textId="2FB55F93" w:rsidR="002A5CF8" w:rsidRPr="002A5CF8" w:rsidRDefault="002A5CF8" w:rsidP="00064138">
      <w:pPr>
        <w:pStyle w:val="berschrift2"/>
        <w:numPr>
          <w:ilvl w:val="1"/>
          <w:numId w:val="27"/>
        </w:numPr>
      </w:pPr>
      <w:bookmarkStart w:id="245" w:name="_Toc94545654"/>
      <w:r w:rsidRPr="002A5CF8">
        <w:t>Use Cases 1: Anlage eines neuen Mitarbeiters.</w:t>
      </w:r>
      <w:bookmarkEnd w:id="245"/>
    </w:p>
    <w:p w14:paraId="0CD6568C" w14:textId="3E94A1E7" w:rsidR="002A5CF8" w:rsidRDefault="002A5CF8" w:rsidP="002A5CF8">
      <w:r>
        <w:t>Die fiktive Mitarbeiterin „Miriam Musterfrau“ wird über die Applikation angelegt.</w:t>
      </w:r>
    </w:p>
    <w:p w14:paraId="0CD21C1A" w14:textId="22962D68" w:rsidR="009D7D0D" w:rsidRDefault="00C34A8C" w:rsidP="002A5CF8">
      <w:r>
        <w:rPr>
          <w:noProof/>
        </w:rPr>
        <mc:AlternateContent>
          <mc:Choice Requires="wps">
            <w:drawing>
              <wp:anchor distT="0" distB="0" distL="114300" distR="114300" simplePos="0" relativeHeight="251658292" behindDoc="0" locked="0" layoutInCell="1" allowOverlap="1" wp14:anchorId="7658B429" wp14:editId="1FA8CFAA">
                <wp:simplePos x="0" y="0"/>
                <wp:positionH relativeFrom="column">
                  <wp:posOffset>0</wp:posOffset>
                </wp:positionH>
                <wp:positionV relativeFrom="paragraph">
                  <wp:posOffset>1035050</wp:posOffset>
                </wp:positionV>
                <wp:extent cx="575246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C451AD8" w14:textId="5D0D87A2" w:rsidR="00C34A8C" w:rsidRPr="006A5832" w:rsidRDefault="00C34A8C" w:rsidP="00C34A8C">
                            <w:pPr>
                              <w:pStyle w:val="Beschriftung"/>
                              <w:rPr>
                                <w:noProof/>
                              </w:rPr>
                            </w:pPr>
                            <w:bookmarkStart w:id="246" w:name="_Toc94546084"/>
                            <w:bookmarkStart w:id="247" w:name="_Toc94518390"/>
                            <w:r>
                              <w:t xml:space="preserve">Abbildung </w:t>
                            </w:r>
                            <w:r>
                              <w:fldChar w:fldCharType="begin"/>
                            </w:r>
                            <w:r>
                              <w:instrText>SEQ Abbildung \* ARABIC</w:instrText>
                            </w:r>
                            <w:r>
                              <w:fldChar w:fldCharType="separate"/>
                            </w:r>
                            <w:r>
                              <w:rPr>
                                <w:noProof/>
                              </w:rPr>
                              <w:t>54</w:t>
                            </w:r>
                            <w:r>
                              <w:fldChar w:fldCharType="end"/>
                            </w:r>
                            <w:r>
                              <w:t>: Anlage eines neuen Mitarbeiters</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8B429" id="Textfeld 30" o:spid="_x0000_s1042" type="#_x0000_t202" style="position:absolute;margin-left:0;margin-top:81.5pt;width:452.95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m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2fTDf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" stroked="f">
                <v:textbox style="mso-fit-shape-to-text:t" inset="0,0,0,0">
                  <w:txbxContent>
                    <w:p w14:paraId="6C451AD8" w14:textId="5D0D87A2" w:rsidR="00C34A8C" w:rsidRPr="006A5832" w:rsidRDefault="00C34A8C" w:rsidP="00C34A8C">
                      <w:pPr>
                        <w:pStyle w:val="Beschriftung"/>
                        <w:rPr>
                          <w:noProof/>
                        </w:rPr>
                      </w:pPr>
                      <w:bookmarkStart w:id="248" w:name="_Toc94546084"/>
                      <w:bookmarkStart w:id="249" w:name="_Toc94518390"/>
                      <w:r>
                        <w:t xml:space="preserve">Abbildung </w:t>
                      </w:r>
                      <w:r>
                        <w:fldChar w:fldCharType="begin"/>
                      </w:r>
                      <w:r>
                        <w:instrText>SEQ Abbildung \* ARABIC</w:instrText>
                      </w:r>
                      <w:r>
                        <w:fldChar w:fldCharType="separate"/>
                      </w:r>
                      <w:r>
                        <w:rPr>
                          <w:noProof/>
                        </w:rPr>
                        <w:t>54</w:t>
                      </w:r>
                      <w:r>
                        <w:fldChar w:fldCharType="end"/>
                      </w:r>
                      <w:r>
                        <w:t>: Anlage eines neuen Mitarbeiters</w:t>
                      </w:r>
                      <w:bookmarkEnd w:id="248"/>
                      <w:bookmarkEnd w:id="249"/>
                    </w:p>
                  </w:txbxContent>
                </v:textbox>
                <w10:wrap type="topAndBottom"/>
              </v:shape>
            </w:pict>
          </mc:Fallback>
        </mc:AlternateContent>
      </w:r>
      <w:r w:rsidR="00450F2D">
        <w:rPr>
          <w:noProof/>
        </w:rPr>
        <w:drawing>
          <wp:anchor distT="0" distB="0" distL="114300" distR="114300" simplePos="0" relativeHeight="251658276" behindDoc="0" locked="0" layoutInCell="1" allowOverlap="1" wp14:anchorId="4FF16A09" wp14:editId="02095A84">
            <wp:simplePos x="0" y="0"/>
            <wp:positionH relativeFrom="margin">
              <wp:align>left</wp:align>
            </wp:positionH>
            <wp:positionV relativeFrom="paragraph">
              <wp:posOffset>180340</wp:posOffset>
            </wp:positionV>
            <wp:extent cx="5752465" cy="797560"/>
            <wp:effectExtent l="0" t="0" r="635" b="2540"/>
            <wp:wrapTopAndBottom/>
            <wp:docPr id="1654229004" name="Grafik 16542290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29004" name="Grafik 1654229004" descr="Ein Bild, das Text enthält.&#10;&#10;Automatisch generierte Beschreibu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2465" cy="79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07201" w14:textId="538312DE" w:rsidR="002A5CF8" w:rsidRDefault="002A5CF8" w:rsidP="002A5CF8">
      <w:r>
        <w:t>Nach der Anlage des Mitarbeiters ist der Datensatz in der Liste vorhanden.</w:t>
      </w:r>
    </w:p>
    <w:p w14:paraId="72BFE9BD" w14:textId="4F9F5A6A" w:rsidR="002A5CF8" w:rsidRDefault="00C34A8C" w:rsidP="002A5CF8">
      <w:r>
        <w:rPr>
          <w:noProof/>
        </w:rPr>
        <mc:AlternateContent>
          <mc:Choice Requires="wps">
            <w:drawing>
              <wp:anchor distT="0" distB="0" distL="114300" distR="114300" simplePos="0" relativeHeight="251658293" behindDoc="0" locked="0" layoutInCell="1" allowOverlap="1" wp14:anchorId="2F5C84D4" wp14:editId="0F4C970F">
                <wp:simplePos x="0" y="0"/>
                <wp:positionH relativeFrom="column">
                  <wp:posOffset>0</wp:posOffset>
                </wp:positionH>
                <wp:positionV relativeFrom="paragraph">
                  <wp:posOffset>506730</wp:posOffset>
                </wp:positionV>
                <wp:extent cx="5762625"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54ACB60" w14:textId="2AFC4915" w:rsidR="00C34A8C" w:rsidRPr="00D53945" w:rsidRDefault="00C34A8C" w:rsidP="00C34A8C">
                            <w:pPr>
                              <w:pStyle w:val="Beschriftung"/>
                              <w:rPr>
                                <w:noProof/>
                              </w:rPr>
                            </w:pPr>
                            <w:bookmarkStart w:id="250" w:name="_Toc94546085"/>
                            <w:bookmarkStart w:id="251" w:name="_Toc94518391"/>
                            <w:r>
                              <w:t xml:space="preserve">Abbildung </w:t>
                            </w:r>
                            <w:r>
                              <w:fldChar w:fldCharType="begin"/>
                            </w:r>
                            <w:r>
                              <w:instrText>SEQ Abbildung \* ARABIC</w:instrText>
                            </w:r>
                            <w:r>
                              <w:fldChar w:fldCharType="separate"/>
                            </w:r>
                            <w:r>
                              <w:rPr>
                                <w:noProof/>
                              </w:rPr>
                              <w:t>55</w:t>
                            </w:r>
                            <w:r>
                              <w:fldChar w:fldCharType="end"/>
                            </w:r>
                            <w:r>
                              <w:t>: Datensatz des neuen Mitarbeiters</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84D4" id="Textfeld 31" o:spid="_x0000_s1043" type="#_x0000_t202" style="position:absolute;margin-left:0;margin-top:39.9pt;width:453.7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oc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XQ+nX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" stroked="f">
                <v:textbox style="mso-fit-shape-to-text:t" inset="0,0,0,0">
                  <w:txbxContent>
                    <w:p w14:paraId="054ACB60" w14:textId="2AFC4915" w:rsidR="00C34A8C" w:rsidRPr="00D53945" w:rsidRDefault="00C34A8C" w:rsidP="00C34A8C">
                      <w:pPr>
                        <w:pStyle w:val="Beschriftung"/>
                        <w:rPr>
                          <w:noProof/>
                        </w:rPr>
                      </w:pPr>
                      <w:bookmarkStart w:id="252" w:name="_Toc94546085"/>
                      <w:bookmarkStart w:id="253" w:name="_Toc94518391"/>
                      <w:r>
                        <w:t xml:space="preserve">Abbildung </w:t>
                      </w:r>
                      <w:r>
                        <w:fldChar w:fldCharType="begin"/>
                      </w:r>
                      <w:r>
                        <w:instrText>SEQ Abbildung \* ARABIC</w:instrText>
                      </w:r>
                      <w:r>
                        <w:fldChar w:fldCharType="separate"/>
                      </w:r>
                      <w:r>
                        <w:rPr>
                          <w:noProof/>
                        </w:rPr>
                        <w:t>55</w:t>
                      </w:r>
                      <w:r>
                        <w:fldChar w:fldCharType="end"/>
                      </w:r>
                      <w:r>
                        <w:t>: Datensatz des neuen Mitarbeiters</w:t>
                      </w:r>
                      <w:bookmarkEnd w:id="252"/>
                      <w:bookmarkEnd w:id="253"/>
                    </w:p>
                  </w:txbxContent>
                </v:textbox>
                <w10:wrap type="topAndBottom"/>
              </v:shape>
            </w:pict>
          </mc:Fallback>
        </mc:AlternateContent>
      </w:r>
      <w:r w:rsidR="00960EDA">
        <w:rPr>
          <w:noProof/>
        </w:rPr>
        <w:drawing>
          <wp:anchor distT="0" distB="0" distL="114300" distR="114300" simplePos="0" relativeHeight="251658277" behindDoc="0" locked="0" layoutInCell="1" allowOverlap="1" wp14:anchorId="2C999AA6" wp14:editId="6B296030">
            <wp:simplePos x="0" y="0"/>
            <wp:positionH relativeFrom="margin">
              <wp:align>left</wp:align>
            </wp:positionH>
            <wp:positionV relativeFrom="paragraph">
              <wp:posOffset>247650</wp:posOffset>
            </wp:positionV>
            <wp:extent cx="5762625" cy="201930"/>
            <wp:effectExtent l="0" t="0" r="9525" b="7620"/>
            <wp:wrapTopAndBottom/>
            <wp:docPr id="1654229002" name="Grafik 165422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62625" cy="20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6EC19" w14:textId="77777777" w:rsidR="002A5CF8" w:rsidRDefault="002A5CF8" w:rsidP="002A5CF8"/>
    <w:p w14:paraId="384C5F69" w14:textId="77777777" w:rsidR="002A5CF8" w:rsidRDefault="002A5CF8" w:rsidP="002A5CF8">
      <w:r>
        <w:t>Da der Mitarbeiter in der Abteilung „Marketing“ einfügt wird, werden nun alle Zielsysteme für, die für diese Abteilung konfiguriert sind, aktualisiert.</w:t>
      </w:r>
    </w:p>
    <w:p w14:paraId="64F5214C" w14:textId="77777777" w:rsidR="002A5CF8" w:rsidRDefault="002A5CF8" w:rsidP="002A5CF8">
      <w:r>
        <w:t>Die für die Abteilung „Marketing“ definierten Zielsysteme sind „MYSQL“, „JSON“ und „CSV“. Laut der Konfigurationstabelle werden dabei jene Mitarbeiterinformationen exportiert, die jeweils in den Targetkonfigurationen definiert sind.</w:t>
      </w:r>
    </w:p>
    <w:p w14:paraId="12F8196F" w14:textId="2DD907B4" w:rsidR="00D85729" w:rsidRDefault="00C34A8C" w:rsidP="002A5CF8">
      <w:pPr>
        <w:rPr>
          <w:noProof/>
        </w:rPr>
      </w:pPr>
      <w:r>
        <w:rPr>
          <w:noProof/>
        </w:rPr>
        <mc:AlternateContent>
          <mc:Choice Requires="wps">
            <w:drawing>
              <wp:anchor distT="0" distB="0" distL="114300" distR="114300" simplePos="0" relativeHeight="251658294" behindDoc="0" locked="0" layoutInCell="1" allowOverlap="1" wp14:anchorId="7A094979" wp14:editId="36015A8C">
                <wp:simplePos x="0" y="0"/>
                <wp:positionH relativeFrom="column">
                  <wp:posOffset>0</wp:posOffset>
                </wp:positionH>
                <wp:positionV relativeFrom="paragraph">
                  <wp:posOffset>1063625</wp:posOffset>
                </wp:positionV>
                <wp:extent cx="5752465" cy="635"/>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17013DB" w14:textId="1C3CEFE2" w:rsidR="00C34A8C" w:rsidRPr="003D7412" w:rsidRDefault="00C34A8C" w:rsidP="00C34A8C">
                            <w:pPr>
                              <w:pStyle w:val="Beschriftung"/>
                              <w:rPr>
                                <w:noProof/>
                              </w:rPr>
                            </w:pPr>
                            <w:bookmarkStart w:id="254" w:name="_Toc94546086"/>
                            <w:bookmarkStart w:id="255" w:name="_Toc94518392"/>
                            <w:r>
                              <w:t xml:space="preserve">Abbildung </w:t>
                            </w:r>
                            <w:r>
                              <w:fldChar w:fldCharType="begin"/>
                            </w:r>
                            <w:r>
                              <w:instrText>SEQ Abbildung \* ARABIC</w:instrText>
                            </w:r>
                            <w:r>
                              <w:fldChar w:fldCharType="separate"/>
                            </w:r>
                            <w:r>
                              <w:rPr>
                                <w:noProof/>
                              </w:rPr>
                              <w:t>56</w:t>
                            </w:r>
                            <w:r>
                              <w:fldChar w:fldCharType="end"/>
                            </w:r>
                            <w:r>
                              <w:t>: Targetkonfigurationen in der Applikation</w:t>
                            </w:r>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94979" id="Textfeld 38" o:spid="_x0000_s1044" type="#_x0000_t202" style="position:absolute;margin-left:0;margin-top:83.75pt;width:452.9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xKGwIAAEAEAAAOAAAAZHJzL2Uyb0RvYy54bWysU8Fu2zAMvQ/YPwi6L06yJS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WefZ9NP8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" stroked="f">
                <v:textbox style="mso-fit-shape-to-text:t" inset="0,0,0,0">
                  <w:txbxContent>
                    <w:p w14:paraId="617013DB" w14:textId="1C3CEFE2" w:rsidR="00C34A8C" w:rsidRPr="003D7412" w:rsidRDefault="00C34A8C" w:rsidP="00C34A8C">
                      <w:pPr>
                        <w:pStyle w:val="Beschriftung"/>
                        <w:rPr>
                          <w:noProof/>
                        </w:rPr>
                      </w:pPr>
                      <w:bookmarkStart w:id="256" w:name="_Toc94546086"/>
                      <w:bookmarkStart w:id="257" w:name="_Toc94518392"/>
                      <w:r>
                        <w:t xml:space="preserve">Abbildung </w:t>
                      </w:r>
                      <w:r>
                        <w:fldChar w:fldCharType="begin"/>
                      </w:r>
                      <w:r>
                        <w:instrText>SEQ Abbildung \* ARABIC</w:instrText>
                      </w:r>
                      <w:r>
                        <w:fldChar w:fldCharType="separate"/>
                      </w:r>
                      <w:r>
                        <w:rPr>
                          <w:noProof/>
                        </w:rPr>
                        <w:t>56</w:t>
                      </w:r>
                      <w:r>
                        <w:fldChar w:fldCharType="end"/>
                      </w:r>
                      <w:r>
                        <w:t>: Targetkonfigurationen in der Applikation</w:t>
                      </w:r>
                      <w:bookmarkEnd w:id="256"/>
                      <w:bookmarkEnd w:id="257"/>
                    </w:p>
                  </w:txbxContent>
                </v:textbox>
                <w10:wrap type="topAndBottom"/>
              </v:shape>
            </w:pict>
          </mc:Fallback>
        </mc:AlternateContent>
      </w:r>
      <w:r w:rsidR="00960EDA">
        <w:rPr>
          <w:noProof/>
        </w:rPr>
        <w:drawing>
          <wp:anchor distT="0" distB="0" distL="114300" distR="114300" simplePos="0" relativeHeight="251658278" behindDoc="0" locked="0" layoutInCell="1" allowOverlap="1" wp14:anchorId="1BCEA7CD" wp14:editId="6F49ABF3">
            <wp:simplePos x="0" y="0"/>
            <wp:positionH relativeFrom="margin">
              <wp:align>left</wp:align>
            </wp:positionH>
            <wp:positionV relativeFrom="paragraph">
              <wp:posOffset>304800</wp:posOffset>
            </wp:positionV>
            <wp:extent cx="5752465" cy="701675"/>
            <wp:effectExtent l="0" t="0" r="635" b="3175"/>
            <wp:wrapTopAndBottom/>
            <wp:docPr id="1654229001" name="Grafik 165422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32098" w14:textId="3975064C" w:rsidR="002A5CF8" w:rsidRDefault="002A5CF8" w:rsidP="002A5CF8"/>
    <w:p w14:paraId="1897EB72" w14:textId="77777777" w:rsidR="00C34A8C" w:rsidRDefault="00C34A8C" w:rsidP="002A5CF8"/>
    <w:p w14:paraId="313CFC0C" w14:textId="77777777" w:rsidR="00C34A8C" w:rsidRDefault="00C34A8C" w:rsidP="002A5CF8"/>
    <w:p w14:paraId="4E5D672F" w14:textId="77777777" w:rsidR="00C34A8C" w:rsidRDefault="00C34A8C" w:rsidP="002A5CF8"/>
    <w:p w14:paraId="396C23A6" w14:textId="77777777" w:rsidR="00C34A8C" w:rsidRDefault="00C34A8C" w:rsidP="002A5CF8"/>
    <w:p w14:paraId="17CB8504" w14:textId="77777777" w:rsidR="00C34A8C" w:rsidRDefault="00C34A8C" w:rsidP="002A5CF8"/>
    <w:p w14:paraId="15322F26" w14:textId="77777777" w:rsidR="00C34A8C" w:rsidRDefault="00C34A8C" w:rsidP="002A5CF8"/>
    <w:p w14:paraId="720B83B7" w14:textId="77777777" w:rsidR="00C34A8C" w:rsidRDefault="00C34A8C" w:rsidP="002A5CF8"/>
    <w:p w14:paraId="40C76083" w14:textId="77777777" w:rsidR="00C34A8C" w:rsidRDefault="00C34A8C" w:rsidP="002A5CF8"/>
    <w:p w14:paraId="74AAD2BF" w14:textId="77777777" w:rsidR="00C34A8C" w:rsidRDefault="00C34A8C" w:rsidP="002A5CF8"/>
    <w:p w14:paraId="0853623B" w14:textId="77777777" w:rsidR="00C34A8C" w:rsidRDefault="00C34A8C" w:rsidP="002A5CF8"/>
    <w:p w14:paraId="598D849F" w14:textId="77777777" w:rsidR="00C34A8C" w:rsidRDefault="00C34A8C" w:rsidP="002A5CF8"/>
    <w:p w14:paraId="2EDDE352" w14:textId="77B33659" w:rsidR="00C34A8C" w:rsidRDefault="00C34A8C" w:rsidP="002A5CF8"/>
    <w:p w14:paraId="3138FD27" w14:textId="72548EB7" w:rsidR="00DA3D9D" w:rsidRDefault="00DA3D9D" w:rsidP="002A5CF8"/>
    <w:p w14:paraId="30F4029C" w14:textId="1C14E587" w:rsidR="00DA3D9D" w:rsidRDefault="00DA3D9D" w:rsidP="002A5CF8"/>
    <w:p w14:paraId="68B63120" w14:textId="30878499" w:rsidR="00DA3D9D" w:rsidRDefault="00DA3D9D" w:rsidP="002A5CF8"/>
    <w:p w14:paraId="59F6B19B" w14:textId="77777777" w:rsidR="00DA3D9D" w:rsidRDefault="00DA3D9D" w:rsidP="002A5CF8"/>
    <w:p w14:paraId="20465F08" w14:textId="25259BFC" w:rsidR="002A5CF8" w:rsidRPr="006F39DC" w:rsidRDefault="002A5CF8" w:rsidP="002A5CF8">
      <w:pPr>
        <w:rPr>
          <w:lang w:val="en-US"/>
        </w:rPr>
      </w:pPr>
      <w:r w:rsidRPr="006F39DC">
        <w:rPr>
          <w:lang w:val="en-US"/>
        </w:rPr>
        <w:lastRenderedPageBreak/>
        <w:t>CSV:</w:t>
      </w:r>
    </w:p>
    <w:p w14:paraId="7ACB41AD" w14:textId="37E193F3" w:rsidR="005D0698" w:rsidRPr="006F39DC" w:rsidRDefault="00C34A8C" w:rsidP="002A5CF8">
      <w:pPr>
        <w:rPr>
          <w:noProof/>
          <w:lang w:val="en-US"/>
        </w:rPr>
      </w:pPr>
      <w:r>
        <w:rPr>
          <w:noProof/>
        </w:rPr>
        <mc:AlternateContent>
          <mc:Choice Requires="wps">
            <w:drawing>
              <wp:anchor distT="0" distB="0" distL="114300" distR="114300" simplePos="0" relativeHeight="251658295" behindDoc="0" locked="0" layoutInCell="1" allowOverlap="1" wp14:anchorId="63F5A39F" wp14:editId="3FA9F34A">
                <wp:simplePos x="0" y="0"/>
                <wp:positionH relativeFrom="column">
                  <wp:posOffset>0</wp:posOffset>
                </wp:positionH>
                <wp:positionV relativeFrom="paragraph">
                  <wp:posOffset>2732405</wp:posOffset>
                </wp:positionV>
                <wp:extent cx="5762625"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14FF4063" w14:textId="7B0E982A" w:rsidR="00C34A8C" w:rsidRPr="00915F72" w:rsidRDefault="00C34A8C" w:rsidP="00C34A8C">
                            <w:pPr>
                              <w:pStyle w:val="Beschriftung"/>
                              <w:rPr>
                                <w:noProof/>
                              </w:rPr>
                            </w:pPr>
                            <w:bookmarkStart w:id="258" w:name="_Toc94546087"/>
                            <w:bookmarkStart w:id="259" w:name="_Toc94518393"/>
                            <w:r>
                              <w:t xml:space="preserve">Abbildung </w:t>
                            </w:r>
                            <w:r>
                              <w:fldChar w:fldCharType="begin"/>
                            </w:r>
                            <w:r>
                              <w:instrText>SEQ Abbildung \* ARABIC</w:instrText>
                            </w:r>
                            <w:r>
                              <w:fldChar w:fldCharType="separate"/>
                            </w:r>
                            <w:r>
                              <w:rPr>
                                <w:noProof/>
                              </w:rPr>
                              <w:t>57</w:t>
                            </w:r>
                            <w:r>
                              <w:fldChar w:fldCharType="end"/>
                            </w:r>
                            <w:r>
                              <w:t>: Zielsystem "CSV" mit neuem Mitarbeiter</w:t>
                            </w:r>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A39F" id="Textfeld 39" o:spid="_x0000_s1045" type="#_x0000_t202" style="position:absolute;margin-left:0;margin-top:215.15pt;width:453.7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Uw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" stroked="f">
                <v:textbox style="mso-fit-shape-to-text:t" inset="0,0,0,0">
                  <w:txbxContent>
                    <w:p w14:paraId="14FF4063" w14:textId="7B0E982A" w:rsidR="00C34A8C" w:rsidRPr="00915F72" w:rsidRDefault="00C34A8C" w:rsidP="00C34A8C">
                      <w:pPr>
                        <w:pStyle w:val="Beschriftung"/>
                        <w:rPr>
                          <w:noProof/>
                        </w:rPr>
                      </w:pPr>
                      <w:bookmarkStart w:id="260" w:name="_Toc94546087"/>
                      <w:bookmarkStart w:id="261" w:name="_Toc94518393"/>
                      <w:r>
                        <w:t xml:space="preserve">Abbildung </w:t>
                      </w:r>
                      <w:r>
                        <w:fldChar w:fldCharType="begin"/>
                      </w:r>
                      <w:r>
                        <w:instrText>SEQ Abbildung \* ARABIC</w:instrText>
                      </w:r>
                      <w:r>
                        <w:fldChar w:fldCharType="separate"/>
                      </w:r>
                      <w:r>
                        <w:rPr>
                          <w:noProof/>
                        </w:rPr>
                        <w:t>57</w:t>
                      </w:r>
                      <w:r>
                        <w:fldChar w:fldCharType="end"/>
                      </w:r>
                      <w:r>
                        <w:t>: Zielsystem "CSV" mit neuem Mitarbeiter</w:t>
                      </w:r>
                      <w:bookmarkEnd w:id="260"/>
                      <w:bookmarkEnd w:id="261"/>
                    </w:p>
                  </w:txbxContent>
                </v:textbox>
                <w10:wrap type="topAndBottom"/>
              </v:shape>
            </w:pict>
          </mc:Fallback>
        </mc:AlternateContent>
      </w:r>
      <w:r w:rsidR="00450F2D">
        <w:rPr>
          <w:noProof/>
        </w:rPr>
        <w:drawing>
          <wp:anchor distT="0" distB="0" distL="114300" distR="114300" simplePos="0" relativeHeight="251658274" behindDoc="0" locked="0" layoutInCell="1" allowOverlap="1" wp14:anchorId="6208209D" wp14:editId="65328E96">
            <wp:simplePos x="0" y="0"/>
            <wp:positionH relativeFrom="margin">
              <wp:align>left</wp:align>
            </wp:positionH>
            <wp:positionV relativeFrom="paragraph">
              <wp:posOffset>219075</wp:posOffset>
            </wp:positionV>
            <wp:extent cx="5762625" cy="2456180"/>
            <wp:effectExtent l="0" t="0" r="9525" b="1270"/>
            <wp:wrapTopAndBottom/>
            <wp:docPr id="1654229000" name="Grafik 1654229000"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descr="Ein Bild, das Text, Tisch enthält.&#10;&#10;Automatisch generierte Beschreibu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2625" cy="2456180"/>
                    </a:xfrm>
                    <a:prstGeom prst="rect">
                      <a:avLst/>
                    </a:prstGeom>
                    <a:noFill/>
                    <a:ln>
                      <a:noFill/>
                    </a:ln>
                  </pic:spPr>
                </pic:pic>
              </a:graphicData>
            </a:graphic>
          </wp:anchor>
        </w:drawing>
      </w:r>
    </w:p>
    <w:p w14:paraId="2DD948BF" w14:textId="77777777" w:rsidR="002A5CF8" w:rsidRPr="006F39DC" w:rsidRDefault="002A5CF8" w:rsidP="002A5CF8">
      <w:pPr>
        <w:rPr>
          <w:lang w:val="en-US"/>
        </w:rPr>
      </w:pPr>
    </w:p>
    <w:p w14:paraId="03C895D7" w14:textId="77777777" w:rsidR="002A5CF8" w:rsidRPr="006F39DC" w:rsidRDefault="002A5CF8" w:rsidP="002A5CF8">
      <w:pPr>
        <w:rPr>
          <w:lang w:val="en-US"/>
        </w:rPr>
      </w:pPr>
      <w:r w:rsidRPr="006F39DC">
        <w:rPr>
          <w:lang w:val="en-US"/>
        </w:rPr>
        <w:t>JSON:</w:t>
      </w:r>
    </w:p>
    <w:p w14:paraId="41F1B9CC" w14:textId="0C5129DE" w:rsidR="005D0698" w:rsidRPr="006F39DC" w:rsidRDefault="00C34A8C" w:rsidP="002A5CF8">
      <w:pPr>
        <w:rPr>
          <w:noProof/>
          <w:lang w:val="en-US"/>
        </w:rPr>
      </w:pPr>
      <w:r>
        <w:rPr>
          <w:noProof/>
        </w:rPr>
        <mc:AlternateContent>
          <mc:Choice Requires="wps">
            <w:drawing>
              <wp:anchor distT="0" distB="0" distL="114300" distR="114300" simplePos="0" relativeHeight="251658296" behindDoc="0" locked="0" layoutInCell="1" allowOverlap="1" wp14:anchorId="20BFDC27" wp14:editId="6CC4C606">
                <wp:simplePos x="0" y="0"/>
                <wp:positionH relativeFrom="column">
                  <wp:posOffset>0</wp:posOffset>
                </wp:positionH>
                <wp:positionV relativeFrom="paragraph">
                  <wp:posOffset>1719580</wp:posOffset>
                </wp:positionV>
                <wp:extent cx="5762625"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F36054B" w14:textId="58A94D27" w:rsidR="00C34A8C" w:rsidRPr="00642CA1" w:rsidRDefault="00C34A8C" w:rsidP="00C34A8C">
                            <w:pPr>
                              <w:pStyle w:val="Beschriftung"/>
                              <w:rPr>
                                <w:noProof/>
                              </w:rPr>
                            </w:pPr>
                            <w:bookmarkStart w:id="262" w:name="_Toc94546088"/>
                            <w:bookmarkStart w:id="263" w:name="_Toc94518394"/>
                            <w:r>
                              <w:t xml:space="preserve">Abbildung </w:t>
                            </w:r>
                            <w:r>
                              <w:fldChar w:fldCharType="begin"/>
                            </w:r>
                            <w:r>
                              <w:instrText>SEQ Abbildung \* ARABIC</w:instrText>
                            </w:r>
                            <w:r>
                              <w:fldChar w:fldCharType="separate"/>
                            </w:r>
                            <w:r>
                              <w:rPr>
                                <w:noProof/>
                              </w:rPr>
                              <w:t>58</w:t>
                            </w:r>
                            <w:r>
                              <w:fldChar w:fldCharType="end"/>
                            </w:r>
                            <w:r>
                              <w:t xml:space="preserve">: </w:t>
                            </w:r>
                            <w:r w:rsidRPr="00702EF8">
                              <w:t>Zielsystem "</w:t>
                            </w:r>
                            <w:r>
                              <w:t>JSON</w:t>
                            </w:r>
                            <w:r w:rsidRPr="00702EF8">
                              <w:t>" mit neuem Mitarbeiter</w:t>
                            </w:r>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FDC27" id="Textfeld 40" o:spid="_x0000_s1046" type="#_x0000_t202" style="position:absolute;margin-left:0;margin-top:135.4pt;width:453.75pt;height:.05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zuTGg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" stroked="f">
                <v:textbox style="mso-fit-shape-to-text:t" inset="0,0,0,0">
                  <w:txbxContent>
                    <w:p w14:paraId="7F36054B" w14:textId="58A94D27" w:rsidR="00C34A8C" w:rsidRPr="00642CA1" w:rsidRDefault="00C34A8C" w:rsidP="00C34A8C">
                      <w:pPr>
                        <w:pStyle w:val="Beschriftung"/>
                        <w:rPr>
                          <w:noProof/>
                        </w:rPr>
                      </w:pPr>
                      <w:bookmarkStart w:id="264" w:name="_Toc94546088"/>
                      <w:bookmarkStart w:id="265" w:name="_Toc94518394"/>
                      <w:r>
                        <w:t xml:space="preserve">Abbildung </w:t>
                      </w:r>
                      <w:r>
                        <w:fldChar w:fldCharType="begin"/>
                      </w:r>
                      <w:r>
                        <w:instrText>SEQ Abbildung \* ARABIC</w:instrText>
                      </w:r>
                      <w:r>
                        <w:fldChar w:fldCharType="separate"/>
                      </w:r>
                      <w:r>
                        <w:rPr>
                          <w:noProof/>
                        </w:rPr>
                        <w:t>58</w:t>
                      </w:r>
                      <w:r>
                        <w:fldChar w:fldCharType="end"/>
                      </w:r>
                      <w:r>
                        <w:t xml:space="preserve">: </w:t>
                      </w:r>
                      <w:r w:rsidRPr="00702EF8">
                        <w:t>Zielsystem "</w:t>
                      </w:r>
                      <w:r>
                        <w:t>JSON</w:t>
                      </w:r>
                      <w:r w:rsidRPr="00702EF8">
                        <w:t>" mit neuem Mitarbeiter</w:t>
                      </w:r>
                      <w:bookmarkEnd w:id="264"/>
                      <w:bookmarkEnd w:id="265"/>
                    </w:p>
                  </w:txbxContent>
                </v:textbox>
                <w10:wrap type="topAndBottom"/>
              </v:shape>
            </w:pict>
          </mc:Fallback>
        </mc:AlternateContent>
      </w:r>
      <w:r w:rsidR="00960EDA">
        <w:rPr>
          <w:noProof/>
        </w:rPr>
        <w:drawing>
          <wp:anchor distT="0" distB="0" distL="114300" distR="114300" simplePos="0" relativeHeight="251658275" behindDoc="0" locked="0" layoutInCell="1" allowOverlap="1" wp14:anchorId="6CD80944" wp14:editId="00125BA7">
            <wp:simplePos x="0" y="0"/>
            <wp:positionH relativeFrom="margin">
              <wp:align>left</wp:align>
            </wp:positionH>
            <wp:positionV relativeFrom="paragraph">
              <wp:posOffset>237490</wp:posOffset>
            </wp:positionV>
            <wp:extent cx="5762625" cy="1424940"/>
            <wp:effectExtent l="0" t="0" r="9525" b="3810"/>
            <wp:wrapTopAndBottom/>
            <wp:docPr id="1654228999" name="Grafik 16542289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descr="Ein Bild, das Text enthält.&#10;&#10;Automatisch generierte Beschreibu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26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91366" w14:textId="005C511E" w:rsidR="002A5CF8" w:rsidRPr="006F39DC" w:rsidRDefault="002A5CF8" w:rsidP="002A5CF8">
      <w:pPr>
        <w:rPr>
          <w:lang w:val="en-US"/>
        </w:rPr>
      </w:pPr>
    </w:p>
    <w:p w14:paraId="5FDA1608" w14:textId="77777777" w:rsidR="002A5CF8" w:rsidRPr="006F39DC" w:rsidRDefault="002A5CF8" w:rsidP="002A5CF8">
      <w:pPr>
        <w:rPr>
          <w:lang w:val="en-US"/>
        </w:rPr>
      </w:pPr>
      <w:r w:rsidRPr="006F39DC">
        <w:rPr>
          <w:lang w:val="en-US"/>
        </w:rPr>
        <w:t>MYSQL (Tabelle „targetemployee“):</w:t>
      </w:r>
    </w:p>
    <w:p w14:paraId="34BE64F7" w14:textId="3D8842D3" w:rsidR="002A5CF8" w:rsidRPr="006F39DC" w:rsidRDefault="00C34A8C" w:rsidP="002A5CF8">
      <w:pPr>
        <w:rPr>
          <w:noProof/>
          <w:lang w:val="en-US"/>
        </w:rPr>
      </w:pPr>
      <w:r>
        <w:rPr>
          <w:noProof/>
        </w:rPr>
        <mc:AlternateContent>
          <mc:Choice Requires="wps">
            <w:drawing>
              <wp:anchor distT="0" distB="0" distL="114300" distR="114300" simplePos="0" relativeHeight="251658297" behindDoc="0" locked="0" layoutInCell="1" allowOverlap="1" wp14:anchorId="0521215D" wp14:editId="7140A1E6">
                <wp:simplePos x="0" y="0"/>
                <wp:positionH relativeFrom="margin">
                  <wp:align>left</wp:align>
                </wp:positionH>
                <wp:positionV relativeFrom="paragraph">
                  <wp:posOffset>2130425</wp:posOffset>
                </wp:positionV>
                <wp:extent cx="5762625" cy="635"/>
                <wp:effectExtent l="0" t="0" r="9525" b="1905"/>
                <wp:wrapTopAndBottom/>
                <wp:docPr id="199" name="Textfeld 19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5CF1028" w14:textId="59AD00AF" w:rsidR="00C34A8C" w:rsidRPr="005B4E17" w:rsidRDefault="00C34A8C" w:rsidP="00C34A8C">
                            <w:pPr>
                              <w:pStyle w:val="Beschriftung"/>
                              <w:rPr>
                                <w:noProof/>
                              </w:rPr>
                            </w:pPr>
                            <w:bookmarkStart w:id="266" w:name="_Toc94546089"/>
                            <w:bookmarkStart w:id="267" w:name="_Toc94518395"/>
                            <w:r>
                              <w:t xml:space="preserve">Abbildung </w:t>
                            </w:r>
                            <w:r>
                              <w:fldChar w:fldCharType="begin"/>
                            </w:r>
                            <w:r>
                              <w:instrText>SEQ Abbildung \* ARABIC</w:instrText>
                            </w:r>
                            <w:r>
                              <w:fldChar w:fldCharType="separate"/>
                            </w:r>
                            <w:r>
                              <w:rPr>
                                <w:noProof/>
                              </w:rPr>
                              <w:t>59</w:t>
                            </w:r>
                            <w:r>
                              <w:fldChar w:fldCharType="end"/>
                            </w:r>
                            <w:r>
                              <w:t xml:space="preserve">: </w:t>
                            </w:r>
                            <w:r w:rsidRPr="00CF548D">
                              <w:t>Zielsystem "</w:t>
                            </w:r>
                            <w:r>
                              <w:t>MySQL</w:t>
                            </w:r>
                            <w:r w:rsidRPr="00CF548D">
                              <w:t>" mit neuem Mitarbeiter</w:t>
                            </w:r>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1215D" id="Textfeld 199" o:spid="_x0000_s1047" type="#_x0000_t202" style="position:absolute;margin-left:0;margin-top:167.75pt;width:453.75pt;height:.05pt;z-index:25165829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2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" stroked="f">
                <v:textbox style="mso-fit-shape-to-text:t" inset="0,0,0,0">
                  <w:txbxContent>
                    <w:p w14:paraId="25CF1028" w14:textId="59AD00AF" w:rsidR="00C34A8C" w:rsidRPr="005B4E17" w:rsidRDefault="00C34A8C" w:rsidP="00C34A8C">
                      <w:pPr>
                        <w:pStyle w:val="Beschriftung"/>
                        <w:rPr>
                          <w:noProof/>
                        </w:rPr>
                      </w:pPr>
                      <w:bookmarkStart w:id="268" w:name="_Toc94546089"/>
                      <w:bookmarkStart w:id="269" w:name="_Toc94518395"/>
                      <w:r>
                        <w:t xml:space="preserve">Abbildung </w:t>
                      </w:r>
                      <w:r>
                        <w:fldChar w:fldCharType="begin"/>
                      </w:r>
                      <w:r>
                        <w:instrText>SEQ Abbildung \* ARABIC</w:instrText>
                      </w:r>
                      <w:r>
                        <w:fldChar w:fldCharType="separate"/>
                      </w:r>
                      <w:r>
                        <w:rPr>
                          <w:noProof/>
                        </w:rPr>
                        <w:t>59</w:t>
                      </w:r>
                      <w:r>
                        <w:fldChar w:fldCharType="end"/>
                      </w:r>
                      <w:r>
                        <w:t xml:space="preserve">: </w:t>
                      </w:r>
                      <w:r w:rsidRPr="00CF548D">
                        <w:t>Zielsystem "</w:t>
                      </w:r>
                      <w:r>
                        <w:t>MySQL</w:t>
                      </w:r>
                      <w:r w:rsidRPr="00CF548D">
                        <w:t>" mit neuem Mitarbeiter</w:t>
                      </w:r>
                      <w:bookmarkEnd w:id="268"/>
                      <w:bookmarkEnd w:id="269"/>
                    </w:p>
                  </w:txbxContent>
                </v:textbox>
                <w10:wrap type="topAndBottom" anchorx="margin"/>
              </v:shape>
            </w:pict>
          </mc:Fallback>
        </mc:AlternateContent>
      </w:r>
      <w:r w:rsidR="00A91E24">
        <w:rPr>
          <w:noProof/>
        </w:rPr>
        <w:drawing>
          <wp:anchor distT="0" distB="0" distL="114300" distR="114300" simplePos="0" relativeHeight="251658279" behindDoc="0" locked="0" layoutInCell="1" allowOverlap="1" wp14:anchorId="36E85490" wp14:editId="0E80E6CE">
            <wp:simplePos x="0" y="0"/>
            <wp:positionH relativeFrom="margin">
              <wp:align>left</wp:align>
            </wp:positionH>
            <wp:positionV relativeFrom="paragraph">
              <wp:posOffset>304800</wp:posOffset>
            </wp:positionV>
            <wp:extent cx="5762625" cy="1860550"/>
            <wp:effectExtent l="0" t="0" r="9525" b="6350"/>
            <wp:wrapTopAndBottom/>
            <wp:docPr id="1654228998" name="Grafik 165422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2625" cy="186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415ED" w14:textId="77777777" w:rsidR="002A5CF8" w:rsidRDefault="002A5CF8" w:rsidP="002A5CF8">
      <w:pPr>
        <w:pStyle w:val="berschrift2"/>
      </w:pPr>
      <w:bookmarkStart w:id="270" w:name="_Toc94545655"/>
      <w:r>
        <w:lastRenderedPageBreak/>
        <w:t>Use Chase 2: Abteilungswechsel eines Mitarbeiters:</w:t>
      </w:r>
      <w:bookmarkEnd w:id="270"/>
    </w:p>
    <w:p w14:paraId="7439CF6E" w14:textId="0C026A65" w:rsidR="002A5CF8" w:rsidRDefault="002A5CF8" w:rsidP="002A5CF8">
      <w:r>
        <w:t>Der fiktive Mitarbeiter „Peter Maier“ wechselt mit 01.02.2022 von der Abteilung „Marketing“ in die Abteilung „Manufacturing“.</w:t>
      </w:r>
    </w:p>
    <w:p w14:paraId="68D7A0DA" w14:textId="62458B2D" w:rsidR="002A5CF8" w:rsidRDefault="002A5CF8" w:rsidP="002A5CF8">
      <w:r>
        <w:t>Dabei wird für den bereits existierenden existierende Mitarbeiter „Peter Mair, Mitarbeiter-ID 2“ ein Enddatum gesetzt:</w:t>
      </w:r>
    </w:p>
    <w:p w14:paraId="24E81925" w14:textId="509EF8A1" w:rsidR="005D0698" w:rsidRDefault="00C34A8C" w:rsidP="002A5CF8">
      <w:pPr>
        <w:rPr>
          <w:noProof/>
        </w:rPr>
      </w:pPr>
      <w:r>
        <w:rPr>
          <w:noProof/>
        </w:rPr>
        <mc:AlternateContent>
          <mc:Choice Requires="wps">
            <w:drawing>
              <wp:anchor distT="0" distB="0" distL="114300" distR="114300" simplePos="0" relativeHeight="251658298" behindDoc="0" locked="0" layoutInCell="1" allowOverlap="1" wp14:anchorId="7DB51459" wp14:editId="11453222">
                <wp:simplePos x="0" y="0"/>
                <wp:positionH relativeFrom="column">
                  <wp:posOffset>0</wp:posOffset>
                </wp:positionH>
                <wp:positionV relativeFrom="paragraph">
                  <wp:posOffset>483235</wp:posOffset>
                </wp:positionV>
                <wp:extent cx="5762625" cy="635"/>
                <wp:effectExtent l="0" t="0" r="0" b="0"/>
                <wp:wrapSquare wrapText="bothSides"/>
                <wp:docPr id="200" name="Textfeld 20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4636C47" w14:textId="4395850A" w:rsidR="00C34A8C" w:rsidRPr="004574C8" w:rsidRDefault="00C34A8C" w:rsidP="00C34A8C">
                            <w:pPr>
                              <w:pStyle w:val="Beschriftung"/>
                              <w:rPr>
                                <w:noProof/>
                              </w:rPr>
                            </w:pPr>
                            <w:bookmarkStart w:id="271" w:name="_Toc94546090"/>
                            <w:bookmarkStart w:id="272" w:name="_Toc94518396"/>
                            <w:r>
                              <w:t xml:space="preserve">Abbildung </w:t>
                            </w:r>
                            <w:r>
                              <w:fldChar w:fldCharType="begin"/>
                            </w:r>
                            <w:r>
                              <w:instrText>SEQ Abbildung \* ARABIC</w:instrText>
                            </w:r>
                            <w:r>
                              <w:fldChar w:fldCharType="separate"/>
                            </w:r>
                            <w:r>
                              <w:rPr>
                                <w:noProof/>
                              </w:rPr>
                              <w:t>60</w:t>
                            </w:r>
                            <w:r>
                              <w:fldChar w:fldCharType="end"/>
                            </w:r>
                            <w:r>
                              <w:t>: Abteilungswechsel des Mitarbeiters "Peter Maier"</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51459" id="Textfeld 200" o:spid="_x0000_s1048" type="#_x0000_t202" style="position:absolute;margin-left:0;margin-top:38.05pt;width:453.75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" stroked="f">
                <v:textbox style="mso-fit-shape-to-text:t" inset="0,0,0,0">
                  <w:txbxContent>
                    <w:p w14:paraId="74636C47" w14:textId="4395850A" w:rsidR="00C34A8C" w:rsidRPr="004574C8" w:rsidRDefault="00C34A8C" w:rsidP="00C34A8C">
                      <w:pPr>
                        <w:pStyle w:val="Beschriftung"/>
                        <w:rPr>
                          <w:noProof/>
                        </w:rPr>
                      </w:pPr>
                      <w:bookmarkStart w:id="273" w:name="_Toc94546090"/>
                      <w:bookmarkStart w:id="274" w:name="_Toc94518396"/>
                      <w:r>
                        <w:t xml:space="preserve">Abbildung </w:t>
                      </w:r>
                      <w:r>
                        <w:fldChar w:fldCharType="begin"/>
                      </w:r>
                      <w:r>
                        <w:instrText>SEQ Abbildung \* ARABIC</w:instrText>
                      </w:r>
                      <w:r>
                        <w:fldChar w:fldCharType="separate"/>
                      </w:r>
                      <w:r>
                        <w:rPr>
                          <w:noProof/>
                        </w:rPr>
                        <w:t>60</w:t>
                      </w:r>
                      <w:r>
                        <w:fldChar w:fldCharType="end"/>
                      </w:r>
                      <w:r>
                        <w:t>: Abteilungswechsel des Mitarbeiters "Peter Maier"</w:t>
                      </w:r>
                      <w:bookmarkEnd w:id="273"/>
                      <w:bookmarkEnd w:id="274"/>
                    </w:p>
                  </w:txbxContent>
                </v:textbox>
                <w10:wrap type="square"/>
              </v:shape>
            </w:pict>
          </mc:Fallback>
        </mc:AlternateContent>
      </w:r>
      <w:r w:rsidR="009D0CE0">
        <w:rPr>
          <w:noProof/>
        </w:rPr>
        <w:drawing>
          <wp:anchor distT="0" distB="0" distL="114300" distR="114300" simplePos="0" relativeHeight="251658282" behindDoc="0" locked="0" layoutInCell="1" allowOverlap="1" wp14:anchorId="0A00F0A8" wp14:editId="21717B47">
            <wp:simplePos x="0" y="0"/>
            <wp:positionH relativeFrom="margin">
              <wp:align>left</wp:align>
            </wp:positionH>
            <wp:positionV relativeFrom="paragraph">
              <wp:posOffset>224155</wp:posOffset>
            </wp:positionV>
            <wp:extent cx="5762625" cy="201930"/>
            <wp:effectExtent l="0" t="0" r="9525" b="7620"/>
            <wp:wrapSquare wrapText="bothSides"/>
            <wp:docPr id="1654228997" name="Grafik 16542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62625" cy="201930"/>
                    </a:xfrm>
                    <a:prstGeom prst="rect">
                      <a:avLst/>
                    </a:prstGeom>
                    <a:noFill/>
                    <a:ln>
                      <a:noFill/>
                    </a:ln>
                  </pic:spPr>
                </pic:pic>
              </a:graphicData>
            </a:graphic>
          </wp:anchor>
        </w:drawing>
      </w:r>
    </w:p>
    <w:p w14:paraId="3342A8A2" w14:textId="59A3109F" w:rsidR="002A5CF8" w:rsidRDefault="002A5CF8" w:rsidP="002A5CF8"/>
    <w:p w14:paraId="1F4C15BC" w14:textId="62FA7594" w:rsidR="002A5CF8" w:rsidRDefault="002A5CF8" w:rsidP="002A5CF8">
      <w:r>
        <w:t>Dadurch werden wieder die definierten Zielsysteme der Marketingabteilung aktualisiert und das entsprechende Enddatum für den Mitarbeiter gesetzt:</w:t>
      </w:r>
    </w:p>
    <w:p w14:paraId="3D640EAC" w14:textId="498D718D" w:rsidR="005D0698" w:rsidRDefault="005D0698" w:rsidP="002A5CF8"/>
    <w:p w14:paraId="44EAA0B1" w14:textId="1AD050FE" w:rsidR="002A5CF8" w:rsidRDefault="002A5CF8" w:rsidP="002A5CF8">
      <w:r>
        <w:t>MySQL:</w:t>
      </w:r>
    </w:p>
    <w:p w14:paraId="47F23933" w14:textId="44BFD5B3" w:rsidR="00C34A8C" w:rsidRDefault="00C34A8C" w:rsidP="002A5CF8">
      <w:r>
        <w:rPr>
          <w:noProof/>
        </w:rPr>
        <mc:AlternateContent>
          <mc:Choice Requires="wps">
            <w:drawing>
              <wp:anchor distT="0" distB="0" distL="114300" distR="114300" simplePos="0" relativeHeight="251658299" behindDoc="0" locked="0" layoutInCell="1" allowOverlap="1" wp14:anchorId="70964E47" wp14:editId="0E75FB10">
                <wp:simplePos x="0" y="0"/>
                <wp:positionH relativeFrom="margin">
                  <wp:align>left</wp:align>
                </wp:positionH>
                <wp:positionV relativeFrom="paragraph">
                  <wp:posOffset>2174875</wp:posOffset>
                </wp:positionV>
                <wp:extent cx="5762625" cy="635"/>
                <wp:effectExtent l="0" t="0" r="9525" b="1905"/>
                <wp:wrapTopAndBottom/>
                <wp:docPr id="201" name="Textfeld 20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B5642F5" w14:textId="32F543BA" w:rsidR="00C34A8C" w:rsidRPr="000565D8" w:rsidRDefault="00C34A8C" w:rsidP="00C34A8C">
                            <w:pPr>
                              <w:pStyle w:val="Beschriftung"/>
                              <w:rPr>
                                <w:noProof/>
                              </w:rPr>
                            </w:pPr>
                            <w:bookmarkStart w:id="275" w:name="_Toc94546091"/>
                            <w:bookmarkStart w:id="276" w:name="_Toc94518397"/>
                            <w:r>
                              <w:t xml:space="preserve">Abbildung </w:t>
                            </w:r>
                            <w:r>
                              <w:fldChar w:fldCharType="begin"/>
                            </w:r>
                            <w:r>
                              <w:instrText>SEQ Abbildung \* ARABIC</w:instrText>
                            </w:r>
                            <w:r>
                              <w:fldChar w:fldCharType="separate"/>
                            </w:r>
                            <w:r>
                              <w:rPr>
                                <w:noProof/>
                              </w:rPr>
                              <w:t>61</w:t>
                            </w:r>
                            <w:r>
                              <w:fldChar w:fldCharType="end"/>
                            </w:r>
                            <w:r>
                              <w:t xml:space="preserve">: </w:t>
                            </w:r>
                            <w:r w:rsidRPr="004B2D37">
                              <w:t>Zielsystem "</w:t>
                            </w:r>
                            <w:r>
                              <w:t>MySQL</w:t>
                            </w:r>
                            <w:r w:rsidRPr="004B2D37">
                              <w:t xml:space="preserve">" mit </w:t>
                            </w:r>
                            <w:r>
                              <w:t>nach dem Abteilungswechsel</w:t>
                            </w:r>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64E47" id="Textfeld 201" o:spid="_x0000_s1049" type="#_x0000_t202" style="position:absolute;margin-left:0;margin-top:171.25pt;width:453.75pt;height:.05pt;z-index:25165829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b8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" stroked="f">
                <v:textbox style="mso-fit-shape-to-text:t" inset="0,0,0,0">
                  <w:txbxContent>
                    <w:p w14:paraId="4B5642F5" w14:textId="32F543BA" w:rsidR="00C34A8C" w:rsidRPr="000565D8" w:rsidRDefault="00C34A8C" w:rsidP="00C34A8C">
                      <w:pPr>
                        <w:pStyle w:val="Beschriftung"/>
                        <w:rPr>
                          <w:noProof/>
                        </w:rPr>
                      </w:pPr>
                      <w:bookmarkStart w:id="277" w:name="_Toc94546091"/>
                      <w:bookmarkStart w:id="278" w:name="_Toc94518397"/>
                      <w:r>
                        <w:t xml:space="preserve">Abbildung </w:t>
                      </w:r>
                      <w:r>
                        <w:fldChar w:fldCharType="begin"/>
                      </w:r>
                      <w:r>
                        <w:instrText>SEQ Abbildung \* ARABIC</w:instrText>
                      </w:r>
                      <w:r>
                        <w:fldChar w:fldCharType="separate"/>
                      </w:r>
                      <w:r>
                        <w:rPr>
                          <w:noProof/>
                        </w:rPr>
                        <w:t>61</w:t>
                      </w:r>
                      <w:r>
                        <w:fldChar w:fldCharType="end"/>
                      </w:r>
                      <w:r>
                        <w:t xml:space="preserve">: </w:t>
                      </w:r>
                      <w:r w:rsidRPr="004B2D37">
                        <w:t>Zielsystem "</w:t>
                      </w:r>
                      <w:r>
                        <w:t>MySQL</w:t>
                      </w:r>
                      <w:r w:rsidRPr="004B2D37">
                        <w:t xml:space="preserve">" mit </w:t>
                      </w:r>
                      <w:r>
                        <w:t>nach dem Abteilungswechsel</w:t>
                      </w:r>
                      <w:bookmarkEnd w:id="277"/>
                      <w:bookmarkEnd w:id="278"/>
                    </w:p>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611D166D" wp14:editId="7393E41F">
            <wp:simplePos x="0" y="0"/>
            <wp:positionH relativeFrom="margin">
              <wp:align>left</wp:align>
            </wp:positionH>
            <wp:positionV relativeFrom="paragraph">
              <wp:posOffset>223337</wp:posOffset>
            </wp:positionV>
            <wp:extent cx="5762625" cy="1882140"/>
            <wp:effectExtent l="0" t="0" r="9525" b="3810"/>
            <wp:wrapTopAndBottom/>
            <wp:docPr id="1654228996" name="Grafik 165422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2625" cy="188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3F79B" w14:textId="64C4B10B" w:rsidR="005D0698" w:rsidRDefault="005D0698" w:rsidP="002A5CF8">
      <w:pPr>
        <w:rPr>
          <w:noProof/>
        </w:rPr>
      </w:pPr>
    </w:p>
    <w:p w14:paraId="3B0C719B" w14:textId="77777777" w:rsidR="002B5AE0" w:rsidRDefault="002B5AE0" w:rsidP="002A5CF8"/>
    <w:p w14:paraId="29D3C8F5" w14:textId="77777777" w:rsidR="002B5AE0" w:rsidRDefault="002B5AE0" w:rsidP="002A5CF8"/>
    <w:p w14:paraId="3F4281E0" w14:textId="77777777" w:rsidR="002B5AE0" w:rsidRDefault="002B5AE0" w:rsidP="002A5CF8"/>
    <w:p w14:paraId="6461BF77" w14:textId="77777777" w:rsidR="002B5AE0" w:rsidRDefault="002B5AE0" w:rsidP="002A5CF8"/>
    <w:p w14:paraId="04211277" w14:textId="77777777" w:rsidR="002B5AE0" w:rsidRDefault="002B5AE0" w:rsidP="002A5CF8"/>
    <w:p w14:paraId="15C163A2" w14:textId="77777777" w:rsidR="002B5AE0" w:rsidRDefault="002B5AE0" w:rsidP="002A5CF8"/>
    <w:p w14:paraId="2DD9A672" w14:textId="77777777" w:rsidR="002B5AE0" w:rsidRDefault="002B5AE0" w:rsidP="002A5CF8"/>
    <w:p w14:paraId="6E66495B" w14:textId="77777777" w:rsidR="002B5AE0" w:rsidRDefault="002B5AE0" w:rsidP="002A5CF8"/>
    <w:p w14:paraId="0C61DB2F" w14:textId="77777777" w:rsidR="002B5AE0" w:rsidRDefault="002B5AE0" w:rsidP="002A5CF8"/>
    <w:p w14:paraId="3BA1506C" w14:textId="77777777" w:rsidR="002B5AE0" w:rsidRDefault="002B5AE0" w:rsidP="002A5CF8"/>
    <w:p w14:paraId="5C36F041" w14:textId="77777777" w:rsidR="002B5AE0" w:rsidRDefault="002B5AE0" w:rsidP="002A5CF8"/>
    <w:p w14:paraId="57EC26D0" w14:textId="77777777" w:rsidR="002B5AE0" w:rsidRDefault="002B5AE0" w:rsidP="002A5CF8"/>
    <w:p w14:paraId="400A68AA" w14:textId="77777777" w:rsidR="002B5AE0" w:rsidRDefault="002B5AE0" w:rsidP="002A5CF8"/>
    <w:p w14:paraId="36ABF5E3" w14:textId="77777777" w:rsidR="002B5AE0" w:rsidRDefault="002B5AE0" w:rsidP="002A5CF8"/>
    <w:p w14:paraId="1817D1A1" w14:textId="680860D9" w:rsidR="002B5AE0" w:rsidRDefault="002B5AE0" w:rsidP="002A5CF8"/>
    <w:p w14:paraId="247840FF" w14:textId="34623A26" w:rsidR="00DA3D9D" w:rsidRDefault="00DA3D9D" w:rsidP="002A5CF8"/>
    <w:p w14:paraId="375D9088" w14:textId="1B7E8B3F" w:rsidR="00DA3D9D" w:rsidRDefault="00DA3D9D" w:rsidP="002A5CF8"/>
    <w:p w14:paraId="60B0C18F" w14:textId="77FE6456" w:rsidR="00DA3D9D" w:rsidRDefault="00DA3D9D" w:rsidP="002A5CF8"/>
    <w:p w14:paraId="755C2BD4" w14:textId="77777777" w:rsidR="00DA3D9D" w:rsidRDefault="00DA3D9D" w:rsidP="002A5CF8"/>
    <w:p w14:paraId="4B8BE5EC" w14:textId="64D1C2E9" w:rsidR="002A5CF8" w:rsidRDefault="002A5CF8" w:rsidP="002A5CF8">
      <w:r>
        <w:lastRenderedPageBreak/>
        <w:t>CSV</w:t>
      </w:r>
      <w:r w:rsidR="002B5AE0">
        <w:t>:</w:t>
      </w:r>
    </w:p>
    <w:p w14:paraId="375924BD" w14:textId="6BFFA4EC" w:rsidR="005D0698" w:rsidRDefault="00C34A8C" w:rsidP="002A5CF8">
      <w:pPr>
        <w:rPr>
          <w:noProof/>
        </w:rPr>
      </w:pPr>
      <w:r>
        <w:rPr>
          <w:noProof/>
        </w:rPr>
        <mc:AlternateContent>
          <mc:Choice Requires="wps">
            <w:drawing>
              <wp:anchor distT="0" distB="0" distL="114300" distR="114300" simplePos="0" relativeHeight="251658300" behindDoc="0" locked="0" layoutInCell="1" allowOverlap="1" wp14:anchorId="4966E6FF" wp14:editId="6A48DFF6">
                <wp:simplePos x="0" y="0"/>
                <wp:positionH relativeFrom="column">
                  <wp:posOffset>0</wp:posOffset>
                </wp:positionH>
                <wp:positionV relativeFrom="paragraph">
                  <wp:posOffset>3475355</wp:posOffset>
                </wp:positionV>
                <wp:extent cx="5762625" cy="635"/>
                <wp:effectExtent l="0" t="0" r="0" b="0"/>
                <wp:wrapTopAndBottom/>
                <wp:docPr id="202" name="Textfeld 202"/>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3F8C5D8" w14:textId="0507ADE0" w:rsidR="00C34A8C" w:rsidRPr="008358A7" w:rsidRDefault="00C34A8C" w:rsidP="00C34A8C">
                            <w:pPr>
                              <w:pStyle w:val="Beschriftung"/>
                              <w:rPr>
                                <w:noProof/>
                              </w:rPr>
                            </w:pPr>
                            <w:bookmarkStart w:id="279" w:name="_Toc94546092"/>
                            <w:bookmarkStart w:id="280" w:name="_Toc94518398"/>
                            <w:r>
                              <w:t xml:space="preserve">Abbildung </w:t>
                            </w:r>
                            <w:r>
                              <w:fldChar w:fldCharType="begin"/>
                            </w:r>
                            <w:r>
                              <w:instrText>SEQ Abbildung \* ARABIC</w:instrText>
                            </w:r>
                            <w:r>
                              <w:fldChar w:fldCharType="separate"/>
                            </w:r>
                            <w:r>
                              <w:rPr>
                                <w:noProof/>
                              </w:rPr>
                              <w:t>62</w:t>
                            </w:r>
                            <w:r>
                              <w:fldChar w:fldCharType="end"/>
                            </w:r>
                            <w:r>
                              <w:t xml:space="preserve">: </w:t>
                            </w:r>
                            <w:r w:rsidRPr="002C6859">
                              <w:t xml:space="preserve">Zielsystem "CSV" </w:t>
                            </w:r>
                            <w:r>
                              <w:t>nach dem Abteilungswechsel</w:t>
                            </w:r>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6E6FF" id="Textfeld 202" o:spid="_x0000_s1050" type="#_x0000_t202" style="position:absolute;margin-left:0;margin-top:273.65pt;width:453.75pt;height:.05pt;z-index:251658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H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" stroked="f">
                <v:textbox style="mso-fit-shape-to-text:t" inset="0,0,0,0">
                  <w:txbxContent>
                    <w:p w14:paraId="03F8C5D8" w14:textId="0507ADE0" w:rsidR="00C34A8C" w:rsidRPr="008358A7" w:rsidRDefault="00C34A8C" w:rsidP="00C34A8C">
                      <w:pPr>
                        <w:pStyle w:val="Beschriftung"/>
                        <w:rPr>
                          <w:noProof/>
                        </w:rPr>
                      </w:pPr>
                      <w:bookmarkStart w:id="281" w:name="_Toc94546092"/>
                      <w:bookmarkStart w:id="282" w:name="_Toc94518398"/>
                      <w:r>
                        <w:t xml:space="preserve">Abbildung </w:t>
                      </w:r>
                      <w:r>
                        <w:fldChar w:fldCharType="begin"/>
                      </w:r>
                      <w:r>
                        <w:instrText>SEQ Abbildung \* ARABIC</w:instrText>
                      </w:r>
                      <w:r>
                        <w:fldChar w:fldCharType="separate"/>
                      </w:r>
                      <w:r>
                        <w:rPr>
                          <w:noProof/>
                        </w:rPr>
                        <w:t>62</w:t>
                      </w:r>
                      <w:r>
                        <w:fldChar w:fldCharType="end"/>
                      </w:r>
                      <w:r>
                        <w:t xml:space="preserve">: </w:t>
                      </w:r>
                      <w:r w:rsidRPr="002C6859">
                        <w:t xml:space="preserve">Zielsystem "CSV" </w:t>
                      </w:r>
                      <w:r>
                        <w:t>nach dem Abteilungswechsel</w:t>
                      </w:r>
                      <w:bookmarkEnd w:id="281"/>
                      <w:bookmarkEnd w:id="282"/>
                    </w:p>
                  </w:txbxContent>
                </v:textbox>
                <w10:wrap type="topAndBottom"/>
              </v:shape>
            </w:pict>
          </mc:Fallback>
        </mc:AlternateContent>
      </w:r>
      <w:r w:rsidR="009D0CE0">
        <w:rPr>
          <w:noProof/>
        </w:rPr>
        <w:drawing>
          <wp:anchor distT="0" distB="0" distL="114300" distR="114300" simplePos="0" relativeHeight="251658281" behindDoc="0" locked="0" layoutInCell="1" allowOverlap="1" wp14:anchorId="33F232AF" wp14:editId="4A039D77">
            <wp:simplePos x="0" y="0"/>
            <wp:positionH relativeFrom="margin">
              <wp:align>left</wp:align>
            </wp:positionH>
            <wp:positionV relativeFrom="paragraph">
              <wp:posOffset>260350</wp:posOffset>
            </wp:positionV>
            <wp:extent cx="5762625" cy="3157855"/>
            <wp:effectExtent l="0" t="0" r="9525" b="4445"/>
            <wp:wrapTopAndBottom/>
            <wp:docPr id="1654228995" name="Grafik 165422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2625"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C5459" w14:textId="77777777" w:rsidR="002A5CF8" w:rsidRDefault="002A5CF8" w:rsidP="002A5CF8">
      <w:pPr>
        <w:rPr>
          <w:noProof/>
        </w:rPr>
      </w:pPr>
    </w:p>
    <w:p w14:paraId="720C8D95" w14:textId="77777777" w:rsidR="002A5CF8" w:rsidRDefault="002A5CF8" w:rsidP="002A5CF8">
      <w:r>
        <w:t>JSON:</w:t>
      </w:r>
    </w:p>
    <w:p w14:paraId="1B5250E5" w14:textId="0DEAB037" w:rsidR="005D0698" w:rsidRDefault="00C34A8C" w:rsidP="002A5CF8">
      <w:pPr>
        <w:rPr>
          <w:noProof/>
        </w:rPr>
      </w:pPr>
      <w:r>
        <w:rPr>
          <w:noProof/>
        </w:rPr>
        <mc:AlternateContent>
          <mc:Choice Requires="wps">
            <w:drawing>
              <wp:anchor distT="0" distB="0" distL="114300" distR="114300" simplePos="0" relativeHeight="251658301" behindDoc="0" locked="0" layoutInCell="1" allowOverlap="1" wp14:anchorId="7F76F4C9" wp14:editId="14517F6C">
                <wp:simplePos x="0" y="0"/>
                <wp:positionH relativeFrom="column">
                  <wp:posOffset>0</wp:posOffset>
                </wp:positionH>
                <wp:positionV relativeFrom="paragraph">
                  <wp:posOffset>1793875</wp:posOffset>
                </wp:positionV>
                <wp:extent cx="5762625" cy="635"/>
                <wp:effectExtent l="0" t="0" r="0" b="0"/>
                <wp:wrapTopAndBottom/>
                <wp:docPr id="203" name="Textfeld 20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4613366" w14:textId="2DB16EA6" w:rsidR="00C34A8C" w:rsidRPr="00926303" w:rsidRDefault="00C34A8C" w:rsidP="00C34A8C">
                            <w:pPr>
                              <w:pStyle w:val="Beschriftung"/>
                              <w:rPr>
                                <w:noProof/>
                              </w:rPr>
                            </w:pPr>
                            <w:bookmarkStart w:id="283" w:name="_Toc94546093"/>
                            <w:bookmarkStart w:id="284" w:name="_Toc94518399"/>
                            <w:r>
                              <w:t xml:space="preserve">Abbildung </w:t>
                            </w:r>
                            <w:r>
                              <w:fldChar w:fldCharType="begin"/>
                            </w:r>
                            <w:r>
                              <w:instrText>SEQ Abbildung \* ARABIC</w:instrText>
                            </w:r>
                            <w:r>
                              <w:fldChar w:fldCharType="separate"/>
                            </w:r>
                            <w:r>
                              <w:rPr>
                                <w:noProof/>
                              </w:rPr>
                              <w:t>63</w:t>
                            </w:r>
                            <w:r>
                              <w:fldChar w:fldCharType="end"/>
                            </w:r>
                            <w:r>
                              <w:t xml:space="preserve">: </w:t>
                            </w:r>
                            <w:r w:rsidRPr="009E6829">
                              <w:t>Zielsystem "</w:t>
                            </w:r>
                            <w:r>
                              <w:t>JSON</w:t>
                            </w:r>
                            <w:r w:rsidRPr="009E6829">
                              <w:t xml:space="preserve">" </w:t>
                            </w:r>
                            <w:r>
                              <w:t>nach dem Abteilungswechsel</w:t>
                            </w:r>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6F4C9" id="Textfeld 203" o:spid="_x0000_s1051" type="#_x0000_t202" style="position:absolute;margin-left:0;margin-top:141.25pt;width:453.75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" stroked="f">
                <v:textbox style="mso-fit-shape-to-text:t" inset="0,0,0,0">
                  <w:txbxContent>
                    <w:p w14:paraId="34613366" w14:textId="2DB16EA6" w:rsidR="00C34A8C" w:rsidRPr="00926303" w:rsidRDefault="00C34A8C" w:rsidP="00C34A8C">
                      <w:pPr>
                        <w:pStyle w:val="Beschriftung"/>
                        <w:rPr>
                          <w:noProof/>
                        </w:rPr>
                      </w:pPr>
                      <w:bookmarkStart w:id="285" w:name="_Toc94546093"/>
                      <w:bookmarkStart w:id="286" w:name="_Toc94518399"/>
                      <w:r>
                        <w:t xml:space="preserve">Abbildung </w:t>
                      </w:r>
                      <w:r>
                        <w:fldChar w:fldCharType="begin"/>
                      </w:r>
                      <w:r>
                        <w:instrText>SEQ Abbildung \* ARABIC</w:instrText>
                      </w:r>
                      <w:r>
                        <w:fldChar w:fldCharType="separate"/>
                      </w:r>
                      <w:r>
                        <w:rPr>
                          <w:noProof/>
                        </w:rPr>
                        <w:t>63</w:t>
                      </w:r>
                      <w:r>
                        <w:fldChar w:fldCharType="end"/>
                      </w:r>
                      <w:r>
                        <w:t xml:space="preserve">: </w:t>
                      </w:r>
                      <w:r w:rsidRPr="009E6829">
                        <w:t>Zielsystem "</w:t>
                      </w:r>
                      <w:r>
                        <w:t>JSON</w:t>
                      </w:r>
                      <w:r w:rsidRPr="009E6829">
                        <w:t xml:space="preserve">" </w:t>
                      </w:r>
                      <w:r>
                        <w:t>nach dem Abteilungswechsel</w:t>
                      </w:r>
                      <w:bookmarkEnd w:id="285"/>
                      <w:bookmarkEnd w:id="286"/>
                    </w:p>
                  </w:txbxContent>
                </v:textbox>
                <w10:wrap type="topAndBottom"/>
              </v:shape>
            </w:pict>
          </mc:Fallback>
        </mc:AlternateContent>
      </w:r>
      <w:r w:rsidR="009D0CE0">
        <w:rPr>
          <w:noProof/>
        </w:rPr>
        <w:drawing>
          <wp:anchor distT="0" distB="0" distL="114300" distR="114300" simplePos="0" relativeHeight="251658283" behindDoc="0" locked="0" layoutInCell="1" allowOverlap="1" wp14:anchorId="6D8F2A4E" wp14:editId="58A42FE0">
            <wp:simplePos x="0" y="0"/>
            <wp:positionH relativeFrom="margin">
              <wp:align>left</wp:align>
            </wp:positionH>
            <wp:positionV relativeFrom="paragraph">
              <wp:posOffset>311785</wp:posOffset>
            </wp:positionV>
            <wp:extent cx="5762625" cy="1424940"/>
            <wp:effectExtent l="0" t="0" r="9525" b="3810"/>
            <wp:wrapTopAndBottom/>
            <wp:docPr id="1654228994" name="Grafik 1654228994"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3" descr="Ein Bild, das Text, Screenshot, drinnen enthält.&#10;&#10;Automatisch generierte Beschreibu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26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5B7DC" w14:textId="752F0409" w:rsidR="005D0698" w:rsidRDefault="005D0698" w:rsidP="002A5CF8">
      <w:pPr>
        <w:rPr>
          <w:noProof/>
        </w:rPr>
      </w:pPr>
    </w:p>
    <w:p w14:paraId="33FF79CE" w14:textId="18E84872" w:rsidR="002A5CF8" w:rsidRDefault="002A5CF8" w:rsidP="002A5CF8">
      <w:pPr>
        <w:rPr>
          <w:noProof/>
        </w:rPr>
      </w:pPr>
    </w:p>
    <w:p w14:paraId="6AF0A7E7" w14:textId="3059FFE2" w:rsidR="002A5CF8" w:rsidRDefault="002A5CF8" w:rsidP="002A5CF8">
      <w:r>
        <w:t>Anschließend wird der Mitarbeiter in der Applikation neu eingegeben und für die Abteilung 7 – Manufacturing angelegt:</w:t>
      </w:r>
    </w:p>
    <w:p w14:paraId="5A020D88" w14:textId="7887E65F" w:rsidR="005D0698" w:rsidRDefault="00C34A8C" w:rsidP="002A5CF8">
      <w:pPr>
        <w:rPr>
          <w:noProof/>
        </w:rPr>
      </w:pPr>
      <w:r>
        <w:rPr>
          <w:noProof/>
        </w:rPr>
        <mc:AlternateContent>
          <mc:Choice Requires="wps">
            <w:drawing>
              <wp:anchor distT="0" distB="0" distL="114300" distR="114300" simplePos="0" relativeHeight="251658302" behindDoc="0" locked="0" layoutInCell="1" allowOverlap="1" wp14:anchorId="109DC313" wp14:editId="674CEFAA">
                <wp:simplePos x="0" y="0"/>
                <wp:positionH relativeFrom="column">
                  <wp:posOffset>0</wp:posOffset>
                </wp:positionH>
                <wp:positionV relativeFrom="paragraph">
                  <wp:posOffset>487045</wp:posOffset>
                </wp:positionV>
                <wp:extent cx="5762625" cy="635"/>
                <wp:effectExtent l="0" t="0" r="0" b="0"/>
                <wp:wrapTopAndBottom/>
                <wp:docPr id="204" name="Textfeld 20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1D341AEE" w14:textId="6BF0D522" w:rsidR="00C34A8C" w:rsidRPr="00691661" w:rsidRDefault="00C34A8C" w:rsidP="00C34A8C">
                            <w:pPr>
                              <w:pStyle w:val="Beschriftung"/>
                              <w:rPr>
                                <w:noProof/>
                              </w:rPr>
                            </w:pPr>
                            <w:bookmarkStart w:id="287" w:name="_Toc94546094"/>
                            <w:bookmarkStart w:id="288" w:name="_Toc94518400"/>
                            <w:r>
                              <w:t xml:space="preserve">Abbildung </w:t>
                            </w:r>
                            <w:r>
                              <w:fldChar w:fldCharType="begin"/>
                            </w:r>
                            <w:r>
                              <w:instrText>SEQ Abbildung \* ARABIC</w:instrText>
                            </w:r>
                            <w:r>
                              <w:fldChar w:fldCharType="separate"/>
                            </w:r>
                            <w:r>
                              <w:rPr>
                                <w:noProof/>
                              </w:rPr>
                              <w:t>64</w:t>
                            </w:r>
                            <w:r>
                              <w:fldChar w:fldCharType="end"/>
                            </w:r>
                            <w:r>
                              <w:t>: Mitarbeiter in der neuen Abteilung</w:t>
                            </w:r>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DC313" id="Textfeld 204" o:spid="_x0000_s1052" type="#_x0000_t202" style="position:absolute;margin-left:0;margin-top:38.35pt;width:453.75pt;height:.05pt;z-index:2516583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BNGw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" stroked="f">
                <v:textbox style="mso-fit-shape-to-text:t" inset="0,0,0,0">
                  <w:txbxContent>
                    <w:p w14:paraId="1D341AEE" w14:textId="6BF0D522" w:rsidR="00C34A8C" w:rsidRPr="00691661" w:rsidRDefault="00C34A8C" w:rsidP="00C34A8C">
                      <w:pPr>
                        <w:pStyle w:val="Beschriftung"/>
                        <w:rPr>
                          <w:noProof/>
                        </w:rPr>
                      </w:pPr>
                      <w:bookmarkStart w:id="289" w:name="_Toc94546094"/>
                      <w:bookmarkStart w:id="290" w:name="_Toc94518400"/>
                      <w:r>
                        <w:t xml:space="preserve">Abbildung </w:t>
                      </w:r>
                      <w:r>
                        <w:fldChar w:fldCharType="begin"/>
                      </w:r>
                      <w:r>
                        <w:instrText>SEQ Abbildung \* ARABIC</w:instrText>
                      </w:r>
                      <w:r>
                        <w:fldChar w:fldCharType="separate"/>
                      </w:r>
                      <w:r>
                        <w:rPr>
                          <w:noProof/>
                        </w:rPr>
                        <w:t>64</w:t>
                      </w:r>
                      <w:r>
                        <w:fldChar w:fldCharType="end"/>
                      </w:r>
                      <w:r>
                        <w:t>: Mitarbeiter in der neuen Abteilung</w:t>
                      </w:r>
                      <w:bookmarkEnd w:id="289"/>
                      <w:bookmarkEnd w:id="290"/>
                    </w:p>
                  </w:txbxContent>
                </v:textbox>
                <w10:wrap type="topAndBottom"/>
              </v:shape>
            </w:pict>
          </mc:Fallback>
        </mc:AlternateContent>
      </w:r>
      <w:r w:rsidR="009D0CE0">
        <w:rPr>
          <w:noProof/>
        </w:rPr>
        <w:drawing>
          <wp:anchor distT="0" distB="0" distL="114300" distR="114300" simplePos="0" relativeHeight="251658285" behindDoc="0" locked="0" layoutInCell="1" allowOverlap="1" wp14:anchorId="2856DE29" wp14:editId="618FB595">
            <wp:simplePos x="0" y="0"/>
            <wp:positionH relativeFrom="margin">
              <wp:align>left</wp:align>
            </wp:positionH>
            <wp:positionV relativeFrom="paragraph">
              <wp:posOffset>248920</wp:posOffset>
            </wp:positionV>
            <wp:extent cx="5762625" cy="180975"/>
            <wp:effectExtent l="0" t="0" r="9525" b="9525"/>
            <wp:wrapTopAndBottom/>
            <wp:docPr id="1654228993" name="Grafik 165422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anchor>
        </w:drawing>
      </w:r>
    </w:p>
    <w:p w14:paraId="2D66417B" w14:textId="5CB2B45A" w:rsidR="002A5CF8" w:rsidRDefault="002A5CF8" w:rsidP="002A5CF8"/>
    <w:p w14:paraId="46EAC933" w14:textId="6AB53997" w:rsidR="002A5CF8" w:rsidRDefault="00C34A8C" w:rsidP="002A5CF8">
      <w:r>
        <w:rPr>
          <w:noProof/>
        </w:rPr>
        <mc:AlternateContent>
          <mc:Choice Requires="wps">
            <w:drawing>
              <wp:anchor distT="0" distB="0" distL="114300" distR="114300" simplePos="0" relativeHeight="251658303" behindDoc="0" locked="0" layoutInCell="1" allowOverlap="1" wp14:anchorId="456F4400" wp14:editId="0FCEDA05">
                <wp:simplePos x="0" y="0"/>
                <wp:positionH relativeFrom="column">
                  <wp:posOffset>0</wp:posOffset>
                </wp:positionH>
                <wp:positionV relativeFrom="paragraph">
                  <wp:posOffset>728980</wp:posOffset>
                </wp:positionV>
                <wp:extent cx="5762625" cy="635"/>
                <wp:effectExtent l="0" t="0" r="0" b="0"/>
                <wp:wrapTopAndBottom/>
                <wp:docPr id="205" name="Textfeld 20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5DCEA9" w14:textId="72E622CD" w:rsidR="00C34A8C" w:rsidRPr="00CF5A27" w:rsidRDefault="00C34A8C" w:rsidP="00C34A8C">
                            <w:pPr>
                              <w:pStyle w:val="Beschriftung"/>
                              <w:rPr>
                                <w:noProof/>
                              </w:rPr>
                            </w:pPr>
                            <w:bookmarkStart w:id="291" w:name="_Toc94546095"/>
                            <w:bookmarkStart w:id="292" w:name="_Toc94518401"/>
                            <w:r>
                              <w:t xml:space="preserve">Abbildung </w:t>
                            </w:r>
                            <w:r>
                              <w:fldChar w:fldCharType="begin"/>
                            </w:r>
                            <w:r>
                              <w:instrText>SEQ Abbildung \* ARABIC</w:instrText>
                            </w:r>
                            <w:r>
                              <w:fldChar w:fldCharType="separate"/>
                            </w:r>
                            <w:r>
                              <w:rPr>
                                <w:noProof/>
                              </w:rPr>
                              <w:t>65</w:t>
                            </w:r>
                            <w:r>
                              <w:fldChar w:fldCharType="end"/>
                            </w:r>
                            <w:r>
                              <w:t>: Zielsysteme der Abteilung "Manufacturing"</w:t>
                            </w:r>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4400" id="Textfeld 205" o:spid="_x0000_s1053" type="#_x0000_t202" style="position:absolute;margin-left:0;margin-top:57.4pt;width:453.75pt;height:.05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RoGw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Op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" stroked="f">
                <v:textbox style="mso-fit-shape-to-text:t" inset="0,0,0,0">
                  <w:txbxContent>
                    <w:p w14:paraId="335DCEA9" w14:textId="72E622CD" w:rsidR="00C34A8C" w:rsidRPr="00CF5A27" w:rsidRDefault="00C34A8C" w:rsidP="00C34A8C">
                      <w:pPr>
                        <w:pStyle w:val="Beschriftung"/>
                        <w:rPr>
                          <w:noProof/>
                        </w:rPr>
                      </w:pPr>
                      <w:bookmarkStart w:id="293" w:name="_Toc94546095"/>
                      <w:bookmarkStart w:id="294" w:name="_Toc94518401"/>
                      <w:r>
                        <w:t xml:space="preserve">Abbildung </w:t>
                      </w:r>
                      <w:r>
                        <w:fldChar w:fldCharType="begin"/>
                      </w:r>
                      <w:r>
                        <w:instrText>SEQ Abbildung \* ARABIC</w:instrText>
                      </w:r>
                      <w:r>
                        <w:fldChar w:fldCharType="separate"/>
                      </w:r>
                      <w:r>
                        <w:rPr>
                          <w:noProof/>
                        </w:rPr>
                        <w:t>65</w:t>
                      </w:r>
                      <w:r>
                        <w:fldChar w:fldCharType="end"/>
                      </w:r>
                      <w:r>
                        <w:t>: Zielsysteme der Abteilung "Manufacturing"</w:t>
                      </w:r>
                      <w:bookmarkEnd w:id="293"/>
                      <w:bookmarkEnd w:id="294"/>
                    </w:p>
                  </w:txbxContent>
                </v:textbox>
                <w10:wrap type="topAndBottom"/>
              </v:shape>
            </w:pict>
          </mc:Fallback>
        </mc:AlternateContent>
      </w:r>
      <w:r w:rsidR="009D0CE0">
        <w:rPr>
          <w:noProof/>
        </w:rPr>
        <w:drawing>
          <wp:anchor distT="0" distB="0" distL="114300" distR="114300" simplePos="0" relativeHeight="251658284" behindDoc="0" locked="0" layoutInCell="1" allowOverlap="1" wp14:anchorId="27958D0F" wp14:editId="2BF90A5D">
            <wp:simplePos x="0" y="0"/>
            <wp:positionH relativeFrom="margin">
              <wp:align>left</wp:align>
            </wp:positionH>
            <wp:positionV relativeFrom="paragraph">
              <wp:posOffset>363220</wp:posOffset>
            </wp:positionV>
            <wp:extent cx="5762625" cy="308610"/>
            <wp:effectExtent l="0" t="0" r="9525" b="0"/>
            <wp:wrapTopAndBottom/>
            <wp:docPr id="1654228992" name="Grafik 165422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2625" cy="308610"/>
                    </a:xfrm>
                    <a:prstGeom prst="rect">
                      <a:avLst/>
                    </a:prstGeom>
                    <a:noFill/>
                    <a:ln>
                      <a:noFill/>
                    </a:ln>
                  </pic:spPr>
                </pic:pic>
              </a:graphicData>
            </a:graphic>
          </wp:anchor>
        </w:drawing>
      </w:r>
      <w:r w:rsidR="002A5CF8">
        <w:t>Für diese Abteilung sind nun die Zielsysteme „MySQL“ und „LDAP“ definiert:</w:t>
      </w:r>
    </w:p>
    <w:p w14:paraId="49F16619" w14:textId="7EF4D6E0" w:rsidR="005D0698" w:rsidRDefault="005D0698" w:rsidP="002A5CF8">
      <w:pPr>
        <w:rPr>
          <w:noProof/>
        </w:rPr>
      </w:pPr>
    </w:p>
    <w:p w14:paraId="52D7FA92" w14:textId="3823E199" w:rsidR="002A5CF8" w:rsidRDefault="002A5CF8" w:rsidP="002A5CF8">
      <w:r>
        <w:t>Diese Zielsysteme werden wieder über die Applikation aktualisiert:</w:t>
      </w:r>
    </w:p>
    <w:p w14:paraId="42B499C4" w14:textId="6B51670A" w:rsidR="002A5CF8" w:rsidRDefault="002A5CF8" w:rsidP="002A5CF8">
      <w:r>
        <w:t>MYSQL(„targetemployee2“):</w:t>
      </w:r>
    </w:p>
    <w:p w14:paraId="47C3DBBA" w14:textId="76185AC9" w:rsidR="005D0698" w:rsidRDefault="00C34A8C" w:rsidP="002A5CF8">
      <w:pPr>
        <w:rPr>
          <w:noProof/>
        </w:rPr>
      </w:pPr>
      <w:r>
        <w:rPr>
          <w:noProof/>
        </w:rPr>
        <mc:AlternateContent>
          <mc:Choice Requires="wps">
            <w:drawing>
              <wp:anchor distT="0" distB="0" distL="114300" distR="114300" simplePos="0" relativeHeight="251658304" behindDoc="0" locked="0" layoutInCell="1" allowOverlap="1" wp14:anchorId="1F5FB606" wp14:editId="004AAA4B">
                <wp:simplePos x="0" y="0"/>
                <wp:positionH relativeFrom="column">
                  <wp:posOffset>-186055</wp:posOffset>
                </wp:positionH>
                <wp:positionV relativeFrom="paragraph">
                  <wp:posOffset>2663190</wp:posOffset>
                </wp:positionV>
                <wp:extent cx="5762625" cy="635"/>
                <wp:effectExtent l="0" t="0" r="0" b="0"/>
                <wp:wrapTopAndBottom/>
                <wp:docPr id="206" name="Textfeld 20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0C11B89" w14:textId="02189997" w:rsidR="00C34A8C" w:rsidRPr="002A2588" w:rsidRDefault="00C34A8C" w:rsidP="00C34A8C">
                            <w:pPr>
                              <w:pStyle w:val="Beschriftung"/>
                              <w:rPr>
                                <w:noProof/>
                              </w:rPr>
                            </w:pPr>
                            <w:bookmarkStart w:id="295" w:name="_Toc94546096"/>
                            <w:bookmarkStart w:id="296" w:name="_Toc94518402"/>
                            <w:r>
                              <w:t xml:space="preserve">Abbildung </w:t>
                            </w:r>
                            <w:r>
                              <w:fldChar w:fldCharType="begin"/>
                            </w:r>
                            <w:r>
                              <w:instrText>SEQ Abbildung \* ARABIC</w:instrText>
                            </w:r>
                            <w:r>
                              <w:fldChar w:fldCharType="separate"/>
                            </w:r>
                            <w:r>
                              <w:rPr>
                                <w:noProof/>
                              </w:rPr>
                              <w:t>66</w:t>
                            </w:r>
                            <w:r>
                              <w:fldChar w:fldCharType="end"/>
                            </w:r>
                            <w:r>
                              <w:t>: "MySQL" Zielsystem</w:t>
                            </w:r>
                            <w:r>
                              <w:rPr>
                                <w:noProof/>
                              </w:rPr>
                              <w:t xml:space="preserve"> nach dem Abteilungswechsel</w:t>
                            </w:r>
                            <w:bookmarkEnd w:id="295"/>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FB606" id="Textfeld 206" o:spid="_x0000_s1054" type="#_x0000_t202" style="position:absolute;margin-left:-14.65pt;margin-top:209.7pt;width:453.75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9hGwIAAEA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n7NJ/Op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" stroked="f">
                <v:textbox style="mso-fit-shape-to-text:t" inset="0,0,0,0">
                  <w:txbxContent>
                    <w:p w14:paraId="40C11B89" w14:textId="02189997" w:rsidR="00C34A8C" w:rsidRPr="002A2588" w:rsidRDefault="00C34A8C" w:rsidP="00C34A8C">
                      <w:pPr>
                        <w:pStyle w:val="Beschriftung"/>
                        <w:rPr>
                          <w:noProof/>
                        </w:rPr>
                      </w:pPr>
                      <w:bookmarkStart w:id="297" w:name="_Toc94546096"/>
                      <w:bookmarkStart w:id="298" w:name="_Toc94518402"/>
                      <w:r>
                        <w:t xml:space="preserve">Abbildung </w:t>
                      </w:r>
                      <w:r>
                        <w:fldChar w:fldCharType="begin"/>
                      </w:r>
                      <w:r>
                        <w:instrText>SEQ Abbildung \* ARABIC</w:instrText>
                      </w:r>
                      <w:r>
                        <w:fldChar w:fldCharType="separate"/>
                      </w:r>
                      <w:r>
                        <w:rPr>
                          <w:noProof/>
                        </w:rPr>
                        <w:t>66</w:t>
                      </w:r>
                      <w:r>
                        <w:fldChar w:fldCharType="end"/>
                      </w:r>
                      <w:r>
                        <w:t>: "MySQL" Zielsystem</w:t>
                      </w:r>
                      <w:r>
                        <w:rPr>
                          <w:noProof/>
                        </w:rPr>
                        <w:t xml:space="preserve"> nach dem Abteilungswechsel</w:t>
                      </w:r>
                      <w:bookmarkEnd w:id="297"/>
                      <w:bookmarkEnd w:id="298"/>
                    </w:p>
                  </w:txbxContent>
                </v:textbox>
                <w10:wrap type="topAndBottom"/>
              </v:shape>
            </w:pict>
          </mc:Fallback>
        </mc:AlternateContent>
      </w:r>
      <w:r w:rsidR="009D0CE0">
        <w:rPr>
          <w:noProof/>
        </w:rPr>
        <w:drawing>
          <wp:anchor distT="0" distB="0" distL="114300" distR="114300" simplePos="0" relativeHeight="251658286" behindDoc="0" locked="0" layoutInCell="1" allowOverlap="1" wp14:anchorId="2F513AD6" wp14:editId="4B434325">
            <wp:simplePos x="0" y="0"/>
            <wp:positionH relativeFrom="page">
              <wp:align>center</wp:align>
            </wp:positionH>
            <wp:positionV relativeFrom="paragraph">
              <wp:posOffset>309245</wp:posOffset>
            </wp:positionV>
            <wp:extent cx="5762625" cy="2296795"/>
            <wp:effectExtent l="0" t="0" r="9525" b="8255"/>
            <wp:wrapTopAndBottom/>
            <wp:docPr id="1459435487" name="Grafik 145943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2625" cy="2296795"/>
                    </a:xfrm>
                    <a:prstGeom prst="rect">
                      <a:avLst/>
                    </a:prstGeom>
                    <a:noFill/>
                    <a:ln>
                      <a:noFill/>
                    </a:ln>
                  </pic:spPr>
                </pic:pic>
              </a:graphicData>
            </a:graphic>
          </wp:anchor>
        </w:drawing>
      </w:r>
    </w:p>
    <w:p w14:paraId="587AF0D8" w14:textId="6EB0F66B" w:rsidR="005D0698" w:rsidRDefault="005D0698" w:rsidP="002A5CF8">
      <w:pPr>
        <w:rPr>
          <w:noProof/>
        </w:rPr>
      </w:pPr>
    </w:p>
    <w:p w14:paraId="19C76BBB" w14:textId="77777777" w:rsidR="002A5CF8" w:rsidRDefault="002A5CF8" w:rsidP="002A5CF8">
      <w:r>
        <w:t>LDAP:</w:t>
      </w:r>
    </w:p>
    <w:p w14:paraId="0CE3F5AB" w14:textId="711EDF2A" w:rsidR="005D0698" w:rsidRDefault="00C34A8C" w:rsidP="002A5CF8">
      <w:pPr>
        <w:rPr>
          <w:noProof/>
        </w:rPr>
      </w:pPr>
      <w:r>
        <w:rPr>
          <w:noProof/>
        </w:rPr>
        <mc:AlternateContent>
          <mc:Choice Requires="wps">
            <w:drawing>
              <wp:anchor distT="0" distB="0" distL="114300" distR="114300" simplePos="0" relativeHeight="251658305" behindDoc="0" locked="0" layoutInCell="1" allowOverlap="1" wp14:anchorId="48643848" wp14:editId="08DD2204">
                <wp:simplePos x="0" y="0"/>
                <wp:positionH relativeFrom="column">
                  <wp:posOffset>-137160</wp:posOffset>
                </wp:positionH>
                <wp:positionV relativeFrom="paragraph">
                  <wp:posOffset>2031365</wp:posOffset>
                </wp:positionV>
                <wp:extent cx="5762625" cy="635"/>
                <wp:effectExtent l="0" t="0" r="0" b="0"/>
                <wp:wrapTopAndBottom/>
                <wp:docPr id="207" name="Textfeld 20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3C71F54" w14:textId="66FE3988" w:rsidR="00C34A8C" w:rsidRPr="00C32D0C" w:rsidRDefault="00C34A8C" w:rsidP="00C34A8C">
                            <w:pPr>
                              <w:pStyle w:val="Beschriftung"/>
                              <w:rPr>
                                <w:noProof/>
                              </w:rPr>
                            </w:pPr>
                            <w:bookmarkStart w:id="299" w:name="_Toc94546097"/>
                            <w:bookmarkStart w:id="300" w:name="_Toc94518403"/>
                            <w:r>
                              <w:t xml:space="preserve">Abbildung </w:t>
                            </w:r>
                            <w:r>
                              <w:fldChar w:fldCharType="begin"/>
                            </w:r>
                            <w:r>
                              <w:instrText>SEQ Abbildung \* ARABIC</w:instrText>
                            </w:r>
                            <w:r>
                              <w:fldChar w:fldCharType="separate"/>
                            </w:r>
                            <w:r>
                              <w:rPr>
                                <w:noProof/>
                              </w:rPr>
                              <w:t>67</w:t>
                            </w:r>
                            <w:r>
                              <w:fldChar w:fldCharType="end"/>
                            </w:r>
                            <w:r>
                              <w:t>: "LDAP" Zielsystem nach dem Abteilungswechsel</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43848" id="Textfeld 207" o:spid="_x0000_s1055" type="#_x0000_t202" style="position:absolute;margin-left:-10.8pt;margin-top:159.95pt;width:453.75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tEGwIAAEA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" stroked="f">
                <v:textbox style="mso-fit-shape-to-text:t" inset="0,0,0,0">
                  <w:txbxContent>
                    <w:p w14:paraId="23C71F54" w14:textId="66FE3988" w:rsidR="00C34A8C" w:rsidRPr="00C32D0C" w:rsidRDefault="00C34A8C" w:rsidP="00C34A8C">
                      <w:pPr>
                        <w:pStyle w:val="Beschriftung"/>
                        <w:rPr>
                          <w:noProof/>
                        </w:rPr>
                      </w:pPr>
                      <w:bookmarkStart w:id="301" w:name="_Toc94546097"/>
                      <w:bookmarkStart w:id="302" w:name="_Toc94518403"/>
                      <w:r>
                        <w:t xml:space="preserve">Abbildung </w:t>
                      </w:r>
                      <w:r>
                        <w:fldChar w:fldCharType="begin"/>
                      </w:r>
                      <w:r>
                        <w:instrText>SEQ Abbildung \* ARABIC</w:instrText>
                      </w:r>
                      <w:r>
                        <w:fldChar w:fldCharType="separate"/>
                      </w:r>
                      <w:r>
                        <w:rPr>
                          <w:noProof/>
                        </w:rPr>
                        <w:t>67</w:t>
                      </w:r>
                      <w:r>
                        <w:fldChar w:fldCharType="end"/>
                      </w:r>
                      <w:r>
                        <w:t>: "LDAP" Zielsystem nach dem Abteilungswechsel</w:t>
                      </w:r>
                      <w:bookmarkEnd w:id="301"/>
                      <w:bookmarkEnd w:id="302"/>
                    </w:p>
                  </w:txbxContent>
                </v:textbox>
                <w10:wrap type="topAndBottom"/>
              </v:shape>
            </w:pict>
          </mc:Fallback>
        </mc:AlternateContent>
      </w:r>
      <w:r w:rsidR="009D0CE0">
        <w:rPr>
          <w:noProof/>
        </w:rPr>
        <w:drawing>
          <wp:anchor distT="0" distB="0" distL="114300" distR="114300" simplePos="0" relativeHeight="251658287" behindDoc="0" locked="0" layoutInCell="1" allowOverlap="1" wp14:anchorId="5A4AFB08" wp14:editId="50DCC456">
            <wp:simplePos x="0" y="0"/>
            <wp:positionH relativeFrom="column">
              <wp:posOffset>-137160</wp:posOffset>
            </wp:positionH>
            <wp:positionV relativeFrom="paragraph">
              <wp:posOffset>304800</wp:posOffset>
            </wp:positionV>
            <wp:extent cx="5762625" cy="1669415"/>
            <wp:effectExtent l="0" t="0" r="9525" b="6985"/>
            <wp:wrapTopAndBottom/>
            <wp:docPr id="1459435486" name="Grafik 145943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2625" cy="1669415"/>
                    </a:xfrm>
                    <a:prstGeom prst="rect">
                      <a:avLst/>
                    </a:prstGeom>
                    <a:noFill/>
                    <a:ln>
                      <a:noFill/>
                    </a:ln>
                  </pic:spPr>
                </pic:pic>
              </a:graphicData>
            </a:graphic>
          </wp:anchor>
        </w:drawing>
      </w:r>
    </w:p>
    <w:p w14:paraId="5C3E9A46" w14:textId="2D88267C" w:rsidR="005D0698" w:rsidRDefault="005D0698" w:rsidP="002A5CF8">
      <w:pPr>
        <w:rPr>
          <w:noProof/>
        </w:rPr>
      </w:pPr>
    </w:p>
    <w:p w14:paraId="74F5A67E" w14:textId="19629B94" w:rsidR="005D0698" w:rsidRDefault="005D0698" w:rsidP="002A5CF8">
      <w:pPr>
        <w:rPr>
          <w:noProof/>
        </w:rPr>
      </w:pPr>
    </w:p>
    <w:p w14:paraId="127CA6E0" w14:textId="256102F4" w:rsidR="002A5CF8" w:rsidRDefault="002A5CF8" w:rsidP="002A5CF8"/>
    <w:p w14:paraId="6695F199" w14:textId="77777777" w:rsidR="009D0CE0" w:rsidRDefault="009D0CE0" w:rsidP="002A5CF8"/>
    <w:p w14:paraId="531A8CDB" w14:textId="77777777" w:rsidR="002A5CF8" w:rsidRDefault="002A5CF8" w:rsidP="002A5CF8"/>
    <w:p w14:paraId="3C9A9137" w14:textId="05D48BC1" w:rsidR="002A5CF8" w:rsidRDefault="002A5CF8" w:rsidP="009D0CE0">
      <w:pPr>
        <w:pStyle w:val="berschrift2"/>
      </w:pPr>
      <w:bookmarkStart w:id="303" w:name="_Toc94545656"/>
      <w:r>
        <w:t>Use Case 3: Austritt eines Mitarbeiters:</w:t>
      </w:r>
      <w:bookmarkEnd w:id="303"/>
    </w:p>
    <w:p w14:paraId="10C1B4CA" w14:textId="48AF1617" w:rsidR="002A5CF8" w:rsidRDefault="00C34A8C" w:rsidP="002A5CF8">
      <w:r>
        <w:rPr>
          <w:noProof/>
        </w:rPr>
        <mc:AlternateContent>
          <mc:Choice Requires="wps">
            <w:drawing>
              <wp:anchor distT="0" distB="0" distL="114300" distR="114300" simplePos="0" relativeHeight="251658306" behindDoc="0" locked="0" layoutInCell="1" allowOverlap="1" wp14:anchorId="7FEF5069" wp14:editId="7D363D08">
                <wp:simplePos x="0" y="0"/>
                <wp:positionH relativeFrom="column">
                  <wp:posOffset>0</wp:posOffset>
                </wp:positionH>
                <wp:positionV relativeFrom="paragraph">
                  <wp:posOffset>855345</wp:posOffset>
                </wp:positionV>
                <wp:extent cx="5752465" cy="635"/>
                <wp:effectExtent l="0" t="0" r="0" b="0"/>
                <wp:wrapTopAndBottom/>
                <wp:docPr id="208" name="Textfeld 208"/>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9C321FB" w14:textId="274ABD3D" w:rsidR="00C34A8C" w:rsidRPr="006966F3" w:rsidRDefault="00C34A8C" w:rsidP="00C34A8C">
                            <w:pPr>
                              <w:pStyle w:val="Beschriftung"/>
                              <w:rPr>
                                <w:noProof/>
                              </w:rPr>
                            </w:pPr>
                            <w:bookmarkStart w:id="304" w:name="_Toc94546098"/>
                            <w:bookmarkStart w:id="305" w:name="_Toc94518404"/>
                            <w:r>
                              <w:t xml:space="preserve">Abbildung </w:t>
                            </w:r>
                            <w:r>
                              <w:fldChar w:fldCharType="begin"/>
                            </w:r>
                            <w:r>
                              <w:instrText>SEQ Abbildung \* ARABIC</w:instrText>
                            </w:r>
                            <w:r>
                              <w:fldChar w:fldCharType="separate"/>
                            </w:r>
                            <w:r>
                              <w:rPr>
                                <w:noProof/>
                              </w:rPr>
                              <w:t>68</w:t>
                            </w:r>
                            <w:r>
                              <w:fldChar w:fldCharType="end"/>
                            </w:r>
                            <w:r>
                              <w:t>: Austritt eines Mitarbeiters</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F5069" id="Textfeld 208" o:spid="_x0000_s1056" type="#_x0000_t202" style="position:absolute;margin-left:0;margin-top:67.35pt;width:452.9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xWGwIAAEAEAAAOAAAAZHJzL2Uyb0RvYy54bWysU8Fu2zAMvQ/YPwi6L07SJS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" stroked="f">
                <v:textbox style="mso-fit-shape-to-text:t" inset="0,0,0,0">
                  <w:txbxContent>
                    <w:p w14:paraId="79C321FB" w14:textId="274ABD3D" w:rsidR="00C34A8C" w:rsidRPr="006966F3" w:rsidRDefault="00C34A8C" w:rsidP="00C34A8C">
                      <w:pPr>
                        <w:pStyle w:val="Beschriftung"/>
                        <w:rPr>
                          <w:noProof/>
                        </w:rPr>
                      </w:pPr>
                      <w:bookmarkStart w:id="306" w:name="_Toc94546098"/>
                      <w:bookmarkStart w:id="307" w:name="_Toc94518404"/>
                      <w:r>
                        <w:t xml:space="preserve">Abbildung </w:t>
                      </w:r>
                      <w:r>
                        <w:fldChar w:fldCharType="begin"/>
                      </w:r>
                      <w:r>
                        <w:instrText>SEQ Abbildung \* ARABIC</w:instrText>
                      </w:r>
                      <w:r>
                        <w:fldChar w:fldCharType="separate"/>
                      </w:r>
                      <w:r>
                        <w:rPr>
                          <w:noProof/>
                        </w:rPr>
                        <w:t>68</w:t>
                      </w:r>
                      <w:r>
                        <w:fldChar w:fldCharType="end"/>
                      </w:r>
                      <w:r>
                        <w:t>: Austritt eines Mitarbeiters</w:t>
                      </w:r>
                      <w:bookmarkEnd w:id="306"/>
                      <w:bookmarkEnd w:id="307"/>
                    </w:p>
                  </w:txbxContent>
                </v:textbox>
                <w10:wrap type="topAndBottom"/>
              </v:shape>
            </w:pict>
          </mc:Fallback>
        </mc:AlternateContent>
      </w:r>
      <w:r w:rsidR="009D0CE0">
        <w:rPr>
          <w:noProof/>
        </w:rPr>
        <w:drawing>
          <wp:anchor distT="0" distB="0" distL="114300" distR="114300" simplePos="0" relativeHeight="251658288" behindDoc="0" locked="0" layoutInCell="1" allowOverlap="1" wp14:anchorId="098D5334" wp14:editId="5ACCCEF4">
            <wp:simplePos x="0" y="0"/>
            <wp:positionH relativeFrom="margin">
              <wp:align>left</wp:align>
            </wp:positionH>
            <wp:positionV relativeFrom="paragraph">
              <wp:posOffset>585470</wp:posOffset>
            </wp:positionV>
            <wp:extent cx="5752465" cy="212725"/>
            <wp:effectExtent l="0" t="0" r="635" b="0"/>
            <wp:wrapTopAndBottom/>
            <wp:docPr id="1459435485" name="Grafik 145943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52465" cy="212725"/>
                    </a:xfrm>
                    <a:prstGeom prst="rect">
                      <a:avLst/>
                    </a:prstGeom>
                    <a:noFill/>
                    <a:ln>
                      <a:noFill/>
                    </a:ln>
                  </pic:spPr>
                </pic:pic>
              </a:graphicData>
            </a:graphic>
          </wp:anchor>
        </w:drawing>
      </w:r>
      <w:r w:rsidR="002A5CF8">
        <w:t>Der Mitarbeiter „John Die“ ID: 3 verlässt mit 31.01.2022 das Unternehmen bzw. die Abteilung 1 Marketing. Im User Interface wird das Enddatum dementsprechend gesetzt:</w:t>
      </w:r>
    </w:p>
    <w:p w14:paraId="52E96A84" w14:textId="6CC3EB9C" w:rsidR="005D0698" w:rsidRDefault="005D0698" w:rsidP="002A5CF8">
      <w:pPr>
        <w:rPr>
          <w:noProof/>
        </w:rPr>
      </w:pPr>
    </w:p>
    <w:p w14:paraId="724159A2" w14:textId="35048530" w:rsidR="002A5CF8" w:rsidRDefault="002A5CF8" w:rsidP="002A5CF8">
      <w:pPr>
        <w:rPr>
          <w:noProof/>
        </w:rPr>
      </w:pPr>
    </w:p>
    <w:p w14:paraId="50189B27" w14:textId="7B290B30" w:rsidR="002A5CF8" w:rsidRDefault="002A5CF8" w:rsidP="002A5CF8">
      <w:r>
        <w:lastRenderedPageBreak/>
        <w:t>Anschließend werden wieder die konfigurierten Zielsysteme automatisch aktualisiert und das Enddatum gesetzt.</w:t>
      </w:r>
    </w:p>
    <w:p w14:paraId="5B051862" w14:textId="65129A55" w:rsidR="002A5CF8" w:rsidRDefault="002A5CF8" w:rsidP="002A5CF8">
      <w:r>
        <w:t>CSV:</w:t>
      </w:r>
    </w:p>
    <w:p w14:paraId="5337F479" w14:textId="0C720412" w:rsidR="005D0698" w:rsidRDefault="00C34A8C" w:rsidP="002A5CF8">
      <w:pPr>
        <w:rPr>
          <w:noProof/>
        </w:rPr>
      </w:pPr>
      <w:r>
        <w:rPr>
          <w:noProof/>
        </w:rPr>
        <mc:AlternateContent>
          <mc:Choice Requires="wps">
            <w:drawing>
              <wp:anchor distT="0" distB="0" distL="114300" distR="114300" simplePos="0" relativeHeight="251658307" behindDoc="0" locked="0" layoutInCell="1" allowOverlap="1" wp14:anchorId="0D12CC28" wp14:editId="3AB444B3">
                <wp:simplePos x="0" y="0"/>
                <wp:positionH relativeFrom="column">
                  <wp:posOffset>0</wp:posOffset>
                </wp:positionH>
                <wp:positionV relativeFrom="paragraph">
                  <wp:posOffset>2769235</wp:posOffset>
                </wp:positionV>
                <wp:extent cx="4912360" cy="635"/>
                <wp:effectExtent l="0" t="0" r="0" b="0"/>
                <wp:wrapTopAndBottom/>
                <wp:docPr id="209" name="Textfeld 209"/>
                <wp:cNvGraphicFramePr/>
                <a:graphic xmlns:a="http://schemas.openxmlformats.org/drawingml/2006/main">
                  <a:graphicData uri="http://schemas.microsoft.com/office/word/2010/wordprocessingShape">
                    <wps:wsp>
                      <wps:cNvSpPr txBox="1"/>
                      <wps:spPr>
                        <a:xfrm>
                          <a:off x="0" y="0"/>
                          <a:ext cx="4912360" cy="635"/>
                        </a:xfrm>
                        <a:prstGeom prst="rect">
                          <a:avLst/>
                        </a:prstGeom>
                        <a:solidFill>
                          <a:prstClr val="white"/>
                        </a:solidFill>
                        <a:ln>
                          <a:noFill/>
                        </a:ln>
                      </wps:spPr>
                      <wps:txbx>
                        <w:txbxContent>
                          <w:p w14:paraId="509DEE4E" w14:textId="58691996" w:rsidR="00C34A8C" w:rsidRPr="00B60748" w:rsidRDefault="00C34A8C" w:rsidP="00C34A8C">
                            <w:pPr>
                              <w:pStyle w:val="Beschriftung"/>
                              <w:rPr>
                                <w:noProof/>
                              </w:rPr>
                            </w:pPr>
                            <w:bookmarkStart w:id="308" w:name="_Toc94546099"/>
                            <w:bookmarkStart w:id="309" w:name="_Toc94518405"/>
                            <w:r>
                              <w:t xml:space="preserve">Abbildung </w:t>
                            </w:r>
                            <w:r>
                              <w:fldChar w:fldCharType="begin"/>
                            </w:r>
                            <w:r>
                              <w:instrText>SEQ Abbildung \* ARABIC</w:instrText>
                            </w:r>
                            <w:r>
                              <w:fldChar w:fldCharType="separate"/>
                            </w:r>
                            <w:r>
                              <w:rPr>
                                <w:noProof/>
                              </w:rPr>
                              <w:t>69</w:t>
                            </w:r>
                            <w:r>
                              <w:fldChar w:fldCharType="end"/>
                            </w:r>
                            <w:r>
                              <w:t xml:space="preserve">: </w:t>
                            </w:r>
                            <w:r w:rsidRPr="00A150A9">
                              <w:t xml:space="preserve">Zielsystem "CSV" </w:t>
                            </w:r>
                            <w:r>
                              <w:t>nach dem Austritt</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2CC28" id="Textfeld 209" o:spid="_x0000_s1057" type="#_x0000_t202" style="position:absolute;margin-left:0;margin-top:218.05pt;width:386.8pt;height:.05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bGg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" stroked="f">
                <v:textbox style="mso-fit-shape-to-text:t" inset="0,0,0,0">
                  <w:txbxContent>
                    <w:p w14:paraId="509DEE4E" w14:textId="58691996" w:rsidR="00C34A8C" w:rsidRPr="00B60748" w:rsidRDefault="00C34A8C" w:rsidP="00C34A8C">
                      <w:pPr>
                        <w:pStyle w:val="Beschriftung"/>
                        <w:rPr>
                          <w:noProof/>
                        </w:rPr>
                      </w:pPr>
                      <w:bookmarkStart w:id="310" w:name="_Toc94546099"/>
                      <w:bookmarkStart w:id="311" w:name="_Toc94518405"/>
                      <w:r>
                        <w:t xml:space="preserve">Abbildung </w:t>
                      </w:r>
                      <w:r>
                        <w:fldChar w:fldCharType="begin"/>
                      </w:r>
                      <w:r>
                        <w:instrText>SEQ Abbildung \* ARABIC</w:instrText>
                      </w:r>
                      <w:r>
                        <w:fldChar w:fldCharType="separate"/>
                      </w:r>
                      <w:r>
                        <w:rPr>
                          <w:noProof/>
                        </w:rPr>
                        <w:t>69</w:t>
                      </w:r>
                      <w:r>
                        <w:fldChar w:fldCharType="end"/>
                      </w:r>
                      <w:r>
                        <w:t xml:space="preserve">: </w:t>
                      </w:r>
                      <w:r w:rsidRPr="00A150A9">
                        <w:t xml:space="preserve">Zielsystem "CSV" </w:t>
                      </w:r>
                      <w:r>
                        <w:t>nach dem Austritt</w:t>
                      </w:r>
                      <w:bookmarkEnd w:id="310"/>
                      <w:bookmarkEnd w:id="311"/>
                    </w:p>
                  </w:txbxContent>
                </v:textbox>
                <w10:wrap type="topAndBottom"/>
              </v:shape>
            </w:pict>
          </mc:Fallback>
        </mc:AlternateContent>
      </w:r>
      <w:r w:rsidR="009D0CE0">
        <w:rPr>
          <w:noProof/>
        </w:rPr>
        <w:drawing>
          <wp:anchor distT="0" distB="0" distL="114300" distR="114300" simplePos="0" relativeHeight="251658289" behindDoc="0" locked="0" layoutInCell="1" allowOverlap="1" wp14:anchorId="0DBD9795" wp14:editId="3075BB2B">
            <wp:simplePos x="0" y="0"/>
            <wp:positionH relativeFrom="margin">
              <wp:align>left</wp:align>
            </wp:positionH>
            <wp:positionV relativeFrom="paragraph">
              <wp:posOffset>330200</wp:posOffset>
            </wp:positionV>
            <wp:extent cx="4912360" cy="2381885"/>
            <wp:effectExtent l="0" t="0" r="2540" b="0"/>
            <wp:wrapTopAndBottom/>
            <wp:docPr id="1459435484" name="Grafik 14594354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9" descr="Ein Bild, das Text enthält.&#10;&#10;Automatisch generierte Beschreibu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2360" cy="2381885"/>
                    </a:xfrm>
                    <a:prstGeom prst="rect">
                      <a:avLst/>
                    </a:prstGeom>
                    <a:noFill/>
                    <a:ln>
                      <a:noFill/>
                    </a:ln>
                  </pic:spPr>
                </pic:pic>
              </a:graphicData>
            </a:graphic>
          </wp:anchor>
        </w:drawing>
      </w:r>
    </w:p>
    <w:p w14:paraId="7D314727" w14:textId="004569C0" w:rsidR="005D0698" w:rsidRDefault="005D0698" w:rsidP="002A5CF8">
      <w:pPr>
        <w:rPr>
          <w:noProof/>
        </w:rPr>
      </w:pPr>
    </w:p>
    <w:p w14:paraId="6D85530C" w14:textId="3A04A3AB" w:rsidR="002A5CF8" w:rsidRDefault="002A5CF8" w:rsidP="002A5CF8"/>
    <w:p w14:paraId="2ECFDF55" w14:textId="4072CC62" w:rsidR="002A5CF8" w:rsidRDefault="002A5CF8" w:rsidP="002A5CF8">
      <w:r>
        <w:t>JSON:</w:t>
      </w:r>
    </w:p>
    <w:p w14:paraId="7E5E875B" w14:textId="1F0DD6E8" w:rsidR="005D0698" w:rsidRDefault="005D0698" w:rsidP="002A5CF8">
      <w:pPr>
        <w:rPr>
          <w:noProof/>
        </w:rPr>
      </w:pPr>
    </w:p>
    <w:p w14:paraId="219A005E" w14:textId="2DD39048" w:rsidR="005D0698" w:rsidRDefault="00C34A8C" w:rsidP="002A5CF8">
      <w:pPr>
        <w:rPr>
          <w:noProof/>
        </w:rPr>
      </w:pPr>
      <w:r>
        <w:rPr>
          <w:noProof/>
        </w:rPr>
        <mc:AlternateContent>
          <mc:Choice Requires="wps">
            <w:drawing>
              <wp:anchor distT="0" distB="0" distL="114300" distR="114300" simplePos="0" relativeHeight="251658308" behindDoc="0" locked="0" layoutInCell="1" allowOverlap="1" wp14:anchorId="2852D61A" wp14:editId="7EE96EA6">
                <wp:simplePos x="0" y="0"/>
                <wp:positionH relativeFrom="column">
                  <wp:posOffset>-186055</wp:posOffset>
                </wp:positionH>
                <wp:positionV relativeFrom="paragraph">
                  <wp:posOffset>1645285</wp:posOffset>
                </wp:positionV>
                <wp:extent cx="5762625" cy="635"/>
                <wp:effectExtent l="0" t="0" r="0" b="0"/>
                <wp:wrapTopAndBottom/>
                <wp:docPr id="210" name="Textfeld 21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059A777" w14:textId="6BB0903B" w:rsidR="00C34A8C" w:rsidRPr="008746A2" w:rsidRDefault="00C34A8C" w:rsidP="00C34A8C">
                            <w:pPr>
                              <w:pStyle w:val="Beschriftung"/>
                              <w:rPr>
                                <w:noProof/>
                              </w:rPr>
                            </w:pPr>
                            <w:bookmarkStart w:id="312" w:name="_Toc94546100"/>
                            <w:bookmarkStart w:id="313" w:name="_Toc94518406"/>
                            <w:r>
                              <w:t xml:space="preserve">Abbildung </w:t>
                            </w:r>
                            <w:r>
                              <w:fldChar w:fldCharType="begin"/>
                            </w:r>
                            <w:r>
                              <w:instrText>SEQ Abbildung \* ARABIC</w:instrText>
                            </w:r>
                            <w:r>
                              <w:fldChar w:fldCharType="separate"/>
                            </w:r>
                            <w:r>
                              <w:rPr>
                                <w:noProof/>
                              </w:rPr>
                              <w:t>70</w:t>
                            </w:r>
                            <w:r>
                              <w:fldChar w:fldCharType="end"/>
                            </w:r>
                            <w:r>
                              <w:t xml:space="preserve">: </w:t>
                            </w:r>
                            <w:r w:rsidRPr="003E5C8C">
                              <w:t>Zielsystem "</w:t>
                            </w:r>
                            <w:r>
                              <w:t>JSON</w:t>
                            </w:r>
                            <w:r w:rsidRPr="003E5C8C">
                              <w:t>" nach dem Austritt</w:t>
                            </w:r>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2D61A" id="Textfeld 210" o:spid="_x0000_s1058" type="#_x0000_t202" style="position:absolute;margin-left:-14.65pt;margin-top:129.55pt;width:453.75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D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" stroked="f">
                <v:textbox style="mso-fit-shape-to-text:t" inset="0,0,0,0">
                  <w:txbxContent>
                    <w:p w14:paraId="2059A777" w14:textId="6BB0903B" w:rsidR="00C34A8C" w:rsidRPr="008746A2" w:rsidRDefault="00C34A8C" w:rsidP="00C34A8C">
                      <w:pPr>
                        <w:pStyle w:val="Beschriftung"/>
                        <w:rPr>
                          <w:noProof/>
                        </w:rPr>
                      </w:pPr>
                      <w:bookmarkStart w:id="314" w:name="_Toc94546100"/>
                      <w:bookmarkStart w:id="315" w:name="_Toc94518406"/>
                      <w:r>
                        <w:t xml:space="preserve">Abbildung </w:t>
                      </w:r>
                      <w:r>
                        <w:fldChar w:fldCharType="begin"/>
                      </w:r>
                      <w:r>
                        <w:instrText>SEQ Abbildung \* ARABIC</w:instrText>
                      </w:r>
                      <w:r>
                        <w:fldChar w:fldCharType="separate"/>
                      </w:r>
                      <w:r>
                        <w:rPr>
                          <w:noProof/>
                        </w:rPr>
                        <w:t>70</w:t>
                      </w:r>
                      <w:r>
                        <w:fldChar w:fldCharType="end"/>
                      </w:r>
                      <w:r>
                        <w:t xml:space="preserve">: </w:t>
                      </w:r>
                      <w:r w:rsidRPr="003E5C8C">
                        <w:t>Zielsystem "</w:t>
                      </w:r>
                      <w:r>
                        <w:t>JSON</w:t>
                      </w:r>
                      <w:r w:rsidRPr="003E5C8C">
                        <w:t>" nach dem Austritt</w:t>
                      </w:r>
                      <w:bookmarkEnd w:id="314"/>
                      <w:bookmarkEnd w:id="315"/>
                    </w:p>
                  </w:txbxContent>
                </v:textbox>
                <w10:wrap type="topAndBottom"/>
              </v:shape>
            </w:pict>
          </mc:Fallback>
        </mc:AlternateContent>
      </w:r>
      <w:r w:rsidR="009D0CE0">
        <w:rPr>
          <w:noProof/>
        </w:rPr>
        <w:drawing>
          <wp:anchor distT="0" distB="0" distL="114300" distR="114300" simplePos="0" relativeHeight="251658290" behindDoc="0" locked="0" layoutInCell="1" allowOverlap="1" wp14:anchorId="3D6CF09E" wp14:editId="40F5095F">
            <wp:simplePos x="0" y="0"/>
            <wp:positionH relativeFrom="page">
              <wp:align>center</wp:align>
            </wp:positionH>
            <wp:positionV relativeFrom="paragraph">
              <wp:posOffset>237490</wp:posOffset>
            </wp:positionV>
            <wp:extent cx="5762625" cy="1350645"/>
            <wp:effectExtent l="0" t="0" r="9525" b="1905"/>
            <wp:wrapTopAndBottom/>
            <wp:docPr id="1459435483" name="Grafik 145943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59435483"/>
                    <pic:cNvPicPr/>
                  </pic:nvPicPr>
                  <pic:blipFill>
                    <a:blip r:embed="rId102">
                      <a:extLst>
                        <a:ext uri="{28A0092B-C50C-407E-A947-70E740481C1C}">
                          <a14:useLocalDpi xmlns:a14="http://schemas.microsoft.com/office/drawing/2010/main" val="0"/>
                        </a:ext>
                      </a:extLst>
                    </a:blip>
                    <a:stretch>
                      <a:fillRect/>
                    </a:stretch>
                  </pic:blipFill>
                  <pic:spPr>
                    <a:xfrm>
                      <a:off x="0" y="0"/>
                      <a:ext cx="5762625" cy="1350645"/>
                    </a:xfrm>
                    <a:prstGeom prst="rect">
                      <a:avLst/>
                    </a:prstGeom>
                  </pic:spPr>
                </pic:pic>
              </a:graphicData>
            </a:graphic>
          </wp:anchor>
        </w:drawing>
      </w:r>
    </w:p>
    <w:p w14:paraId="06DE3468" w14:textId="77777777" w:rsidR="005D0698" w:rsidRDefault="005D0698" w:rsidP="002A5CF8">
      <w:pPr>
        <w:rPr>
          <w:noProof/>
        </w:rPr>
      </w:pPr>
    </w:p>
    <w:p w14:paraId="679E08F6" w14:textId="45AB5FCE" w:rsidR="005D0698" w:rsidRDefault="005D0698" w:rsidP="002A5CF8"/>
    <w:p w14:paraId="581B4A54" w14:textId="15C6C2CD" w:rsidR="002A5CF8" w:rsidRDefault="002A5CF8" w:rsidP="002A5CF8">
      <w:r>
        <w:t>MYSQL:</w:t>
      </w:r>
    </w:p>
    <w:p w14:paraId="5528E12A" w14:textId="1FDCB893" w:rsidR="005D0698" w:rsidRDefault="005D0698" w:rsidP="002A5CF8">
      <w:pPr>
        <w:rPr>
          <w:noProof/>
        </w:rPr>
      </w:pPr>
    </w:p>
    <w:p w14:paraId="3F046E66" w14:textId="6C0A5621" w:rsidR="009D0CE0" w:rsidRDefault="00C34A8C" w:rsidP="002A5CF8">
      <w:pPr>
        <w:rPr>
          <w:noProof/>
        </w:rPr>
      </w:pPr>
      <w:r>
        <w:rPr>
          <w:noProof/>
        </w:rPr>
        <mc:AlternateContent>
          <mc:Choice Requires="wps">
            <w:drawing>
              <wp:anchor distT="0" distB="0" distL="114300" distR="114300" simplePos="0" relativeHeight="251658309" behindDoc="0" locked="0" layoutInCell="1" allowOverlap="1" wp14:anchorId="353CF5C7" wp14:editId="2093DBA5">
                <wp:simplePos x="0" y="0"/>
                <wp:positionH relativeFrom="column">
                  <wp:posOffset>0</wp:posOffset>
                </wp:positionH>
                <wp:positionV relativeFrom="paragraph">
                  <wp:posOffset>1993900</wp:posOffset>
                </wp:positionV>
                <wp:extent cx="5762625" cy="635"/>
                <wp:effectExtent l="0" t="0" r="0" b="0"/>
                <wp:wrapTopAndBottom/>
                <wp:docPr id="211" name="Textfeld 21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FC32A5" w14:textId="40D23551" w:rsidR="00C34A8C" w:rsidRPr="00AE42CF" w:rsidRDefault="00C34A8C" w:rsidP="00C34A8C">
                            <w:pPr>
                              <w:pStyle w:val="Beschriftung"/>
                              <w:rPr>
                                <w:noProof/>
                              </w:rPr>
                            </w:pPr>
                            <w:bookmarkStart w:id="316" w:name="_Toc94546101"/>
                            <w:bookmarkStart w:id="317" w:name="_Toc94518407"/>
                            <w:r>
                              <w:t xml:space="preserve">Abbildung </w:t>
                            </w:r>
                            <w:r>
                              <w:fldChar w:fldCharType="begin"/>
                            </w:r>
                            <w:r>
                              <w:instrText>SEQ Abbildung \* ARABIC</w:instrText>
                            </w:r>
                            <w:r>
                              <w:fldChar w:fldCharType="separate"/>
                            </w:r>
                            <w:r>
                              <w:rPr>
                                <w:noProof/>
                              </w:rPr>
                              <w:t>71</w:t>
                            </w:r>
                            <w:r>
                              <w:fldChar w:fldCharType="end"/>
                            </w:r>
                            <w:r>
                              <w:t xml:space="preserve">: </w:t>
                            </w:r>
                            <w:r w:rsidRPr="003A682E">
                              <w:t>Zielsystem "</w:t>
                            </w:r>
                            <w:r>
                              <w:t>MySQL</w:t>
                            </w:r>
                            <w:r w:rsidRPr="003A682E">
                              <w:t>" nach dem Austritt</w:t>
                            </w:r>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F5C7" id="Textfeld 211" o:spid="_x0000_s1059" type="#_x0000_t202" style="position:absolute;margin-left:0;margin-top:157pt;width:453.75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" stroked="f">
                <v:textbox style="mso-fit-shape-to-text:t" inset="0,0,0,0">
                  <w:txbxContent>
                    <w:p w14:paraId="32FC32A5" w14:textId="40D23551" w:rsidR="00C34A8C" w:rsidRPr="00AE42CF" w:rsidRDefault="00C34A8C" w:rsidP="00C34A8C">
                      <w:pPr>
                        <w:pStyle w:val="Beschriftung"/>
                        <w:rPr>
                          <w:noProof/>
                        </w:rPr>
                      </w:pPr>
                      <w:bookmarkStart w:id="318" w:name="_Toc94546101"/>
                      <w:bookmarkStart w:id="319" w:name="_Toc94518407"/>
                      <w:r>
                        <w:t xml:space="preserve">Abbildung </w:t>
                      </w:r>
                      <w:r>
                        <w:fldChar w:fldCharType="begin"/>
                      </w:r>
                      <w:r>
                        <w:instrText>SEQ Abbildung \* ARABIC</w:instrText>
                      </w:r>
                      <w:r>
                        <w:fldChar w:fldCharType="separate"/>
                      </w:r>
                      <w:r>
                        <w:rPr>
                          <w:noProof/>
                        </w:rPr>
                        <w:t>71</w:t>
                      </w:r>
                      <w:r>
                        <w:fldChar w:fldCharType="end"/>
                      </w:r>
                      <w:r>
                        <w:t xml:space="preserve">: </w:t>
                      </w:r>
                      <w:r w:rsidRPr="003A682E">
                        <w:t>Zielsystem "</w:t>
                      </w:r>
                      <w:r>
                        <w:t>MySQL</w:t>
                      </w:r>
                      <w:r w:rsidRPr="003A682E">
                        <w:t>" nach dem Austritt</w:t>
                      </w:r>
                      <w:bookmarkEnd w:id="318"/>
                      <w:bookmarkEnd w:id="319"/>
                    </w:p>
                  </w:txbxContent>
                </v:textbox>
                <w10:wrap type="topAndBottom"/>
              </v:shape>
            </w:pict>
          </mc:Fallback>
        </mc:AlternateContent>
      </w:r>
      <w:r w:rsidR="009D0CE0">
        <w:rPr>
          <w:noProof/>
        </w:rPr>
        <w:drawing>
          <wp:anchor distT="0" distB="0" distL="114300" distR="114300" simplePos="0" relativeHeight="251658291" behindDoc="0" locked="0" layoutInCell="1" allowOverlap="1" wp14:anchorId="1757ADCD" wp14:editId="3614B206">
            <wp:simplePos x="0" y="0"/>
            <wp:positionH relativeFrom="margin">
              <wp:align>left</wp:align>
            </wp:positionH>
            <wp:positionV relativeFrom="paragraph">
              <wp:posOffset>182245</wp:posOffset>
            </wp:positionV>
            <wp:extent cx="5762625" cy="1754505"/>
            <wp:effectExtent l="0" t="0" r="9525" b="0"/>
            <wp:wrapTopAndBottom/>
            <wp:docPr id="1459435482" name="Grafik 145943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2625" cy="1754505"/>
                    </a:xfrm>
                    <a:prstGeom prst="rect">
                      <a:avLst/>
                    </a:prstGeom>
                    <a:noFill/>
                    <a:ln>
                      <a:noFill/>
                    </a:ln>
                  </pic:spPr>
                </pic:pic>
              </a:graphicData>
            </a:graphic>
          </wp:anchor>
        </w:drawing>
      </w:r>
    </w:p>
    <w:p w14:paraId="58E8B509" w14:textId="1F1F37F5" w:rsidR="0001034D" w:rsidRPr="005D2450" w:rsidRDefault="0001034D" w:rsidP="0001034D">
      <w:pPr>
        <w:pStyle w:val="berschrift1"/>
      </w:pPr>
      <w:bookmarkStart w:id="320" w:name="_Toc6960242"/>
      <w:bookmarkStart w:id="321" w:name="_Toc94545657"/>
      <w:r>
        <w:lastRenderedPageBreak/>
        <w:t>Reflexion Projekt</w:t>
      </w:r>
      <w:bookmarkEnd w:id="320"/>
      <w:bookmarkEnd w:id="321"/>
    </w:p>
    <w:p w14:paraId="7275F5FB" w14:textId="77777777" w:rsidR="0001034D" w:rsidRPr="00C227A4" w:rsidRDefault="0001034D" w:rsidP="0001034D">
      <w:pPr>
        <w:pStyle w:val="StandardJKU"/>
      </w:pPr>
      <w:r>
        <w:t>Durch die Vielseitigkeit des Projektes war es möglich, dass jede Person des Teams seine Stärken am besten nutzen konnte. Die enge Zusammenarbeit, welche durch die vielen Abhängigkeiten und Schnittstellen notwendig war, wurde durch regelmäßige Meetings ermöglicht. Dadurch konnte das gesamte Team sich gut abstimmen und keine Person driftete trotz des unterschiedlichen Fokus ab. Die Zusammenarbeit gelang gut und besonders beim Testen der einzelnen Komponenten und Anleitungen wurde sich gegenseitig und auch Fokusübergreifend unterstützt. Dadurch konnte auch sichergestellt werden, dass jede Person sich in den anderen Technologien, die verwendet wurden, auch etwas einfinden konnte und dadurch diese besser zu verstehen gelernt hat. Es gab in dem Team keine großen Konflikte und jeder beteiligte hat die Aufgaben, die zu Beginn fair verteilt wurden, termingerecht erfüllt.</w:t>
      </w:r>
      <w:r w:rsidRPr="005D2450">
        <w:rPr>
          <w:highlight w:val="lightGray"/>
        </w:rPr>
        <w:br w:type="page"/>
      </w:r>
    </w:p>
    <w:p w14:paraId="326A849D" w14:textId="77777777" w:rsidR="0001034D" w:rsidRPr="00053F3A" w:rsidRDefault="0001034D" w:rsidP="0001034D">
      <w:pPr>
        <w:pStyle w:val="DokumententitelJKU"/>
        <w:jc w:val="both"/>
      </w:pPr>
      <w:r w:rsidRPr="00053F3A">
        <w:lastRenderedPageBreak/>
        <w:t>Abbildungsverzeichnis</w:t>
      </w:r>
    </w:p>
    <w:p w14:paraId="35D8BB16" w14:textId="72148B40" w:rsidR="00582CCB" w:rsidRDefault="0001034D">
      <w:pPr>
        <w:pStyle w:val="Abbildungsverzeichnis"/>
        <w:tabs>
          <w:tab w:val="right" w:leader="dot" w:pos="9401"/>
        </w:tabs>
        <w:rPr>
          <w:rFonts w:asciiTheme="minorHAnsi" w:eastAsiaTheme="minorEastAsia" w:hAnsiTheme="minorHAnsi"/>
          <w:noProof/>
          <w:lang w:val="de-DE" w:eastAsia="ja-JP"/>
        </w:rPr>
      </w:pPr>
      <w:r>
        <w:rPr>
          <w:rFonts w:cs="Arial"/>
          <w:sz w:val="24"/>
          <w:lang w:val="de-DE"/>
        </w:rPr>
        <w:fldChar w:fldCharType="begin"/>
      </w:r>
      <w:r>
        <w:rPr>
          <w:rFonts w:cs="Arial"/>
          <w:sz w:val="24"/>
          <w:lang w:val="de-DE"/>
        </w:rPr>
        <w:instrText xml:space="preserve"> TOC \h \z \c "Abbildung" </w:instrText>
      </w:r>
      <w:r>
        <w:rPr>
          <w:rFonts w:cs="Arial"/>
          <w:sz w:val="24"/>
          <w:lang w:val="de-DE"/>
        </w:rPr>
        <w:fldChar w:fldCharType="separate"/>
      </w:r>
      <w:hyperlink w:anchor="_Toc94518337" w:history="1">
        <w:r w:rsidR="00582CCB" w:rsidRPr="00D55595">
          <w:rPr>
            <w:rStyle w:val="Hyperlink"/>
            <w:noProof/>
          </w:rPr>
          <w:t>Abbildung 1: BPMN Frontend Diagramm</w:t>
        </w:r>
        <w:r w:rsidR="00582CCB">
          <w:rPr>
            <w:noProof/>
            <w:webHidden/>
          </w:rPr>
          <w:tab/>
        </w:r>
        <w:r w:rsidR="00582CCB">
          <w:rPr>
            <w:noProof/>
            <w:webHidden/>
          </w:rPr>
          <w:fldChar w:fldCharType="begin"/>
        </w:r>
        <w:r w:rsidR="00582CCB">
          <w:rPr>
            <w:noProof/>
            <w:webHidden/>
          </w:rPr>
          <w:instrText xml:space="preserve"> PAGEREF _Toc94518337 \h </w:instrText>
        </w:r>
        <w:r w:rsidR="00582CCB">
          <w:rPr>
            <w:noProof/>
            <w:webHidden/>
          </w:rPr>
        </w:r>
        <w:r w:rsidR="00582CCB">
          <w:rPr>
            <w:noProof/>
            <w:webHidden/>
          </w:rPr>
          <w:fldChar w:fldCharType="separate"/>
        </w:r>
        <w:r w:rsidR="00582CCB">
          <w:rPr>
            <w:noProof/>
            <w:webHidden/>
          </w:rPr>
          <w:t>12</w:t>
        </w:r>
        <w:r w:rsidR="00582CCB">
          <w:rPr>
            <w:noProof/>
            <w:webHidden/>
          </w:rPr>
          <w:fldChar w:fldCharType="end"/>
        </w:r>
      </w:hyperlink>
    </w:p>
    <w:p w14:paraId="568E1B76" w14:textId="37BC863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38" w:history="1">
        <w:r w:rsidRPr="00D55595">
          <w:rPr>
            <w:rStyle w:val="Hyperlink"/>
            <w:noProof/>
          </w:rPr>
          <w:t>Abbildung 2: Front-End: Startseite</w:t>
        </w:r>
        <w:r>
          <w:rPr>
            <w:noProof/>
            <w:webHidden/>
          </w:rPr>
          <w:tab/>
        </w:r>
        <w:r>
          <w:rPr>
            <w:noProof/>
            <w:webHidden/>
          </w:rPr>
          <w:fldChar w:fldCharType="begin"/>
        </w:r>
        <w:r>
          <w:rPr>
            <w:noProof/>
            <w:webHidden/>
          </w:rPr>
          <w:instrText xml:space="preserve"> PAGEREF _Toc94518338 \h </w:instrText>
        </w:r>
        <w:r>
          <w:rPr>
            <w:noProof/>
            <w:webHidden/>
          </w:rPr>
        </w:r>
        <w:r>
          <w:rPr>
            <w:noProof/>
            <w:webHidden/>
          </w:rPr>
          <w:fldChar w:fldCharType="separate"/>
        </w:r>
        <w:r>
          <w:rPr>
            <w:noProof/>
            <w:webHidden/>
          </w:rPr>
          <w:t>15</w:t>
        </w:r>
        <w:r>
          <w:rPr>
            <w:noProof/>
            <w:webHidden/>
          </w:rPr>
          <w:fldChar w:fldCharType="end"/>
        </w:r>
      </w:hyperlink>
    </w:p>
    <w:p w14:paraId="24C06592" w14:textId="2F1F339B"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39" w:history="1">
        <w:r w:rsidRPr="00D55595">
          <w:rPr>
            <w:rStyle w:val="Hyperlink"/>
            <w:noProof/>
          </w:rPr>
          <w:t>Abbildung 3: Front-End: Mitarbeiter bearbeiten</w:t>
        </w:r>
        <w:r>
          <w:rPr>
            <w:noProof/>
            <w:webHidden/>
          </w:rPr>
          <w:tab/>
        </w:r>
        <w:r>
          <w:rPr>
            <w:noProof/>
            <w:webHidden/>
          </w:rPr>
          <w:fldChar w:fldCharType="begin"/>
        </w:r>
        <w:r>
          <w:rPr>
            <w:noProof/>
            <w:webHidden/>
          </w:rPr>
          <w:instrText xml:space="preserve"> PAGEREF _Toc94518339 \h </w:instrText>
        </w:r>
        <w:r>
          <w:rPr>
            <w:noProof/>
            <w:webHidden/>
          </w:rPr>
        </w:r>
        <w:r>
          <w:rPr>
            <w:noProof/>
            <w:webHidden/>
          </w:rPr>
          <w:fldChar w:fldCharType="separate"/>
        </w:r>
        <w:r>
          <w:rPr>
            <w:noProof/>
            <w:webHidden/>
          </w:rPr>
          <w:t>15</w:t>
        </w:r>
        <w:r>
          <w:rPr>
            <w:noProof/>
            <w:webHidden/>
          </w:rPr>
          <w:fldChar w:fldCharType="end"/>
        </w:r>
      </w:hyperlink>
    </w:p>
    <w:p w14:paraId="04055481" w14:textId="14888805"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0" w:history="1">
        <w:r w:rsidRPr="00D55595">
          <w:rPr>
            <w:rStyle w:val="Hyperlink"/>
            <w:noProof/>
          </w:rPr>
          <w:t>Abbildung 4</w:t>
        </w:r>
        <w:r w:rsidRPr="00D55595">
          <w:rPr>
            <w:rStyle w:val="Hyperlink"/>
            <w:rFonts w:ascii="Calibri" w:eastAsia="Calibri" w:hAnsi="Calibri" w:cs="Times New Roman"/>
            <w:noProof/>
          </w:rPr>
          <w:t xml:space="preserve">: </w:t>
        </w:r>
        <w:r w:rsidRPr="00D55595">
          <w:rPr>
            <w:rStyle w:val="Hyperlink"/>
            <w:noProof/>
          </w:rPr>
          <w:t>Front-End: Mitarbeiter löschen</w:t>
        </w:r>
        <w:r>
          <w:rPr>
            <w:noProof/>
            <w:webHidden/>
          </w:rPr>
          <w:tab/>
        </w:r>
        <w:r>
          <w:rPr>
            <w:noProof/>
            <w:webHidden/>
          </w:rPr>
          <w:fldChar w:fldCharType="begin"/>
        </w:r>
        <w:r>
          <w:rPr>
            <w:noProof/>
            <w:webHidden/>
          </w:rPr>
          <w:instrText xml:space="preserve"> PAGEREF _Toc94518340 \h </w:instrText>
        </w:r>
        <w:r>
          <w:rPr>
            <w:noProof/>
            <w:webHidden/>
          </w:rPr>
        </w:r>
        <w:r>
          <w:rPr>
            <w:noProof/>
            <w:webHidden/>
          </w:rPr>
          <w:fldChar w:fldCharType="separate"/>
        </w:r>
        <w:r>
          <w:rPr>
            <w:noProof/>
            <w:webHidden/>
          </w:rPr>
          <w:t>16</w:t>
        </w:r>
        <w:r>
          <w:rPr>
            <w:noProof/>
            <w:webHidden/>
          </w:rPr>
          <w:fldChar w:fldCharType="end"/>
        </w:r>
      </w:hyperlink>
    </w:p>
    <w:p w14:paraId="5B8790C2" w14:textId="3842946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1" w:history="1">
        <w:r w:rsidRPr="00D55595">
          <w:rPr>
            <w:rStyle w:val="Hyperlink"/>
            <w:noProof/>
          </w:rPr>
          <w:t>Abbildung 5: Front-End: Abteilungen</w:t>
        </w:r>
        <w:r>
          <w:rPr>
            <w:noProof/>
            <w:webHidden/>
          </w:rPr>
          <w:tab/>
        </w:r>
        <w:r>
          <w:rPr>
            <w:noProof/>
            <w:webHidden/>
          </w:rPr>
          <w:fldChar w:fldCharType="begin"/>
        </w:r>
        <w:r>
          <w:rPr>
            <w:noProof/>
            <w:webHidden/>
          </w:rPr>
          <w:instrText xml:space="preserve"> PAGEREF _Toc94518341 \h </w:instrText>
        </w:r>
        <w:r>
          <w:rPr>
            <w:noProof/>
            <w:webHidden/>
          </w:rPr>
        </w:r>
        <w:r>
          <w:rPr>
            <w:noProof/>
            <w:webHidden/>
          </w:rPr>
          <w:fldChar w:fldCharType="separate"/>
        </w:r>
        <w:r>
          <w:rPr>
            <w:noProof/>
            <w:webHidden/>
          </w:rPr>
          <w:t>16</w:t>
        </w:r>
        <w:r>
          <w:rPr>
            <w:noProof/>
            <w:webHidden/>
          </w:rPr>
          <w:fldChar w:fldCharType="end"/>
        </w:r>
      </w:hyperlink>
    </w:p>
    <w:p w14:paraId="7AC94FA5" w14:textId="33E94A1C"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2" w:history="1">
        <w:r w:rsidRPr="00D55595">
          <w:rPr>
            <w:rStyle w:val="Hyperlink"/>
            <w:noProof/>
          </w:rPr>
          <w:t>Abbildung 6: Front-End: Abteilungen anlegen</w:t>
        </w:r>
        <w:r>
          <w:rPr>
            <w:noProof/>
            <w:webHidden/>
          </w:rPr>
          <w:tab/>
        </w:r>
        <w:r>
          <w:rPr>
            <w:noProof/>
            <w:webHidden/>
          </w:rPr>
          <w:fldChar w:fldCharType="begin"/>
        </w:r>
        <w:r>
          <w:rPr>
            <w:noProof/>
            <w:webHidden/>
          </w:rPr>
          <w:instrText xml:space="preserve"> PAGEREF _Toc94518342 \h </w:instrText>
        </w:r>
        <w:r>
          <w:rPr>
            <w:noProof/>
            <w:webHidden/>
          </w:rPr>
        </w:r>
        <w:r>
          <w:rPr>
            <w:noProof/>
            <w:webHidden/>
          </w:rPr>
          <w:fldChar w:fldCharType="separate"/>
        </w:r>
        <w:r>
          <w:rPr>
            <w:noProof/>
            <w:webHidden/>
          </w:rPr>
          <w:t>17</w:t>
        </w:r>
        <w:r>
          <w:rPr>
            <w:noProof/>
            <w:webHidden/>
          </w:rPr>
          <w:fldChar w:fldCharType="end"/>
        </w:r>
      </w:hyperlink>
    </w:p>
    <w:p w14:paraId="18015FBC" w14:textId="2786D369"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3" w:history="1">
        <w:r w:rsidRPr="00D55595">
          <w:rPr>
            <w:rStyle w:val="Hyperlink"/>
            <w:noProof/>
          </w:rPr>
          <w:t>Abbildung 7: Front-End: Mitarbeiter bearbeiten</w:t>
        </w:r>
        <w:r>
          <w:rPr>
            <w:noProof/>
            <w:webHidden/>
          </w:rPr>
          <w:tab/>
        </w:r>
        <w:r>
          <w:rPr>
            <w:noProof/>
            <w:webHidden/>
          </w:rPr>
          <w:fldChar w:fldCharType="begin"/>
        </w:r>
        <w:r>
          <w:rPr>
            <w:noProof/>
            <w:webHidden/>
          </w:rPr>
          <w:instrText xml:space="preserve"> PAGEREF _Toc94518343 \h </w:instrText>
        </w:r>
        <w:r>
          <w:rPr>
            <w:noProof/>
            <w:webHidden/>
          </w:rPr>
        </w:r>
        <w:r>
          <w:rPr>
            <w:noProof/>
            <w:webHidden/>
          </w:rPr>
          <w:fldChar w:fldCharType="separate"/>
        </w:r>
        <w:r>
          <w:rPr>
            <w:noProof/>
            <w:webHidden/>
          </w:rPr>
          <w:t>17</w:t>
        </w:r>
        <w:r>
          <w:rPr>
            <w:noProof/>
            <w:webHidden/>
          </w:rPr>
          <w:fldChar w:fldCharType="end"/>
        </w:r>
      </w:hyperlink>
    </w:p>
    <w:p w14:paraId="07C26D44" w14:textId="689B5E49"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4" w:history="1">
        <w:r w:rsidRPr="00D55595">
          <w:rPr>
            <w:rStyle w:val="Hyperlink"/>
            <w:noProof/>
          </w:rPr>
          <w:t>Abbildung 8</w:t>
        </w:r>
        <w:r w:rsidRPr="00D55595">
          <w:rPr>
            <w:rStyle w:val="Hyperlink"/>
            <w:rFonts w:ascii="Calibri" w:eastAsia="Calibri" w:hAnsi="Calibri" w:cs="Times New Roman"/>
            <w:noProof/>
          </w:rPr>
          <w:t>:</w:t>
        </w:r>
        <w:r w:rsidRPr="00D55595">
          <w:rPr>
            <w:rStyle w:val="Hyperlink"/>
            <w:noProof/>
          </w:rPr>
          <w:t xml:space="preserve"> Front-End: Mitarbeiter löschen</w:t>
        </w:r>
        <w:r>
          <w:rPr>
            <w:noProof/>
            <w:webHidden/>
          </w:rPr>
          <w:tab/>
        </w:r>
        <w:r>
          <w:rPr>
            <w:noProof/>
            <w:webHidden/>
          </w:rPr>
          <w:fldChar w:fldCharType="begin"/>
        </w:r>
        <w:r>
          <w:rPr>
            <w:noProof/>
            <w:webHidden/>
          </w:rPr>
          <w:instrText xml:space="preserve"> PAGEREF _Toc94518344 \h </w:instrText>
        </w:r>
        <w:r>
          <w:rPr>
            <w:noProof/>
            <w:webHidden/>
          </w:rPr>
        </w:r>
        <w:r>
          <w:rPr>
            <w:noProof/>
            <w:webHidden/>
          </w:rPr>
          <w:fldChar w:fldCharType="separate"/>
        </w:r>
        <w:r>
          <w:rPr>
            <w:noProof/>
            <w:webHidden/>
          </w:rPr>
          <w:t>18</w:t>
        </w:r>
        <w:r>
          <w:rPr>
            <w:noProof/>
            <w:webHidden/>
          </w:rPr>
          <w:fldChar w:fldCharType="end"/>
        </w:r>
      </w:hyperlink>
    </w:p>
    <w:p w14:paraId="48E6857F" w14:textId="238DCCA3"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5" w:history="1">
        <w:r w:rsidRPr="00D55595">
          <w:rPr>
            <w:rStyle w:val="Hyperlink"/>
            <w:noProof/>
          </w:rPr>
          <w:t>Abbildung 9</w:t>
        </w:r>
        <w:r w:rsidRPr="00D55595">
          <w:rPr>
            <w:rStyle w:val="Hyperlink"/>
            <w:rFonts w:ascii="Calibri" w:eastAsia="Calibri" w:hAnsi="Calibri" w:cs="Times New Roman"/>
            <w:noProof/>
          </w:rPr>
          <w:t>:</w:t>
        </w:r>
        <w:r w:rsidRPr="00D55595">
          <w:rPr>
            <w:rStyle w:val="Hyperlink"/>
            <w:noProof/>
          </w:rPr>
          <w:t xml:space="preserve"> Front-End: Zielsystem-Konfiguration</w:t>
        </w:r>
        <w:r>
          <w:rPr>
            <w:noProof/>
            <w:webHidden/>
          </w:rPr>
          <w:tab/>
        </w:r>
        <w:r>
          <w:rPr>
            <w:noProof/>
            <w:webHidden/>
          </w:rPr>
          <w:fldChar w:fldCharType="begin"/>
        </w:r>
        <w:r>
          <w:rPr>
            <w:noProof/>
            <w:webHidden/>
          </w:rPr>
          <w:instrText xml:space="preserve"> PAGEREF _Toc94518345 \h </w:instrText>
        </w:r>
        <w:r>
          <w:rPr>
            <w:noProof/>
            <w:webHidden/>
          </w:rPr>
        </w:r>
        <w:r>
          <w:rPr>
            <w:noProof/>
            <w:webHidden/>
          </w:rPr>
          <w:fldChar w:fldCharType="separate"/>
        </w:r>
        <w:r>
          <w:rPr>
            <w:noProof/>
            <w:webHidden/>
          </w:rPr>
          <w:t>18</w:t>
        </w:r>
        <w:r>
          <w:rPr>
            <w:noProof/>
            <w:webHidden/>
          </w:rPr>
          <w:fldChar w:fldCharType="end"/>
        </w:r>
      </w:hyperlink>
    </w:p>
    <w:p w14:paraId="4E9C3107" w14:textId="2ADA2F83"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6" w:history="1">
        <w:r w:rsidRPr="00D55595">
          <w:rPr>
            <w:rStyle w:val="Hyperlink"/>
            <w:noProof/>
          </w:rPr>
          <w:t>Abbildung 10: Front-End: Zielsystem-Konfiguration bearbeiten</w:t>
        </w:r>
        <w:r>
          <w:rPr>
            <w:noProof/>
            <w:webHidden/>
          </w:rPr>
          <w:tab/>
        </w:r>
        <w:r>
          <w:rPr>
            <w:noProof/>
            <w:webHidden/>
          </w:rPr>
          <w:fldChar w:fldCharType="begin"/>
        </w:r>
        <w:r>
          <w:rPr>
            <w:noProof/>
            <w:webHidden/>
          </w:rPr>
          <w:instrText xml:space="preserve"> PAGEREF _Toc94518346 \h </w:instrText>
        </w:r>
        <w:r>
          <w:rPr>
            <w:noProof/>
            <w:webHidden/>
          </w:rPr>
        </w:r>
        <w:r>
          <w:rPr>
            <w:noProof/>
            <w:webHidden/>
          </w:rPr>
          <w:fldChar w:fldCharType="separate"/>
        </w:r>
        <w:r>
          <w:rPr>
            <w:noProof/>
            <w:webHidden/>
          </w:rPr>
          <w:t>19</w:t>
        </w:r>
        <w:r>
          <w:rPr>
            <w:noProof/>
            <w:webHidden/>
          </w:rPr>
          <w:fldChar w:fldCharType="end"/>
        </w:r>
      </w:hyperlink>
    </w:p>
    <w:p w14:paraId="5911B5DA" w14:textId="2CDFF37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7" w:history="1">
        <w:r w:rsidRPr="00D55595">
          <w:rPr>
            <w:rStyle w:val="Hyperlink"/>
            <w:noProof/>
          </w:rPr>
          <w:t>Abbildung 11</w:t>
        </w:r>
        <w:r w:rsidRPr="00D55595">
          <w:rPr>
            <w:rStyle w:val="Hyperlink"/>
            <w:rFonts w:ascii="Calibri" w:eastAsia="Calibri" w:hAnsi="Calibri" w:cs="Times New Roman"/>
            <w:noProof/>
          </w:rPr>
          <w:t>:</w:t>
        </w:r>
        <w:r w:rsidRPr="00D55595">
          <w:rPr>
            <w:rStyle w:val="Hyperlink"/>
            <w:noProof/>
          </w:rPr>
          <w:t xml:space="preserve"> Front-End: Zielsystem-Konfiguration löschen</w:t>
        </w:r>
        <w:r>
          <w:rPr>
            <w:noProof/>
            <w:webHidden/>
          </w:rPr>
          <w:tab/>
        </w:r>
        <w:r>
          <w:rPr>
            <w:noProof/>
            <w:webHidden/>
          </w:rPr>
          <w:fldChar w:fldCharType="begin"/>
        </w:r>
        <w:r>
          <w:rPr>
            <w:noProof/>
            <w:webHidden/>
          </w:rPr>
          <w:instrText xml:space="preserve"> PAGEREF _Toc94518347 \h </w:instrText>
        </w:r>
        <w:r>
          <w:rPr>
            <w:noProof/>
            <w:webHidden/>
          </w:rPr>
        </w:r>
        <w:r>
          <w:rPr>
            <w:noProof/>
            <w:webHidden/>
          </w:rPr>
          <w:fldChar w:fldCharType="separate"/>
        </w:r>
        <w:r>
          <w:rPr>
            <w:noProof/>
            <w:webHidden/>
          </w:rPr>
          <w:t>19</w:t>
        </w:r>
        <w:r>
          <w:rPr>
            <w:noProof/>
            <w:webHidden/>
          </w:rPr>
          <w:fldChar w:fldCharType="end"/>
        </w:r>
      </w:hyperlink>
    </w:p>
    <w:p w14:paraId="177A6402" w14:textId="3D09AD8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8" w:history="1">
        <w:r w:rsidRPr="00D55595">
          <w:rPr>
            <w:rStyle w:val="Hyperlink"/>
            <w:noProof/>
          </w:rPr>
          <w:t>Abbildung 12: Front-End: Zielsystem-Zustand</w:t>
        </w:r>
        <w:r>
          <w:rPr>
            <w:noProof/>
            <w:webHidden/>
          </w:rPr>
          <w:tab/>
        </w:r>
        <w:r>
          <w:rPr>
            <w:noProof/>
            <w:webHidden/>
          </w:rPr>
          <w:fldChar w:fldCharType="begin"/>
        </w:r>
        <w:r>
          <w:rPr>
            <w:noProof/>
            <w:webHidden/>
          </w:rPr>
          <w:instrText xml:space="preserve"> PAGEREF _Toc94518348 \h </w:instrText>
        </w:r>
        <w:r>
          <w:rPr>
            <w:noProof/>
            <w:webHidden/>
          </w:rPr>
        </w:r>
        <w:r>
          <w:rPr>
            <w:noProof/>
            <w:webHidden/>
          </w:rPr>
          <w:fldChar w:fldCharType="separate"/>
        </w:r>
        <w:r>
          <w:rPr>
            <w:noProof/>
            <w:webHidden/>
          </w:rPr>
          <w:t>20</w:t>
        </w:r>
        <w:r>
          <w:rPr>
            <w:noProof/>
            <w:webHidden/>
          </w:rPr>
          <w:fldChar w:fldCharType="end"/>
        </w:r>
      </w:hyperlink>
    </w:p>
    <w:p w14:paraId="4D5B6536" w14:textId="51A0290C"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49" w:history="1">
        <w:r w:rsidRPr="00D55595">
          <w:rPr>
            <w:rStyle w:val="Hyperlink"/>
            <w:noProof/>
          </w:rPr>
          <w:t>Abbildung 13: Zielsystem-Zustand CSV</w:t>
        </w:r>
        <w:r>
          <w:rPr>
            <w:noProof/>
            <w:webHidden/>
          </w:rPr>
          <w:tab/>
        </w:r>
        <w:r>
          <w:rPr>
            <w:noProof/>
            <w:webHidden/>
          </w:rPr>
          <w:fldChar w:fldCharType="begin"/>
        </w:r>
        <w:r>
          <w:rPr>
            <w:noProof/>
            <w:webHidden/>
          </w:rPr>
          <w:instrText xml:space="preserve"> PAGEREF _Toc94518349 \h </w:instrText>
        </w:r>
        <w:r>
          <w:rPr>
            <w:noProof/>
            <w:webHidden/>
          </w:rPr>
        </w:r>
        <w:r>
          <w:rPr>
            <w:noProof/>
            <w:webHidden/>
          </w:rPr>
          <w:fldChar w:fldCharType="separate"/>
        </w:r>
        <w:r>
          <w:rPr>
            <w:noProof/>
            <w:webHidden/>
          </w:rPr>
          <w:t>21</w:t>
        </w:r>
        <w:r>
          <w:rPr>
            <w:noProof/>
            <w:webHidden/>
          </w:rPr>
          <w:fldChar w:fldCharType="end"/>
        </w:r>
      </w:hyperlink>
    </w:p>
    <w:p w14:paraId="4646A335" w14:textId="47D8062C"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50" w:history="1">
        <w:r w:rsidRPr="00D55595">
          <w:rPr>
            <w:rStyle w:val="Hyperlink"/>
            <w:noProof/>
          </w:rPr>
          <w:t>Abbildung 14: Front-End: Zielsystem-Zustand: JSON</w:t>
        </w:r>
        <w:r>
          <w:rPr>
            <w:noProof/>
            <w:webHidden/>
          </w:rPr>
          <w:tab/>
        </w:r>
        <w:r>
          <w:rPr>
            <w:noProof/>
            <w:webHidden/>
          </w:rPr>
          <w:fldChar w:fldCharType="begin"/>
        </w:r>
        <w:r>
          <w:rPr>
            <w:noProof/>
            <w:webHidden/>
          </w:rPr>
          <w:instrText xml:space="preserve"> PAGEREF _Toc94518350 \h </w:instrText>
        </w:r>
        <w:r>
          <w:rPr>
            <w:noProof/>
            <w:webHidden/>
          </w:rPr>
        </w:r>
        <w:r>
          <w:rPr>
            <w:noProof/>
            <w:webHidden/>
          </w:rPr>
          <w:fldChar w:fldCharType="separate"/>
        </w:r>
        <w:r>
          <w:rPr>
            <w:noProof/>
            <w:webHidden/>
          </w:rPr>
          <w:t>21</w:t>
        </w:r>
        <w:r>
          <w:rPr>
            <w:noProof/>
            <w:webHidden/>
          </w:rPr>
          <w:fldChar w:fldCharType="end"/>
        </w:r>
      </w:hyperlink>
    </w:p>
    <w:p w14:paraId="1EEFF2E3" w14:textId="5BDC4DFD"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51" w:history="1">
        <w:r w:rsidRPr="00D55595">
          <w:rPr>
            <w:rStyle w:val="Hyperlink"/>
            <w:noProof/>
          </w:rPr>
          <w:t>Abbildung 15: Front-End: Zielsystem-Zustand LDAP</w:t>
        </w:r>
        <w:r>
          <w:rPr>
            <w:noProof/>
            <w:webHidden/>
          </w:rPr>
          <w:tab/>
        </w:r>
        <w:r>
          <w:rPr>
            <w:noProof/>
            <w:webHidden/>
          </w:rPr>
          <w:fldChar w:fldCharType="begin"/>
        </w:r>
        <w:r>
          <w:rPr>
            <w:noProof/>
            <w:webHidden/>
          </w:rPr>
          <w:instrText xml:space="preserve"> PAGEREF _Toc94518351 \h </w:instrText>
        </w:r>
        <w:r>
          <w:rPr>
            <w:noProof/>
            <w:webHidden/>
          </w:rPr>
        </w:r>
        <w:r>
          <w:rPr>
            <w:noProof/>
            <w:webHidden/>
          </w:rPr>
          <w:fldChar w:fldCharType="separate"/>
        </w:r>
        <w:r>
          <w:rPr>
            <w:noProof/>
            <w:webHidden/>
          </w:rPr>
          <w:t>22</w:t>
        </w:r>
        <w:r>
          <w:rPr>
            <w:noProof/>
            <w:webHidden/>
          </w:rPr>
          <w:fldChar w:fldCharType="end"/>
        </w:r>
      </w:hyperlink>
    </w:p>
    <w:p w14:paraId="76459EA4" w14:textId="04DF45BD"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52" w:history="1">
        <w:r w:rsidRPr="00D55595">
          <w:rPr>
            <w:rStyle w:val="Hyperlink"/>
            <w:noProof/>
          </w:rPr>
          <w:t>Abbildung 16: Front-End: Zielsystem-Zustand bearbeiten</w:t>
        </w:r>
        <w:r>
          <w:rPr>
            <w:noProof/>
            <w:webHidden/>
          </w:rPr>
          <w:tab/>
        </w:r>
        <w:r>
          <w:rPr>
            <w:noProof/>
            <w:webHidden/>
          </w:rPr>
          <w:fldChar w:fldCharType="begin"/>
        </w:r>
        <w:r>
          <w:rPr>
            <w:noProof/>
            <w:webHidden/>
          </w:rPr>
          <w:instrText xml:space="preserve"> PAGEREF _Toc94518352 \h </w:instrText>
        </w:r>
        <w:r>
          <w:rPr>
            <w:noProof/>
            <w:webHidden/>
          </w:rPr>
        </w:r>
        <w:r>
          <w:rPr>
            <w:noProof/>
            <w:webHidden/>
          </w:rPr>
          <w:fldChar w:fldCharType="separate"/>
        </w:r>
        <w:r>
          <w:rPr>
            <w:noProof/>
            <w:webHidden/>
          </w:rPr>
          <w:t>22</w:t>
        </w:r>
        <w:r>
          <w:rPr>
            <w:noProof/>
            <w:webHidden/>
          </w:rPr>
          <w:fldChar w:fldCharType="end"/>
        </w:r>
      </w:hyperlink>
    </w:p>
    <w:p w14:paraId="67E3F1E9" w14:textId="00B927D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53" w:history="1">
        <w:r w:rsidRPr="00D55595">
          <w:rPr>
            <w:rStyle w:val="Hyperlink"/>
            <w:noProof/>
          </w:rPr>
          <w:t>Abbildung 17: Front-End: Zielsystem-Zustand löschen</w:t>
        </w:r>
        <w:r>
          <w:rPr>
            <w:noProof/>
            <w:webHidden/>
          </w:rPr>
          <w:tab/>
        </w:r>
        <w:r>
          <w:rPr>
            <w:noProof/>
            <w:webHidden/>
          </w:rPr>
          <w:fldChar w:fldCharType="begin"/>
        </w:r>
        <w:r>
          <w:rPr>
            <w:noProof/>
            <w:webHidden/>
          </w:rPr>
          <w:instrText xml:space="preserve"> PAGEREF _Toc94518353 \h </w:instrText>
        </w:r>
        <w:r>
          <w:rPr>
            <w:noProof/>
            <w:webHidden/>
          </w:rPr>
        </w:r>
        <w:r>
          <w:rPr>
            <w:noProof/>
            <w:webHidden/>
          </w:rPr>
          <w:fldChar w:fldCharType="separate"/>
        </w:r>
        <w:r>
          <w:rPr>
            <w:noProof/>
            <w:webHidden/>
          </w:rPr>
          <w:t>23</w:t>
        </w:r>
        <w:r>
          <w:rPr>
            <w:noProof/>
            <w:webHidden/>
          </w:rPr>
          <w:fldChar w:fldCharType="end"/>
        </w:r>
      </w:hyperlink>
    </w:p>
    <w:p w14:paraId="2EC46D0F" w14:textId="6C829E51" w:rsidR="00582CCB" w:rsidRDefault="00582CCB">
      <w:pPr>
        <w:pStyle w:val="Abbildungsverzeichnis"/>
        <w:tabs>
          <w:tab w:val="right" w:leader="dot" w:pos="9401"/>
        </w:tabs>
        <w:rPr>
          <w:rFonts w:asciiTheme="minorHAnsi" w:eastAsiaTheme="minorEastAsia" w:hAnsiTheme="minorHAnsi"/>
          <w:noProof/>
          <w:lang w:val="de-DE" w:eastAsia="ja-JP"/>
        </w:rPr>
      </w:pPr>
      <w:hyperlink r:id="rId104" w:anchor="_Toc94518354" w:history="1">
        <w:r w:rsidRPr="00D55595">
          <w:rPr>
            <w:rStyle w:val="Hyperlink"/>
            <w:noProof/>
          </w:rPr>
          <w:t>Abbildung 18: Employee Entity</w:t>
        </w:r>
        <w:r>
          <w:rPr>
            <w:noProof/>
            <w:webHidden/>
          </w:rPr>
          <w:tab/>
        </w:r>
        <w:r>
          <w:rPr>
            <w:noProof/>
            <w:webHidden/>
          </w:rPr>
          <w:fldChar w:fldCharType="begin"/>
        </w:r>
        <w:r>
          <w:rPr>
            <w:noProof/>
            <w:webHidden/>
          </w:rPr>
          <w:instrText xml:space="preserve"> PAGEREF _Toc94518354 \h </w:instrText>
        </w:r>
        <w:r>
          <w:rPr>
            <w:noProof/>
            <w:webHidden/>
          </w:rPr>
        </w:r>
        <w:r>
          <w:rPr>
            <w:noProof/>
            <w:webHidden/>
          </w:rPr>
          <w:fldChar w:fldCharType="separate"/>
        </w:r>
        <w:r>
          <w:rPr>
            <w:noProof/>
            <w:webHidden/>
          </w:rPr>
          <w:t>25</w:t>
        </w:r>
        <w:r>
          <w:rPr>
            <w:noProof/>
            <w:webHidden/>
          </w:rPr>
          <w:fldChar w:fldCharType="end"/>
        </w:r>
      </w:hyperlink>
    </w:p>
    <w:p w14:paraId="4098A421" w14:textId="120A00DD" w:rsidR="00582CCB" w:rsidRDefault="00582CCB">
      <w:pPr>
        <w:pStyle w:val="Abbildungsverzeichnis"/>
        <w:tabs>
          <w:tab w:val="right" w:leader="dot" w:pos="9401"/>
        </w:tabs>
        <w:rPr>
          <w:rFonts w:asciiTheme="minorHAnsi" w:eastAsiaTheme="minorEastAsia" w:hAnsiTheme="minorHAnsi"/>
          <w:noProof/>
          <w:lang w:val="de-DE" w:eastAsia="ja-JP"/>
        </w:rPr>
      </w:pPr>
      <w:hyperlink r:id="rId105" w:anchor="_Toc94518355" w:history="1">
        <w:r w:rsidRPr="00D55595">
          <w:rPr>
            <w:rStyle w:val="Hyperlink"/>
            <w:noProof/>
          </w:rPr>
          <w:t>Abbildung 19: Java Projektstruktur</w:t>
        </w:r>
        <w:r>
          <w:rPr>
            <w:noProof/>
            <w:webHidden/>
          </w:rPr>
          <w:tab/>
        </w:r>
        <w:r>
          <w:rPr>
            <w:noProof/>
            <w:webHidden/>
          </w:rPr>
          <w:fldChar w:fldCharType="begin"/>
        </w:r>
        <w:r>
          <w:rPr>
            <w:noProof/>
            <w:webHidden/>
          </w:rPr>
          <w:instrText xml:space="preserve"> PAGEREF _Toc94518355 \h </w:instrText>
        </w:r>
        <w:r>
          <w:rPr>
            <w:noProof/>
            <w:webHidden/>
          </w:rPr>
        </w:r>
        <w:r>
          <w:rPr>
            <w:noProof/>
            <w:webHidden/>
          </w:rPr>
          <w:fldChar w:fldCharType="separate"/>
        </w:r>
        <w:r>
          <w:rPr>
            <w:noProof/>
            <w:webHidden/>
          </w:rPr>
          <w:t>25</w:t>
        </w:r>
        <w:r>
          <w:rPr>
            <w:noProof/>
            <w:webHidden/>
          </w:rPr>
          <w:fldChar w:fldCharType="end"/>
        </w:r>
      </w:hyperlink>
    </w:p>
    <w:p w14:paraId="3ADD4AFF" w14:textId="4E1B625C" w:rsidR="00582CCB" w:rsidRDefault="00582CCB">
      <w:pPr>
        <w:pStyle w:val="Abbildungsverzeichnis"/>
        <w:tabs>
          <w:tab w:val="right" w:leader="dot" w:pos="9401"/>
        </w:tabs>
        <w:rPr>
          <w:rFonts w:asciiTheme="minorHAnsi" w:eastAsiaTheme="minorEastAsia" w:hAnsiTheme="minorHAnsi"/>
          <w:noProof/>
          <w:lang w:val="de-DE" w:eastAsia="ja-JP"/>
        </w:rPr>
      </w:pPr>
      <w:hyperlink r:id="rId106" w:anchor="_Toc94518356" w:history="1">
        <w:r w:rsidRPr="00D55595">
          <w:rPr>
            <w:rStyle w:val="Hyperlink"/>
            <w:noProof/>
          </w:rPr>
          <w:t>Abbildung 20: JSON Requestbody</w:t>
        </w:r>
        <w:r>
          <w:rPr>
            <w:noProof/>
            <w:webHidden/>
          </w:rPr>
          <w:tab/>
        </w:r>
        <w:r>
          <w:rPr>
            <w:noProof/>
            <w:webHidden/>
          </w:rPr>
          <w:fldChar w:fldCharType="begin"/>
        </w:r>
        <w:r>
          <w:rPr>
            <w:noProof/>
            <w:webHidden/>
          </w:rPr>
          <w:instrText xml:space="preserve"> PAGEREF _Toc94518356 \h </w:instrText>
        </w:r>
        <w:r>
          <w:rPr>
            <w:noProof/>
            <w:webHidden/>
          </w:rPr>
        </w:r>
        <w:r>
          <w:rPr>
            <w:noProof/>
            <w:webHidden/>
          </w:rPr>
          <w:fldChar w:fldCharType="separate"/>
        </w:r>
        <w:r>
          <w:rPr>
            <w:noProof/>
            <w:webHidden/>
          </w:rPr>
          <w:t>26</w:t>
        </w:r>
        <w:r>
          <w:rPr>
            <w:noProof/>
            <w:webHidden/>
          </w:rPr>
          <w:fldChar w:fldCharType="end"/>
        </w:r>
      </w:hyperlink>
    </w:p>
    <w:p w14:paraId="5692FDA4" w14:textId="28910299" w:rsidR="00582CCB" w:rsidRDefault="00582CCB">
      <w:pPr>
        <w:pStyle w:val="Abbildungsverzeichnis"/>
        <w:tabs>
          <w:tab w:val="right" w:leader="dot" w:pos="9401"/>
        </w:tabs>
        <w:rPr>
          <w:rFonts w:asciiTheme="minorHAnsi" w:eastAsiaTheme="minorEastAsia" w:hAnsiTheme="minorHAnsi"/>
          <w:noProof/>
          <w:lang w:val="de-DE" w:eastAsia="ja-JP"/>
        </w:rPr>
      </w:pPr>
      <w:hyperlink r:id="rId107" w:anchor="_Toc94518357" w:history="1">
        <w:r w:rsidRPr="00D55595">
          <w:rPr>
            <w:rStyle w:val="Hyperlink"/>
            <w:noProof/>
          </w:rPr>
          <w:t>Abbildung 21: Employee Post Methode</w:t>
        </w:r>
        <w:r>
          <w:rPr>
            <w:noProof/>
            <w:webHidden/>
          </w:rPr>
          <w:tab/>
        </w:r>
        <w:r>
          <w:rPr>
            <w:noProof/>
            <w:webHidden/>
          </w:rPr>
          <w:fldChar w:fldCharType="begin"/>
        </w:r>
        <w:r>
          <w:rPr>
            <w:noProof/>
            <w:webHidden/>
          </w:rPr>
          <w:instrText xml:space="preserve"> PAGEREF _Toc94518357 \h </w:instrText>
        </w:r>
        <w:r>
          <w:rPr>
            <w:noProof/>
            <w:webHidden/>
          </w:rPr>
        </w:r>
        <w:r>
          <w:rPr>
            <w:noProof/>
            <w:webHidden/>
          </w:rPr>
          <w:fldChar w:fldCharType="separate"/>
        </w:r>
        <w:r>
          <w:rPr>
            <w:noProof/>
            <w:webHidden/>
          </w:rPr>
          <w:t>26</w:t>
        </w:r>
        <w:r>
          <w:rPr>
            <w:noProof/>
            <w:webHidden/>
          </w:rPr>
          <w:fldChar w:fldCharType="end"/>
        </w:r>
      </w:hyperlink>
    </w:p>
    <w:p w14:paraId="601950B9" w14:textId="4567BC25" w:rsidR="00582CCB" w:rsidRDefault="00582CCB">
      <w:pPr>
        <w:pStyle w:val="Abbildungsverzeichnis"/>
        <w:tabs>
          <w:tab w:val="right" w:leader="dot" w:pos="9401"/>
        </w:tabs>
        <w:rPr>
          <w:rFonts w:asciiTheme="minorHAnsi" w:eastAsiaTheme="minorEastAsia" w:hAnsiTheme="minorHAnsi"/>
          <w:noProof/>
          <w:lang w:val="de-DE" w:eastAsia="ja-JP"/>
        </w:rPr>
      </w:pPr>
      <w:hyperlink r:id="rId108" w:anchor="_Toc94518358" w:history="1">
        <w:r w:rsidRPr="00D55595">
          <w:rPr>
            <w:rStyle w:val="Hyperlink"/>
            <w:noProof/>
          </w:rPr>
          <w:t>Abbildung 22: EmployeeRepository</w:t>
        </w:r>
        <w:r>
          <w:rPr>
            <w:noProof/>
            <w:webHidden/>
          </w:rPr>
          <w:tab/>
        </w:r>
        <w:r>
          <w:rPr>
            <w:noProof/>
            <w:webHidden/>
          </w:rPr>
          <w:fldChar w:fldCharType="begin"/>
        </w:r>
        <w:r>
          <w:rPr>
            <w:noProof/>
            <w:webHidden/>
          </w:rPr>
          <w:instrText xml:space="preserve"> PAGEREF _Toc94518358 \h </w:instrText>
        </w:r>
        <w:r>
          <w:rPr>
            <w:noProof/>
            <w:webHidden/>
          </w:rPr>
        </w:r>
        <w:r>
          <w:rPr>
            <w:noProof/>
            <w:webHidden/>
          </w:rPr>
          <w:fldChar w:fldCharType="separate"/>
        </w:r>
        <w:r>
          <w:rPr>
            <w:noProof/>
            <w:webHidden/>
          </w:rPr>
          <w:t>26</w:t>
        </w:r>
        <w:r>
          <w:rPr>
            <w:noProof/>
            <w:webHidden/>
          </w:rPr>
          <w:fldChar w:fldCharType="end"/>
        </w:r>
      </w:hyperlink>
    </w:p>
    <w:p w14:paraId="463AA25F" w14:textId="3FEDC5A8"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59" w:history="1">
        <w:r w:rsidRPr="00D55595">
          <w:rPr>
            <w:rStyle w:val="Hyperlink"/>
            <w:noProof/>
          </w:rPr>
          <w:t>Abbildung 23: Initialisierung eines Controllers mit dem Repository</w:t>
        </w:r>
        <w:r>
          <w:rPr>
            <w:noProof/>
            <w:webHidden/>
          </w:rPr>
          <w:tab/>
        </w:r>
        <w:r>
          <w:rPr>
            <w:noProof/>
            <w:webHidden/>
          </w:rPr>
          <w:fldChar w:fldCharType="begin"/>
        </w:r>
        <w:r>
          <w:rPr>
            <w:noProof/>
            <w:webHidden/>
          </w:rPr>
          <w:instrText xml:space="preserve"> PAGEREF _Toc94518359 \h </w:instrText>
        </w:r>
        <w:r>
          <w:rPr>
            <w:noProof/>
            <w:webHidden/>
          </w:rPr>
        </w:r>
        <w:r>
          <w:rPr>
            <w:noProof/>
            <w:webHidden/>
          </w:rPr>
          <w:fldChar w:fldCharType="separate"/>
        </w:r>
        <w:r>
          <w:rPr>
            <w:noProof/>
            <w:webHidden/>
          </w:rPr>
          <w:t>27</w:t>
        </w:r>
        <w:r>
          <w:rPr>
            <w:noProof/>
            <w:webHidden/>
          </w:rPr>
          <w:fldChar w:fldCharType="end"/>
        </w:r>
      </w:hyperlink>
    </w:p>
    <w:p w14:paraId="5273F632" w14:textId="58AA0085" w:rsidR="00582CCB" w:rsidRDefault="00582CCB">
      <w:pPr>
        <w:pStyle w:val="Abbildungsverzeichnis"/>
        <w:tabs>
          <w:tab w:val="right" w:leader="dot" w:pos="9401"/>
        </w:tabs>
        <w:rPr>
          <w:rFonts w:asciiTheme="minorHAnsi" w:eastAsiaTheme="minorEastAsia" w:hAnsiTheme="minorHAnsi"/>
          <w:noProof/>
          <w:lang w:val="de-DE" w:eastAsia="ja-JP"/>
        </w:rPr>
      </w:pPr>
      <w:hyperlink r:id="rId109" w:anchor="_Toc94518360" w:history="1">
        <w:r w:rsidRPr="00D55595">
          <w:rPr>
            <w:rStyle w:val="Hyperlink"/>
            <w:noProof/>
          </w:rPr>
          <w:t>Abbildung 24: EmployeeBadRequestException Klasse</w:t>
        </w:r>
        <w:r>
          <w:rPr>
            <w:noProof/>
            <w:webHidden/>
          </w:rPr>
          <w:tab/>
        </w:r>
        <w:r>
          <w:rPr>
            <w:noProof/>
            <w:webHidden/>
          </w:rPr>
          <w:fldChar w:fldCharType="begin"/>
        </w:r>
        <w:r>
          <w:rPr>
            <w:noProof/>
            <w:webHidden/>
          </w:rPr>
          <w:instrText xml:space="preserve"> PAGEREF _Toc94518360 \h </w:instrText>
        </w:r>
        <w:r>
          <w:rPr>
            <w:noProof/>
            <w:webHidden/>
          </w:rPr>
        </w:r>
        <w:r>
          <w:rPr>
            <w:noProof/>
            <w:webHidden/>
          </w:rPr>
          <w:fldChar w:fldCharType="separate"/>
        </w:r>
        <w:r>
          <w:rPr>
            <w:noProof/>
            <w:webHidden/>
          </w:rPr>
          <w:t>28</w:t>
        </w:r>
        <w:r>
          <w:rPr>
            <w:noProof/>
            <w:webHidden/>
          </w:rPr>
          <w:fldChar w:fldCharType="end"/>
        </w:r>
      </w:hyperlink>
    </w:p>
    <w:p w14:paraId="45B8B448" w14:textId="5656BFA5" w:rsidR="00582CCB" w:rsidRDefault="00582CCB">
      <w:pPr>
        <w:pStyle w:val="Abbildungsverzeichnis"/>
        <w:tabs>
          <w:tab w:val="right" w:leader="dot" w:pos="9401"/>
        </w:tabs>
        <w:rPr>
          <w:rFonts w:asciiTheme="minorHAnsi" w:eastAsiaTheme="minorEastAsia" w:hAnsiTheme="minorHAnsi"/>
          <w:noProof/>
          <w:lang w:val="de-DE" w:eastAsia="ja-JP"/>
        </w:rPr>
      </w:pPr>
      <w:hyperlink r:id="rId110" w:anchor="_Toc94518361" w:history="1">
        <w:r w:rsidRPr="00D55595">
          <w:rPr>
            <w:rStyle w:val="Hyperlink"/>
            <w:noProof/>
          </w:rPr>
          <w:t>Abbildung 25: EmployeeBadRequestAdvice Klasse</w:t>
        </w:r>
        <w:r>
          <w:rPr>
            <w:noProof/>
            <w:webHidden/>
          </w:rPr>
          <w:tab/>
        </w:r>
        <w:r>
          <w:rPr>
            <w:noProof/>
            <w:webHidden/>
          </w:rPr>
          <w:fldChar w:fldCharType="begin"/>
        </w:r>
        <w:r>
          <w:rPr>
            <w:noProof/>
            <w:webHidden/>
          </w:rPr>
          <w:instrText xml:space="preserve"> PAGEREF _Toc94518361 \h </w:instrText>
        </w:r>
        <w:r>
          <w:rPr>
            <w:noProof/>
            <w:webHidden/>
          </w:rPr>
        </w:r>
        <w:r>
          <w:rPr>
            <w:noProof/>
            <w:webHidden/>
          </w:rPr>
          <w:fldChar w:fldCharType="separate"/>
        </w:r>
        <w:r>
          <w:rPr>
            <w:noProof/>
            <w:webHidden/>
          </w:rPr>
          <w:t>29</w:t>
        </w:r>
        <w:r>
          <w:rPr>
            <w:noProof/>
            <w:webHidden/>
          </w:rPr>
          <w:fldChar w:fldCharType="end"/>
        </w:r>
      </w:hyperlink>
    </w:p>
    <w:p w14:paraId="59E8F902" w14:textId="37C1D64A" w:rsidR="00582CCB" w:rsidRDefault="00582CCB">
      <w:pPr>
        <w:pStyle w:val="Abbildungsverzeichnis"/>
        <w:tabs>
          <w:tab w:val="right" w:leader="dot" w:pos="9401"/>
        </w:tabs>
        <w:rPr>
          <w:rFonts w:asciiTheme="minorHAnsi" w:eastAsiaTheme="minorEastAsia" w:hAnsiTheme="minorHAnsi"/>
          <w:noProof/>
          <w:lang w:val="de-DE" w:eastAsia="ja-JP"/>
        </w:rPr>
      </w:pPr>
      <w:hyperlink r:id="rId111" w:anchor="_Toc94518362" w:history="1">
        <w:r w:rsidRPr="00D55595">
          <w:rPr>
            <w:rStyle w:val="Hyperlink"/>
            <w:noProof/>
          </w:rPr>
          <w:t>Abbildung 26: Ausschnitt Patch Methode – Target State</w:t>
        </w:r>
        <w:r>
          <w:rPr>
            <w:noProof/>
            <w:webHidden/>
          </w:rPr>
          <w:tab/>
        </w:r>
        <w:r>
          <w:rPr>
            <w:noProof/>
            <w:webHidden/>
          </w:rPr>
          <w:fldChar w:fldCharType="begin"/>
        </w:r>
        <w:r>
          <w:rPr>
            <w:noProof/>
            <w:webHidden/>
          </w:rPr>
          <w:instrText xml:space="preserve"> PAGEREF _Toc94518362 \h </w:instrText>
        </w:r>
        <w:r>
          <w:rPr>
            <w:noProof/>
            <w:webHidden/>
          </w:rPr>
        </w:r>
        <w:r>
          <w:rPr>
            <w:noProof/>
            <w:webHidden/>
          </w:rPr>
          <w:fldChar w:fldCharType="separate"/>
        </w:r>
        <w:r>
          <w:rPr>
            <w:noProof/>
            <w:webHidden/>
          </w:rPr>
          <w:t>29</w:t>
        </w:r>
        <w:r>
          <w:rPr>
            <w:noProof/>
            <w:webHidden/>
          </w:rPr>
          <w:fldChar w:fldCharType="end"/>
        </w:r>
      </w:hyperlink>
    </w:p>
    <w:p w14:paraId="59A5AD2C" w14:textId="39199794"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3" w:history="1">
        <w:r w:rsidRPr="00D55595">
          <w:rPr>
            <w:rStyle w:val="Hyperlink"/>
            <w:noProof/>
          </w:rPr>
          <w:t>Abbildung 27: ID Generator</w:t>
        </w:r>
        <w:r>
          <w:rPr>
            <w:noProof/>
            <w:webHidden/>
          </w:rPr>
          <w:tab/>
        </w:r>
        <w:r>
          <w:rPr>
            <w:noProof/>
            <w:webHidden/>
          </w:rPr>
          <w:fldChar w:fldCharType="begin"/>
        </w:r>
        <w:r>
          <w:rPr>
            <w:noProof/>
            <w:webHidden/>
          </w:rPr>
          <w:instrText xml:space="preserve"> PAGEREF _Toc94518363 \h </w:instrText>
        </w:r>
        <w:r>
          <w:rPr>
            <w:noProof/>
            <w:webHidden/>
          </w:rPr>
        </w:r>
        <w:r>
          <w:rPr>
            <w:noProof/>
            <w:webHidden/>
          </w:rPr>
          <w:fldChar w:fldCharType="separate"/>
        </w:r>
        <w:r>
          <w:rPr>
            <w:noProof/>
            <w:webHidden/>
          </w:rPr>
          <w:t>31</w:t>
        </w:r>
        <w:r>
          <w:rPr>
            <w:noProof/>
            <w:webHidden/>
          </w:rPr>
          <w:fldChar w:fldCharType="end"/>
        </w:r>
      </w:hyperlink>
    </w:p>
    <w:p w14:paraId="43F15CF5" w14:textId="535D7B62"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4" w:history="1">
        <w:r w:rsidRPr="00D55595">
          <w:rPr>
            <w:rStyle w:val="Hyperlink"/>
            <w:noProof/>
          </w:rPr>
          <w:t>Abbildung 28: Tabellenschema</w:t>
        </w:r>
        <w:r>
          <w:rPr>
            <w:noProof/>
            <w:webHidden/>
          </w:rPr>
          <w:tab/>
        </w:r>
        <w:r>
          <w:rPr>
            <w:noProof/>
            <w:webHidden/>
          </w:rPr>
          <w:fldChar w:fldCharType="begin"/>
        </w:r>
        <w:r>
          <w:rPr>
            <w:noProof/>
            <w:webHidden/>
          </w:rPr>
          <w:instrText xml:space="preserve"> PAGEREF _Toc94518364 \h </w:instrText>
        </w:r>
        <w:r>
          <w:rPr>
            <w:noProof/>
            <w:webHidden/>
          </w:rPr>
        </w:r>
        <w:r>
          <w:rPr>
            <w:noProof/>
            <w:webHidden/>
          </w:rPr>
          <w:fldChar w:fldCharType="separate"/>
        </w:r>
        <w:r>
          <w:rPr>
            <w:noProof/>
            <w:webHidden/>
          </w:rPr>
          <w:t>35</w:t>
        </w:r>
        <w:r>
          <w:rPr>
            <w:noProof/>
            <w:webHidden/>
          </w:rPr>
          <w:fldChar w:fldCharType="end"/>
        </w:r>
      </w:hyperlink>
    </w:p>
    <w:p w14:paraId="1D87F308" w14:textId="46DED706" w:rsidR="00582CCB" w:rsidRDefault="00582CCB">
      <w:pPr>
        <w:pStyle w:val="Abbildungsverzeichnis"/>
        <w:tabs>
          <w:tab w:val="right" w:leader="dot" w:pos="9401"/>
        </w:tabs>
        <w:rPr>
          <w:rFonts w:asciiTheme="minorHAnsi" w:eastAsiaTheme="minorEastAsia" w:hAnsiTheme="minorHAnsi"/>
          <w:noProof/>
          <w:lang w:val="de-DE" w:eastAsia="ja-JP"/>
        </w:rPr>
      </w:pPr>
      <w:hyperlink r:id="rId112" w:anchor="_Toc94518365" w:history="1">
        <w:r w:rsidRPr="00D55595">
          <w:rPr>
            <w:rStyle w:val="Hyperlink"/>
            <w:noProof/>
          </w:rPr>
          <w:t>Abbildung 29: Tabelle "employee"</w:t>
        </w:r>
        <w:r>
          <w:rPr>
            <w:noProof/>
            <w:webHidden/>
          </w:rPr>
          <w:tab/>
        </w:r>
        <w:r>
          <w:rPr>
            <w:noProof/>
            <w:webHidden/>
          </w:rPr>
          <w:fldChar w:fldCharType="begin"/>
        </w:r>
        <w:r>
          <w:rPr>
            <w:noProof/>
            <w:webHidden/>
          </w:rPr>
          <w:instrText xml:space="preserve"> PAGEREF _Toc94518365 \h </w:instrText>
        </w:r>
        <w:r>
          <w:rPr>
            <w:noProof/>
            <w:webHidden/>
          </w:rPr>
        </w:r>
        <w:r>
          <w:rPr>
            <w:noProof/>
            <w:webHidden/>
          </w:rPr>
          <w:fldChar w:fldCharType="separate"/>
        </w:r>
        <w:r>
          <w:rPr>
            <w:noProof/>
            <w:webHidden/>
          </w:rPr>
          <w:t>36</w:t>
        </w:r>
        <w:r>
          <w:rPr>
            <w:noProof/>
            <w:webHidden/>
          </w:rPr>
          <w:fldChar w:fldCharType="end"/>
        </w:r>
      </w:hyperlink>
    </w:p>
    <w:p w14:paraId="03832D16" w14:textId="00205EC0"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6" w:history="1">
        <w:r w:rsidRPr="00D55595">
          <w:rPr>
            <w:rStyle w:val="Hyperlink"/>
            <w:noProof/>
          </w:rPr>
          <w:t>Abbildung 30: Tabelle "employee"</w:t>
        </w:r>
        <w:r>
          <w:rPr>
            <w:noProof/>
            <w:webHidden/>
          </w:rPr>
          <w:tab/>
        </w:r>
        <w:r>
          <w:rPr>
            <w:noProof/>
            <w:webHidden/>
          </w:rPr>
          <w:fldChar w:fldCharType="begin"/>
        </w:r>
        <w:r>
          <w:rPr>
            <w:noProof/>
            <w:webHidden/>
          </w:rPr>
          <w:instrText xml:space="preserve"> PAGEREF _Toc94518366 \h </w:instrText>
        </w:r>
        <w:r>
          <w:rPr>
            <w:noProof/>
            <w:webHidden/>
          </w:rPr>
        </w:r>
        <w:r>
          <w:rPr>
            <w:noProof/>
            <w:webHidden/>
          </w:rPr>
          <w:fldChar w:fldCharType="separate"/>
        </w:r>
        <w:r>
          <w:rPr>
            <w:noProof/>
            <w:webHidden/>
          </w:rPr>
          <w:t>36</w:t>
        </w:r>
        <w:r>
          <w:rPr>
            <w:noProof/>
            <w:webHidden/>
          </w:rPr>
          <w:fldChar w:fldCharType="end"/>
        </w:r>
      </w:hyperlink>
    </w:p>
    <w:p w14:paraId="5A655ACA" w14:textId="74440D84"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7" w:history="1">
        <w:r w:rsidRPr="00D55595">
          <w:rPr>
            <w:rStyle w:val="Hyperlink"/>
            <w:noProof/>
          </w:rPr>
          <w:t>Abbildung 31: Tabelle "department"</w:t>
        </w:r>
        <w:r>
          <w:rPr>
            <w:noProof/>
            <w:webHidden/>
          </w:rPr>
          <w:tab/>
        </w:r>
        <w:r>
          <w:rPr>
            <w:noProof/>
            <w:webHidden/>
          </w:rPr>
          <w:fldChar w:fldCharType="begin"/>
        </w:r>
        <w:r>
          <w:rPr>
            <w:noProof/>
            <w:webHidden/>
          </w:rPr>
          <w:instrText xml:space="preserve"> PAGEREF _Toc94518367 \h </w:instrText>
        </w:r>
        <w:r>
          <w:rPr>
            <w:noProof/>
            <w:webHidden/>
          </w:rPr>
        </w:r>
        <w:r>
          <w:rPr>
            <w:noProof/>
            <w:webHidden/>
          </w:rPr>
          <w:fldChar w:fldCharType="separate"/>
        </w:r>
        <w:r>
          <w:rPr>
            <w:noProof/>
            <w:webHidden/>
          </w:rPr>
          <w:t>36</w:t>
        </w:r>
        <w:r>
          <w:rPr>
            <w:noProof/>
            <w:webHidden/>
          </w:rPr>
          <w:fldChar w:fldCharType="end"/>
        </w:r>
      </w:hyperlink>
    </w:p>
    <w:p w14:paraId="7D58E141" w14:textId="58135970"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8" w:history="1">
        <w:r w:rsidRPr="00D55595">
          <w:rPr>
            <w:rStyle w:val="Hyperlink"/>
            <w:noProof/>
          </w:rPr>
          <w:t>Abbildung 32: Tabelle "targetconfig"</w:t>
        </w:r>
        <w:r>
          <w:rPr>
            <w:noProof/>
            <w:webHidden/>
          </w:rPr>
          <w:tab/>
        </w:r>
        <w:r>
          <w:rPr>
            <w:noProof/>
            <w:webHidden/>
          </w:rPr>
          <w:fldChar w:fldCharType="begin"/>
        </w:r>
        <w:r>
          <w:rPr>
            <w:noProof/>
            <w:webHidden/>
          </w:rPr>
          <w:instrText xml:space="preserve"> PAGEREF _Toc94518368 \h </w:instrText>
        </w:r>
        <w:r>
          <w:rPr>
            <w:noProof/>
            <w:webHidden/>
          </w:rPr>
        </w:r>
        <w:r>
          <w:rPr>
            <w:noProof/>
            <w:webHidden/>
          </w:rPr>
          <w:fldChar w:fldCharType="separate"/>
        </w:r>
        <w:r>
          <w:rPr>
            <w:noProof/>
            <w:webHidden/>
          </w:rPr>
          <w:t>36</w:t>
        </w:r>
        <w:r>
          <w:rPr>
            <w:noProof/>
            <w:webHidden/>
          </w:rPr>
          <w:fldChar w:fldCharType="end"/>
        </w:r>
      </w:hyperlink>
    </w:p>
    <w:p w14:paraId="55C66DB4" w14:textId="4C1F37F9"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69" w:history="1">
        <w:r w:rsidRPr="00D55595">
          <w:rPr>
            <w:rStyle w:val="Hyperlink"/>
            <w:noProof/>
          </w:rPr>
          <w:t>Abbildung 33: Tabelle "targetstate"</w:t>
        </w:r>
        <w:r>
          <w:rPr>
            <w:noProof/>
            <w:webHidden/>
          </w:rPr>
          <w:tab/>
        </w:r>
        <w:r>
          <w:rPr>
            <w:noProof/>
            <w:webHidden/>
          </w:rPr>
          <w:fldChar w:fldCharType="begin"/>
        </w:r>
        <w:r>
          <w:rPr>
            <w:noProof/>
            <w:webHidden/>
          </w:rPr>
          <w:instrText xml:space="preserve"> PAGEREF _Toc94518369 \h </w:instrText>
        </w:r>
        <w:r>
          <w:rPr>
            <w:noProof/>
            <w:webHidden/>
          </w:rPr>
        </w:r>
        <w:r>
          <w:rPr>
            <w:noProof/>
            <w:webHidden/>
          </w:rPr>
          <w:fldChar w:fldCharType="separate"/>
        </w:r>
        <w:r>
          <w:rPr>
            <w:noProof/>
            <w:webHidden/>
          </w:rPr>
          <w:t>37</w:t>
        </w:r>
        <w:r>
          <w:rPr>
            <w:noProof/>
            <w:webHidden/>
          </w:rPr>
          <w:fldChar w:fldCharType="end"/>
        </w:r>
      </w:hyperlink>
    </w:p>
    <w:p w14:paraId="386B6C3B" w14:textId="3C319226"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0" w:history="1">
        <w:r w:rsidRPr="00D55595">
          <w:rPr>
            <w:rStyle w:val="Hyperlink"/>
            <w:noProof/>
          </w:rPr>
          <w:t>Abbildung 34: Sicherheitseinstellungen unter Windows 10</w:t>
        </w:r>
        <w:r>
          <w:rPr>
            <w:noProof/>
            <w:webHidden/>
          </w:rPr>
          <w:tab/>
        </w:r>
        <w:r>
          <w:rPr>
            <w:noProof/>
            <w:webHidden/>
          </w:rPr>
          <w:fldChar w:fldCharType="begin"/>
        </w:r>
        <w:r>
          <w:rPr>
            <w:noProof/>
            <w:webHidden/>
          </w:rPr>
          <w:instrText xml:space="preserve"> PAGEREF _Toc94518370 \h </w:instrText>
        </w:r>
        <w:r>
          <w:rPr>
            <w:noProof/>
            <w:webHidden/>
          </w:rPr>
        </w:r>
        <w:r>
          <w:rPr>
            <w:noProof/>
            <w:webHidden/>
          </w:rPr>
          <w:fldChar w:fldCharType="separate"/>
        </w:r>
        <w:r>
          <w:rPr>
            <w:noProof/>
            <w:webHidden/>
          </w:rPr>
          <w:t>38</w:t>
        </w:r>
        <w:r>
          <w:rPr>
            <w:noProof/>
            <w:webHidden/>
          </w:rPr>
          <w:fldChar w:fldCharType="end"/>
        </w:r>
      </w:hyperlink>
    </w:p>
    <w:p w14:paraId="0C23E51C" w14:textId="39E8ADD8"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1" w:history="1">
        <w:r w:rsidRPr="00D55595">
          <w:rPr>
            <w:rStyle w:val="Hyperlink"/>
            <w:noProof/>
          </w:rPr>
          <w:t>Abbildung 35: secure-file-priv Einstellung</w:t>
        </w:r>
        <w:r>
          <w:rPr>
            <w:noProof/>
            <w:webHidden/>
          </w:rPr>
          <w:tab/>
        </w:r>
        <w:r>
          <w:rPr>
            <w:noProof/>
            <w:webHidden/>
          </w:rPr>
          <w:fldChar w:fldCharType="begin"/>
        </w:r>
        <w:r>
          <w:rPr>
            <w:noProof/>
            <w:webHidden/>
          </w:rPr>
          <w:instrText xml:space="preserve"> PAGEREF _Toc94518371 \h </w:instrText>
        </w:r>
        <w:r>
          <w:rPr>
            <w:noProof/>
            <w:webHidden/>
          </w:rPr>
        </w:r>
        <w:r>
          <w:rPr>
            <w:noProof/>
            <w:webHidden/>
          </w:rPr>
          <w:fldChar w:fldCharType="separate"/>
        </w:r>
        <w:r>
          <w:rPr>
            <w:noProof/>
            <w:webHidden/>
          </w:rPr>
          <w:t>39</w:t>
        </w:r>
        <w:r>
          <w:rPr>
            <w:noProof/>
            <w:webHidden/>
          </w:rPr>
          <w:fldChar w:fldCharType="end"/>
        </w:r>
      </w:hyperlink>
    </w:p>
    <w:p w14:paraId="58191632" w14:textId="2748E602"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2" w:history="1">
        <w:r w:rsidRPr="00D55595">
          <w:rPr>
            <w:rStyle w:val="Hyperlink"/>
            <w:noProof/>
          </w:rPr>
          <w:t>Abbildung 36: Events in MySQL</w:t>
        </w:r>
        <w:r>
          <w:rPr>
            <w:noProof/>
            <w:webHidden/>
          </w:rPr>
          <w:tab/>
        </w:r>
        <w:r>
          <w:rPr>
            <w:noProof/>
            <w:webHidden/>
          </w:rPr>
          <w:fldChar w:fldCharType="begin"/>
        </w:r>
        <w:r>
          <w:rPr>
            <w:noProof/>
            <w:webHidden/>
          </w:rPr>
          <w:instrText xml:space="preserve"> PAGEREF _Toc94518372 \h </w:instrText>
        </w:r>
        <w:r>
          <w:rPr>
            <w:noProof/>
            <w:webHidden/>
          </w:rPr>
        </w:r>
        <w:r>
          <w:rPr>
            <w:noProof/>
            <w:webHidden/>
          </w:rPr>
          <w:fldChar w:fldCharType="separate"/>
        </w:r>
        <w:r>
          <w:rPr>
            <w:noProof/>
            <w:webHidden/>
          </w:rPr>
          <w:t>39</w:t>
        </w:r>
        <w:r>
          <w:rPr>
            <w:noProof/>
            <w:webHidden/>
          </w:rPr>
          <w:fldChar w:fldCharType="end"/>
        </w:r>
      </w:hyperlink>
    </w:p>
    <w:p w14:paraId="557570C0" w14:textId="5C919E6E"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3" w:history="1">
        <w:r w:rsidRPr="00D55595">
          <w:rPr>
            <w:rStyle w:val="Hyperlink"/>
            <w:noProof/>
          </w:rPr>
          <w:t>Abbildung 37: Erstellung MySQL Events</w:t>
        </w:r>
        <w:r>
          <w:rPr>
            <w:noProof/>
            <w:webHidden/>
          </w:rPr>
          <w:tab/>
        </w:r>
        <w:r>
          <w:rPr>
            <w:noProof/>
            <w:webHidden/>
          </w:rPr>
          <w:fldChar w:fldCharType="begin"/>
        </w:r>
        <w:r>
          <w:rPr>
            <w:noProof/>
            <w:webHidden/>
          </w:rPr>
          <w:instrText xml:space="preserve"> PAGEREF _Toc94518373 \h </w:instrText>
        </w:r>
        <w:r>
          <w:rPr>
            <w:noProof/>
            <w:webHidden/>
          </w:rPr>
        </w:r>
        <w:r>
          <w:rPr>
            <w:noProof/>
            <w:webHidden/>
          </w:rPr>
          <w:fldChar w:fldCharType="separate"/>
        </w:r>
        <w:r>
          <w:rPr>
            <w:noProof/>
            <w:webHidden/>
          </w:rPr>
          <w:t>39</w:t>
        </w:r>
        <w:r>
          <w:rPr>
            <w:noProof/>
            <w:webHidden/>
          </w:rPr>
          <w:fldChar w:fldCharType="end"/>
        </w:r>
      </w:hyperlink>
    </w:p>
    <w:p w14:paraId="157367DE" w14:textId="2AFAE30F"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4" w:history="1">
        <w:r w:rsidRPr="00D55595">
          <w:rPr>
            <w:rStyle w:val="Hyperlink"/>
            <w:noProof/>
          </w:rPr>
          <w:t>Abbildung 38: Start des OpenLdap Services</w:t>
        </w:r>
        <w:r>
          <w:rPr>
            <w:noProof/>
            <w:webHidden/>
          </w:rPr>
          <w:tab/>
        </w:r>
        <w:r>
          <w:rPr>
            <w:noProof/>
            <w:webHidden/>
          </w:rPr>
          <w:fldChar w:fldCharType="begin"/>
        </w:r>
        <w:r>
          <w:rPr>
            <w:noProof/>
            <w:webHidden/>
          </w:rPr>
          <w:instrText xml:space="preserve"> PAGEREF _Toc94518374 \h </w:instrText>
        </w:r>
        <w:r>
          <w:rPr>
            <w:noProof/>
            <w:webHidden/>
          </w:rPr>
        </w:r>
        <w:r>
          <w:rPr>
            <w:noProof/>
            <w:webHidden/>
          </w:rPr>
          <w:fldChar w:fldCharType="separate"/>
        </w:r>
        <w:r>
          <w:rPr>
            <w:noProof/>
            <w:webHidden/>
          </w:rPr>
          <w:t>44</w:t>
        </w:r>
        <w:r>
          <w:rPr>
            <w:noProof/>
            <w:webHidden/>
          </w:rPr>
          <w:fldChar w:fldCharType="end"/>
        </w:r>
      </w:hyperlink>
    </w:p>
    <w:p w14:paraId="07647BA1" w14:textId="5F432925"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5" w:history="1">
        <w:r w:rsidRPr="00D55595">
          <w:rPr>
            <w:rStyle w:val="Hyperlink"/>
            <w:noProof/>
          </w:rPr>
          <w:t>Abbildung 39: OpenLdap Service</w:t>
        </w:r>
        <w:r>
          <w:rPr>
            <w:noProof/>
            <w:webHidden/>
          </w:rPr>
          <w:tab/>
        </w:r>
        <w:r>
          <w:rPr>
            <w:noProof/>
            <w:webHidden/>
          </w:rPr>
          <w:fldChar w:fldCharType="begin"/>
        </w:r>
        <w:r>
          <w:rPr>
            <w:noProof/>
            <w:webHidden/>
          </w:rPr>
          <w:instrText xml:space="preserve"> PAGEREF _Toc94518375 \h </w:instrText>
        </w:r>
        <w:r>
          <w:rPr>
            <w:noProof/>
            <w:webHidden/>
          </w:rPr>
        </w:r>
        <w:r>
          <w:rPr>
            <w:noProof/>
            <w:webHidden/>
          </w:rPr>
          <w:fldChar w:fldCharType="separate"/>
        </w:r>
        <w:r>
          <w:rPr>
            <w:noProof/>
            <w:webHidden/>
          </w:rPr>
          <w:t>44</w:t>
        </w:r>
        <w:r>
          <w:rPr>
            <w:noProof/>
            <w:webHidden/>
          </w:rPr>
          <w:fldChar w:fldCharType="end"/>
        </w:r>
      </w:hyperlink>
    </w:p>
    <w:p w14:paraId="34E78A02" w14:textId="7210E83A"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6" w:history="1">
        <w:r w:rsidRPr="00D55595">
          <w:rPr>
            <w:rStyle w:val="Hyperlink"/>
            <w:noProof/>
          </w:rPr>
          <w:t>Abbildung 40: Fehlermeldung Apache Directory Studio</w:t>
        </w:r>
        <w:r>
          <w:rPr>
            <w:noProof/>
            <w:webHidden/>
          </w:rPr>
          <w:tab/>
        </w:r>
        <w:r>
          <w:rPr>
            <w:noProof/>
            <w:webHidden/>
          </w:rPr>
          <w:fldChar w:fldCharType="begin"/>
        </w:r>
        <w:r>
          <w:rPr>
            <w:noProof/>
            <w:webHidden/>
          </w:rPr>
          <w:instrText xml:space="preserve"> PAGEREF _Toc94518376 \h </w:instrText>
        </w:r>
        <w:r>
          <w:rPr>
            <w:noProof/>
            <w:webHidden/>
          </w:rPr>
        </w:r>
        <w:r>
          <w:rPr>
            <w:noProof/>
            <w:webHidden/>
          </w:rPr>
          <w:fldChar w:fldCharType="separate"/>
        </w:r>
        <w:r>
          <w:rPr>
            <w:noProof/>
            <w:webHidden/>
          </w:rPr>
          <w:t>45</w:t>
        </w:r>
        <w:r>
          <w:rPr>
            <w:noProof/>
            <w:webHidden/>
          </w:rPr>
          <w:fldChar w:fldCharType="end"/>
        </w:r>
      </w:hyperlink>
    </w:p>
    <w:p w14:paraId="31A6433F" w14:textId="7DFA1D1F"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7" w:history="1">
        <w:r w:rsidRPr="00D55595">
          <w:rPr>
            <w:rStyle w:val="Hyperlink"/>
            <w:noProof/>
          </w:rPr>
          <w:t>Abbildung 41: Pfad zur zu ändernden Datei</w:t>
        </w:r>
        <w:r>
          <w:rPr>
            <w:noProof/>
            <w:webHidden/>
          </w:rPr>
          <w:tab/>
        </w:r>
        <w:r>
          <w:rPr>
            <w:noProof/>
            <w:webHidden/>
          </w:rPr>
          <w:fldChar w:fldCharType="begin"/>
        </w:r>
        <w:r>
          <w:rPr>
            <w:noProof/>
            <w:webHidden/>
          </w:rPr>
          <w:instrText xml:space="preserve"> PAGEREF _Toc94518377 \h </w:instrText>
        </w:r>
        <w:r>
          <w:rPr>
            <w:noProof/>
            <w:webHidden/>
          </w:rPr>
        </w:r>
        <w:r>
          <w:rPr>
            <w:noProof/>
            <w:webHidden/>
          </w:rPr>
          <w:fldChar w:fldCharType="separate"/>
        </w:r>
        <w:r>
          <w:rPr>
            <w:noProof/>
            <w:webHidden/>
          </w:rPr>
          <w:t>46</w:t>
        </w:r>
        <w:r>
          <w:rPr>
            <w:noProof/>
            <w:webHidden/>
          </w:rPr>
          <w:fldChar w:fldCharType="end"/>
        </w:r>
      </w:hyperlink>
    </w:p>
    <w:p w14:paraId="526E9D87" w14:textId="6AB9620D"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8" w:history="1">
        <w:r w:rsidRPr="00D55595">
          <w:rPr>
            <w:rStyle w:val="Hyperlink"/>
            <w:noProof/>
          </w:rPr>
          <w:t>Abbildung 42: Änderungen der Datei „ApacheDirecotySudio.ini“</w:t>
        </w:r>
        <w:r>
          <w:rPr>
            <w:noProof/>
            <w:webHidden/>
          </w:rPr>
          <w:tab/>
        </w:r>
        <w:r>
          <w:rPr>
            <w:noProof/>
            <w:webHidden/>
          </w:rPr>
          <w:fldChar w:fldCharType="begin"/>
        </w:r>
        <w:r>
          <w:rPr>
            <w:noProof/>
            <w:webHidden/>
          </w:rPr>
          <w:instrText xml:space="preserve"> PAGEREF _Toc94518378 \h </w:instrText>
        </w:r>
        <w:r>
          <w:rPr>
            <w:noProof/>
            <w:webHidden/>
          </w:rPr>
        </w:r>
        <w:r>
          <w:rPr>
            <w:noProof/>
            <w:webHidden/>
          </w:rPr>
          <w:fldChar w:fldCharType="separate"/>
        </w:r>
        <w:r>
          <w:rPr>
            <w:noProof/>
            <w:webHidden/>
          </w:rPr>
          <w:t>46</w:t>
        </w:r>
        <w:r>
          <w:rPr>
            <w:noProof/>
            <w:webHidden/>
          </w:rPr>
          <w:fldChar w:fldCharType="end"/>
        </w:r>
      </w:hyperlink>
    </w:p>
    <w:p w14:paraId="789E357B" w14:textId="3ACCEFD6"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79" w:history="1">
        <w:r w:rsidRPr="00D55595">
          <w:rPr>
            <w:rStyle w:val="Hyperlink"/>
            <w:noProof/>
          </w:rPr>
          <w:t>Abbildung 43: Hinzufügen einer neuen Verbindung</w:t>
        </w:r>
        <w:r>
          <w:rPr>
            <w:noProof/>
            <w:webHidden/>
          </w:rPr>
          <w:tab/>
        </w:r>
        <w:r>
          <w:rPr>
            <w:noProof/>
            <w:webHidden/>
          </w:rPr>
          <w:fldChar w:fldCharType="begin"/>
        </w:r>
        <w:r>
          <w:rPr>
            <w:noProof/>
            <w:webHidden/>
          </w:rPr>
          <w:instrText xml:space="preserve"> PAGEREF _Toc94518379 \h </w:instrText>
        </w:r>
        <w:r>
          <w:rPr>
            <w:noProof/>
            <w:webHidden/>
          </w:rPr>
        </w:r>
        <w:r>
          <w:rPr>
            <w:noProof/>
            <w:webHidden/>
          </w:rPr>
          <w:fldChar w:fldCharType="separate"/>
        </w:r>
        <w:r>
          <w:rPr>
            <w:noProof/>
            <w:webHidden/>
          </w:rPr>
          <w:t>46</w:t>
        </w:r>
        <w:r>
          <w:rPr>
            <w:noProof/>
            <w:webHidden/>
          </w:rPr>
          <w:fldChar w:fldCharType="end"/>
        </w:r>
      </w:hyperlink>
    </w:p>
    <w:p w14:paraId="6876B009" w14:textId="57DEAFA0"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80" w:history="1">
        <w:r w:rsidRPr="00D55595">
          <w:rPr>
            <w:rStyle w:val="Hyperlink"/>
            <w:noProof/>
          </w:rPr>
          <w:t>Abbildung 44: Eingabe der Verbindungsdaten</w:t>
        </w:r>
        <w:r>
          <w:rPr>
            <w:noProof/>
            <w:webHidden/>
          </w:rPr>
          <w:tab/>
        </w:r>
        <w:r>
          <w:rPr>
            <w:noProof/>
            <w:webHidden/>
          </w:rPr>
          <w:fldChar w:fldCharType="begin"/>
        </w:r>
        <w:r>
          <w:rPr>
            <w:noProof/>
            <w:webHidden/>
          </w:rPr>
          <w:instrText xml:space="preserve"> PAGEREF _Toc94518380 \h </w:instrText>
        </w:r>
        <w:r>
          <w:rPr>
            <w:noProof/>
            <w:webHidden/>
          </w:rPr>
        </w:r>
        <w:r>
          <w:rPr>
            <w:noProof/>
            <w:webHidden/>
          </w:rPr>
          <w:fldChar w:fldCharType="separate"/>
        </w:r>
        <w:r>
          <w:rPr>
            <w:noProof/>
            <w:webHidden/>
          </w:rPr>
          <w:t>47</w:t>
        </w:r>
        <w:r>
          <w:rPr>
            <w:noProof/>
            <w:webHidden/>
          </w:rPr>
          <w:fldChar w:fldCharType="end"/>
        </w:r>
      </w:hyperlink>
    </w:p>
    <w:p w14:paraId="2C4C28F4" w14:textId="3D3393F7"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81" w:history="1">
        <w:r w:rsidRPr="00D55595">
          <w:rPr>
            <w:rStyle w:val="Hyperlink"/>
            <w:iCs/>
            <w:noProof/>
          </w:rPr>
          <w:t>Abbildung 45: Eingabe der Authentifizierungsdaten</w:t>
        </w:r>
        <w:r>
          <w:rPr>
            <w:noProof/>
            <w:webHidden/>
          </w:rPr>
          <w:tab/>
        </w:r>
        <w:r>
          <w:rPr>
            <w:noProof/>
            <w:webHidden/>
          </w:rPr>
          <w:fldChar w:fldCharType="begin"/>
        </w:r>
        <w:r>
          <w:rPr>
            <w:noProof/>
            <w:webHidden/>
          </w:rPr>
          <w:instrText xml:space="preserve"> PAGEREF _Toc94518381 \h </w:instrText>
        </w:r>
        <w:r>
          <w:rPr>
            <w:noProof/>
            <w:webHidden/>
          </w:rPr>
        </w:r>
        <w:r>
          <w:rPr>
            <w:noProof/>
            <w:webHidden/>
          </w:rPr>
          <w:fldChar w:fldCharType="separate"/>
        </w:r>
        <w:r>
          <w:rPr>
            <w:noProof/>
            <w:webHidden/>
          </w:rPr>
          <w:t>47</w:t>
        </w:r>
        <w:r>
          <w:rPr>
            <w:noProof/>
            <w:webHidden/>
          </w:rPr>
          <w:fldChar w:fldCharType="end"/>
        </w:r>
      </w:hyperlink>
    </w:p>
    <w:p w14:paraId="00CBF0C3" w14:textId="09B3591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82" w:history="1">
        <w:r w:rsidRPr="00D55595">
          <w:rPr>
            <w:rStyle w:val="Hyperlink"/>
            <w:noProof/>
          </w:rPr>
          <w:t>Abbildung 46:Verbundener LDAP Server + Struktur</w:t>
        </w:r>
        <w:r>
          <w:rPr>
            <w:noProof/>
            <w:webHidden/>
          </w:rPr>
          <w:tab/>
        </w:r>
        <w:r>
          <w:rPr>
            <w:noProof/>
            <w:webHidden/>
          </w:rPr>
          <w:fldChar w:fldCharType="begin"/>
        </w:r>
        <w:r>
          <w:rPr>
            <w:noProof/>
            <w:webHidden/>
          </w:rPr>
          <w:instrText xml:space="preserve"> PAGEREF _Toc94518382 \h </w:instrText>
        </w:r>
        <w:r>
          <w:rPr>
            <w:noProof/>
            <w:webHidden/>
          </w:rPr>
        </w:r>
        <w:r>
          <w:rPr>
            <w:noProof/>
            <w:webHidden/>
          </w:rPr>
          <w:fldChar w:fldCharType="separate"/>
        </w:r>
        <w:r>
          <w:rPr>
            <w:noProof/>
            <w:webHidden/>
          </w:rPr>
          <w:t>48</w:t>
        </w:r>
        <w:r>
          <w:rPr>
            <w:noProof/>
            <w:webHidden/>
          </w:rPr>
          <w:fldChar w:fldCharType="end"/>
        </w:r>
      </w:hyperlink>
    </w:p>
    <w:p w14:paraId="2AE00D55" w14:textId="7E2A7AD1"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83" w:history="1">
        <w:r w:rsidRPr="00D55595">
          <w:rPr>
            <w:rStyle w:val="Hyperlink"/>
            <w:noProof/>
          </w:rPr>
          <w:t>Abbildung 47: Testkonfiguration LDAP</w:t>
        </w:r>
        <w:r>
          <w:rPr>
            <w:noProof/>
            <w:webHidden/>
          </w:rPr>
          <w:tab/>
        </w:r>
        <w:r>
          <w:rPr>
            <w:noProof/>
            <w:webHidden/>
          </w:rPr>
          <w:fldChar w:fldCharType="begin"/>
        </w:r>
        <w:r>
          <w:rPr>
            <w:noProof/>
            <w:webHidden/>
          </w:rPr>
          <w:instrText xml:space="preserve"> PAGEREF _Toc94518383 \h </w:instrText>
        </w:r>
        <w:r>
          <w:rPr>
            <w:noProof/>
            <w:webHidden/>
          </w:rPr>
        </w:r>
        <w:r>
          <w:rPr>
            <w:noProof/>
            <w:webHidden/>
          </w:rPr>
          <w:fldChar w:fldCharType="separate"/>
        </w:r>
        <w:r>
          <w:rPr>
            <w:noProof/>
            <w:webHidden/>
          </w:rPr>
          <w:t>49</w:t>
        </w:r>
        <w:r>
          <w:rPr>
            <w:noProof/>
            <w:webHidden/>
          </w:rPr>
          <w:fldChar w:fldCharType="end"/>
        </w:r>
      </w:hyperlink>
    </w:p>
    <w:p w14:paraId="706C3AF6" w14:textId="17D11F0B" w:rsidR="00582CCB" w:rsidRDefault="00582CCB">
      <w:pPr>
        <w:pStyle w:val="Abbildungsverzeichnis"/>
        <w:tabs>
          <w:tab w:val="right" w:leader="dot" w:pos="9401"/>
        </w:tabs>
        <w:rPr>
          <w:rFonts w:asciiTheme="minorHAnsi" w:eastAsiaTheme="minorEastAsia" w:hAnsiTheme="minorHAnsi"/>
          <w:noProof/>
          <w:lang w:val="de-DE" w:eastAsia="ja-JP"/>
        </w:rPr>
      </w:pPr>
      <w:hyperlink w:anchor="_Toc94518384" w:history="1">
        <w:r w:rsidRPr="00D55595">
          <w:rPr>
            <w:rStyle w:val="Hyperlink"/>
            <w:noProof/>
          </w:rPr>
          <w:t>Abbildung 48: Datenbankkonfiguration</w:t>
        </w:r>
        <w:r>
          <w:rPr>
            <w:noProof/>
            <w:webHidden/>
          </w:rPr>
          <w:tab/>
        </w:r>
        <w:r>
          <w:rPr>
            <w:noProof/>
            <w:webHidden/>
          </w:rPr>
          <w:fldChar w:fldCharType="begin"/>
        </w:r>
        <w:r>
          <w:rPr>
            <w:noProof/>
            <w:webHidden/>
          </w:rPr>
          <w:instrText xml:space="preserve"> PAGEREF _Toc94518384 \h </w:instrText>
        </w:r>
        <w:r>
          <w:rPr>
            <w:noProof/>
            <w:webHidden/>
          </w:rPr>
        </w:r>
        <w:r>
          <w:rPr>
            <w:noProof/>
            <w:webHidden/>
          </w:rPr>
          <w:fldChar w:fldCharType="separate"/>
        </w:r>
        <w:r>
          <w:rPr>
            <w:noProof/>
            <w:webHidden/>
          </w:rPr>
          <w:t>50</w:t>
        </w:r>
        <w:r>
          <w:rPr>
            <w:noProof/>
            <w:webHidden/>
          </w:rPr>
          <w:fldChar w:fldCharType="end"/>
        </w:r>
      </w:hyperlink>
    </w:p>
    <w:p w14:paraId="031EE6D8" w14:textId="5A9AEED1" w:rsidR="00582CCB" w:rsidRDefault="00582CCB">
      <w:pPr>
        <w:pStyle w:val="Abbildungsverzeichnis"/>
        <w:tabs>
          <w:tab w:val="right" w:leader="dot" w:pos="9401"/>
        </w:tabs>
        <w:rPr>
          <w:rFonts w:asciiTheme="minorHAnsi" w:eastAsiaTheme="minorEastAsia" w:hAnsiTheme="minorHAnsi"/>
          <w:noProof/>
          <w:lang w:val="de-DE" w:eastAsia="ja-JP"/>
        </w:rPr>
      </w:pPr>
      <w:hyperlink r:id="rId113" w:anchor="_Toc94518385" w:history="1">
        <w:r w:rsidRPr="00D55595">
          <w:rPr>
            <w:rStyle w:val="Hyperlink"/>
            <w:noProof/>
          </w:rPr>
          <w:t>Abbildung 49 REST Ordner in Github</w:t>
        </w:r>
        <w:r>
          <w:rPr>
            <w:noProof/>
            <w:webHidden/>
          </w:rPr>
          <w:tab/>
        </w:r>
        <w:r>
          <w:rPr>
            <w:noProof/>
            <w:webHidden/>
          </w:rPr>
          <w:fldChar w:fldCharType="begin"/>
        </w:r>
        <w:r>
          <w:rPr>
            <w:noProof/>
            <w:webHidden/>
          </w:rPr>
          <w:instrText xml:space="preserve"> PAGEREF _Toc94518385 \h </w:instrText>
        </w:r>
        <w:r>
          <w:rPr>
            <w:noProof/>
            <w:webHidden/>
          </w:rPr>
        </w:r>
        <w:r>
          <w:rPr>
            <w:noProof/>
            <w:webHidden/>
          </w:rPr>
          <w:fldChar w:fldCharType="separate"/>
        </w:r>
        <w:r>
          <w:rPr>
            <w:noProof/>
            <w:webHidden/>
          </w:rPr>
          <w:t>51</w:t>
        </w:r>
        <w:r>
          <w:rPr>
            <w:noProof/>
            <w:webHidden/>
          </w:rPr>
          <w:fldChar w:fldCharType="end"/>
        </w:r>
      </w:hyperlink>
    </w:p>
    <w:p w14:paraId="538AA4E4" w14:textId="498CAADF" w:rsidR="00582CCB" w:rsidRDefault="00582CCB">
      <w:pPr>
        <w:pStyle w:val="Abbildungsverzeichnis"/>
        <w:tabs>
          <w:tab w:val="right" w:leader="dot" w:pos="9401"/>
        </w:tabs>
        <w:rPr>
          <w:rFonts w:asciiTheme="minorHAnsi" w:eastAsiaTheme="minorEastAsia" w:hAnsiTheme="minorHAnsi"/>
          <w:noProof/>
          <w:lang w:val="de-DE" w:eastAsia="ja-JP"/>
        </w:rPr>
      </w:pPr>
      <w:hyperlink r:id="rId114" w:anchor="_Toc94518386" w:history="1">
        <w:r w:rsidRPr="00D55595">
          <w:rPr>
            <w:rStyle w:val="Hyperlink"/>
            <w:noProof/>
          </w:rPr>
          <w:t>Abbildung 50 Rest Ordner 1</w:t>
        </w:r>
        <w:r>
          <w:rPr>
            <w:noProof/>
            <w:webHidden/>
          </w:rPr>
          <w:tab/>
        </w:r>
        <w:r>
          <w:rPr>
            <w:noProof/>
            <w:webHidden/>
          </w:rPr>
          <w:fldChar w:fldCharType="begin"/>
        </w:r>
        <w:r>
          <w:rPr>
            <w:noProof/>
            <w:webHidden/>
          </w:rPr>
          <w:instrText xml:space="preserve"> PAGEREF _Toc94518386 \h </w:instrText>
        </w:r>
        <w:r>
          <w:rPr>
            <w:noProof/>
            <w:webHidden/>
          </w:rPr>
        </w:r>
        <w:r>
          <w:rPr>
            <w:noProof/>
            <w:webHidden/>
          </w:rPr>
          <w:fldChar w:fldCharType="separate"/>
        </w:r>
        <w:r>
          <w:rPr>
            <w:noProof/>
            <w:webHidden/>
          </w:rPr>
          <w:t>51</w:t>
        </w:r>
        <w:r>
          <w:rPr>
            <w:noProof/>
            <w:webHidden/>
          </w:rPr>
          <w:fldChar w:fldCharType="end"/>
        </w:r>
      </w:hyperlink>
    </w:p>
    <w:p w14:paraId="08E4900E" w14:textId="3E5F6CCE" w:rsidR="00582CCB" w:rsidRDefault="00582CCB">
      <w:pPr>
        <w:pStyle w:val="Abbildungsverzeichnis"/>
        <w:tabs>
          <w:tab w:val="right" w:leader="dot" w:pos="9401"/>
        </w:tabs>
        <w:rPr>
          <w:rFonts w:asciiTheme="minorHAnsi" w:eastAsiaTheme="minorEastAsia" w:hAnsiTheme="minorHAnsi"/>
          <w:noProof/>
          <w:lang w:val="de-DE" w:eastAsia="ja-JP"/>
        </w:rPr>
      </w:pPr>
      <w:hyperlink r:id="rId115" w:anchor="_Toc94518387" w:history="1">
        <w:r w:rsidRPr="00D55595">
          <w:rPr>
            <w:rStyle w:val="Hyperlink"/>
            <w:noProof/>
          </w:rPr>
          <w:t>Abbildung 51 REST Ordner 2</w:t>
        </w:r>
        <w:r>
          <w:rPr>
            <w:noProof/>
            <w:webHidden/>
          </w:rPr>
          <w:tab/>
        </w:r>
        <w:r>
          <w:rPr>
            <w:noProof/>
            <w:webHidden/>
          </w:rPr>
          <w:fldChar w:fldCharType="begin"/>
        </w:r>
        <w:r>
          <w:rPr>
            <w:noProof/>
            <w:webHidden/>
          </w:rPr>
          <w:instrText xml:space="preserve"> PAGEREF _Toc94518387 \h </w:instrText>
        </w:r>
        <w:r>
          <w:rPr>
            <w:noProof/>
            <w:webHidden/>
          </w:rPr>
        </w:r>
        <w:r>
          <w:rPr>
            <w:noProof/>
            <w:webHidden/>
          </w:rPr>
          <w:fldChar w:fldCharType="separate"/>
        </w:r>
        <w:r>
          <w:rPr>
            <w:noProof/>
            <w:webHidden/>
          </w:rPr>
          <w:t>51</w:t>
        </w:r>
        <w:r>
          <w:rPr>
            <w:noProof/>
            <w:webHidden/>
          </w:rPr>
          <w:fldChar w:fldCharType="end"/>
        </w:r>
      </w:hyperlink>
    </w:p>
    <w:p w14:paraId="43772FAB" w14:textId="0D908348" w:rsidR="00582CCB" w:rsidRDefault="00582CCB">
      <w:pPr>
        <w:pStyle w:val="Abbildungsverzeichnis"/>
        <w:tabs>
          <w:tab w:val="right" w:leader="dot" w:pos="9401"/>
        </w:tabs>
        <w:rPr>
          <w:rFonts w:asciiTheme="minorHAnsi" w:eastAsiaTheme="minorEastAsia" w:hAnsiTheme="minorHAnsi"/>
          <w:noProof/>
          <w:lang w:val="de-DE" w:eastAsia="ja-JP"/>
        </w:rPr>
      </w:pPr>
      <w:hyperlink r:id="rId116" w:anchor="_Toc94518388" w:history="1">
        <w:r w:rsidRPr="00D55595">
          <w:rPr>
            <w:rStyle w:val="Hyperlink"/>
            <w:noProof/>
          </w:rPr>
          <w:t>Abbildung 52 Rest Struktur</w:t>
        </w:r>
        <w:r>
          <w:rPr>
            <w:noProof/>
            <w:webHidden/>
          </w:rPr>
          <w:tab/>
        </w:r>
        <w:r>
          <w:rPr>
            <w:noProof/>
            <w:webHidden/>
          </w:rPr>
          <w:fldChar w:fldCharType="begin"/>
        </w:r>
        <w:r>
          <w:rPr>
            <w:noProof/>
            <w:webHidden/>
          </w:rPr>
          <w:instrText xml:space="preserve"> PAGEREF _Toc94518388 \h </w:instrText>
        </w:r>
        <w:r>
          <w:rPr>
            <w:noProof/>
            <w:webHidden/>
          </w:rPr>
        </w:r>
        <w:r>
          <w:rPr>
            <w:noProof/>
            <w:webHidden/>
          </w:rPr>
          <w:fldChar w:fldCharType="separate"/>
        </w:r>
        <w:r>
          <w:rPr>
            <w:noProof/>
            <w:webHidden/>
          </w:rPr>
          <w:t>52</w:t>
        </w:r>
        <w:r>
          <w:rPr>
            <w:noProof/>
            <w:webHidden/>
          </w:rPr>
          <w:fldChar w:fldCharType="end"/>
        </w:r>
      </w:hyperlink>
    </w:p>
    <w:p w14:paraId="4E6C9101" w14:textId="08C780BD" w:rsidR="00582CCB" w:rsidRDefault="00582CCB">
      <w:pPr>
        <w:pStyle w:val="Abbildungsverzeichnis"/>
        <w:tabs>
          <w:tab w:val="right" w:leader="dot" w:pos="9401"/>
        </w:tabs>
        <w:rPr>
          <w:rFonts w:asciiTheme="minorHAnsi" w:eastAsiaTheme="minorEastAsia" w:hAnsiTheme="minorHAnsi"/>
          <w:noProof/>
          <w:lang w:val="de-DE" w:eastAsia="ja-JP"/>
        </w:rPr>
      </w:pPr>
      <w:hyperlink r:id="rId117" w:anchor="_Toc94518389" w:history="1">
        <w:r w:rsidRPr="00D55595">
          <w:rPr>
            <w:rStyle w:val="Hyperlink"/>
            <w:noProof/>
          </w:rPr>
          <w:t>Abbildung 53 Demo Application Start</w:t>
        </w:r>
        <w:r>
          <w:rPr>
            <w:noProof/>
            <w:webHidden/>
          </w:rPr>
          <w:tab/>
        </w:r>
        <w:r>
          <w:rPr>
            <w:noProof/>
            <w:webHidden/>
          </w:rPr>
          <w:fldChar w:fldCharType="begin"/>
        </w:r>
        <w:r>
          <w:rPr>
            <w:noProof/>
            <w:webHidden/>
          </w:rPr>
          <w:instrText xml:space="preserve"> PAGEREF _Toc94518389 \h </w:instrText>
        </w:r>
        <w:r>
          <w:rPr>
            <w:noProof/>
            <w:webHidden/>
          </w:rPr>
        </w:r>
        <w:r>
          <w:rPr>
            <w:noProof/>
            <w:webHidden/>
          </w:rPr>
          <w:fldChar w:fldCharType="separate"/>
        </w:r>
        <w:r>
          <w:rPr>
            <w:noProof/>
            <w:webHidden/>
          </w:rPr>
          <w:t>52</w:t>
        </w:r>
        <w:r>
          <w:rPr>
            <w:noProof/>
            <w:webHidden/>
          </w:rPr>
          <w:fldChar w:fldCharType="end"/>
        </w:r>
      </w:hyperlink>
    </w:p>
    <w:p w14:paraId="3603C40E" w14:textId="54D38C8A" w:rsidR="00582CCB" w:rsidRDefault="00582CCB">
      <w:pPr>
        <w:pStyle w:val="Abbildungsverzeichnis"/>
        <w:tabs>
          <w:tab w:val="right" w:leader="dot" w:pos="9401"/>
        </w:tabs>
        <w:rPr>
          <w:rFonts w:asciiTheme="minorHAnsi" w:eastAsiaTheme="minorEastAsia" w:hAnsiTheme="minorHAnsi"/>
          <w:noProof/>
          <w:lang w:val="de-DE" w:eastAsia="ja-JP"/>
        </w:rPr>
      </w:pPr>
      <w:hyperlink r:id="rId118" w:anchor="_Toc94518390" w:history="1">
        <w:r w:rsidRPr="00D55595">
          <w:rPr>
            <w:rStyle w:val="Hyperlink"/>
            <w:noProof/>
          </w:rPr>
          <w:t>Abbildung 54: Anlage eines neuen Mitarbeiters</w:t>
        </w:r>
        <w:r>
          <w:rPr>
            <w:noProof/>
            <w:webHidden/>
          </w:rPr>
          <w:tab/>
        </w:r>
        <w:r>
          <w:rPr>
            <w:noProof/>
            <w:webHidden/>
          </w:rPr>
          <w:fldChar w:fldCharType="begin"/>
        </w:r>
        <w:r>
          <w:rPr>
            <w:noProof/>
            <w:webHidden/>
          </w:rPr>
          <w:instrText xml:space="preserve"> PAGEREF _Toc94518390 \h </w:instrText>
        </w:r>
        <w:r>
          <w:rPr>
            <w:noProof/>
            <w:webHidden/>
          </w:rPr>
        </w:r>
        <w:r>
          <w:rPr>
            <w:noProof/>
            <w:webHidden/>
          </w:rPr>
          <w:fldChar w:fldCharType="separate"/>
        </w:r>
        <w:r>
          <w:rPr>
            <w:noProof/>
            <w:webHidden/>
          </w:rPr>
          <w:t>57</w:t>
        </w:r>
        <w:r>
          <w:rPr>
            <w:noProof/>
            <w:webHidden/>
          </w:rPr>
          <w:fldChar w:fldCharType="end"/>
        </w:r>
      </w:hyperlink>
    </w:p>
    <w:p w14:paraId="49852E1E" w14:textId="68A9C266" w:rsidR="00582CCB" w:rsidRDefault="00582CCB">
      <w:pPr>
        <w:pStyle w:val="Abbildungsverzeichnis"/>
        <w:tabs>
          <w:tab w:val="right" w:leader="dot" w:pos="9401"/>
        </w:tabs>
        <w:rPr>
          <w:rFonts w:asciiTheme="minorHAnsi" w:eastAsiaTheme="minorEastAsia" w:hAnsiTheme="minorHAnsi"/>
          <w:noProof/>
          <w:lang w:val="de-DE" w:eastAsia="ja-JP"/>
        </w:rPr>
      </w:pPr>
      <w:hyperlink r:id="rId119" w:anchor="_Toc94518391" w:history="1">
        <w:r w:rsidRPr="00D55595">
          <w:rPr>
            <w:rStyle w:val="Hyperlink"/>
            <w:noProof/>
          </w:rPr>
          <w:t>Abbildung 55: Datensatz des neuen Mitarbeiters</w:t>
        </w:r>
        <w:r>
          <w:rPr>
            <w:noProof/>
            <w:webHidden/>
          </w:rPr>
          <w:tab/>
        </w:r>
        <w:r>
          <w:rPr>
            <w:noProof/>
            <w:webHidden/>
          </w:rPr>
          <w:fldChar w:fldCharType="begin"/>
        </w:r>
        <w:r>
          <w:rPr>
            <w:noProof/>
            <w:webHidden/>
          </w:rPr>
          <w:instrText xml:space="preserve"> PAGEREF _Toc94518391 \h </w:instrText>
        </w:r>
        <w:r>
          <w:rPr>
            <w:noProof/>
            <w:webHidden/>
          </w:rPr>
        </w:r>
        <w:r>
          <w:rPr>
            <w:noProof/>
            <w:webHidden/>
          </w:rPr>
          <w:fldChar w:fldCharType="separate"/>
        </w:r>
        <w:r>
          <w:rPr>
            <w:noProof/>
            <w:webHidden/>
          </w:rPr>
          <w:t>57</w:t>
        </w:r>
        <w:r>
          <w:rPr>
            <w:noProof/>
            <w:webHidden/>
          </w:rPr>
          <w:fldChar w:fldCharType="end"/>
        </w:r>
      </w:hyperlink>
    </w:p>
    <w:p w14:paraId="1547175B" w14:textId="574AD22F" w:rsidR="00582CCB" w:rsidRDefault="00582CCB">
      <w:pPr>
        <w:pStyle w:val="Abbildungsverzeichnis"/>
        <w:tabs>
          <w:tab w:val="right" w:leader="dot" w:pos="9401"/>
        </w:tabs>
        <w:rPr>
          <w:rFonts w:asciiTheme="minorHAnsi" w:eastAsiaTheme="minorEastAsia" w:hAnsiTheme="minorHAnsi"/>
          <w:noProof/>
          <w:lang w:val="de-DE" w:eastAsia="ja-JP"/>
        </w:rPr>
      </w:pPr>
      <w:hyperlink r:id="rId120" w:anchor="_Toc94518392" w:history="1">
        <w:r w:rsidRPr="00D55595">
          <w:rPr>
            <w:rStyle w:val="Hyperlink"/>
            <w:noProof/>
          </w:rPr>
          <w:t>Abbildung 56: Targetkonfigurationen in der Applikation</w:t>
        </w:r>
        <w:r>
          <w:rPr>
            <w:noProof/>
            <w:webHidden/>
          </w:rPr>
          <w:tab/>
        </w:r>
        <w:r>
          <w:rPr>
            <w:noProof/>
            <w:webHidden/>
          </w:rPr>
          <w:fldChar w:fldCharType="begin"/>
        </w:r>
        <w:r>
          <w:rPr>
            <w:noProof/>
            <w:webHidden/>
          </w:rPr>
          <w:instrText xml:space="preserve"> PAGEREF _Toc94518392 \h </w:instrText>
        </w:r>
        <w:r>
          <w:rPr>
            <w:noProof/>
            <w:webHidden/>
          </w:rPr>
        </w:r>
        <w:r>
          <w:rPr>
            <w:noProof/>
            <w:webHidden/>
          </w:rPr>
          <w:fldChar w:fldCharType="separate"/>
        </w:r>
        <w:r>
          <w:rPr>
            <w:noProof/>
            <w:webHidden/>
          </w:rPr>
          <w:t>57</w:t>
        </w:r>
        <w:r>
          <w:rPr>
            <w:noProof/>
            <w:webHidden/>
          </w:rPr>
          <w:fldChar w:fldCharType="end"/>
        </w:r>
      </w:hyperlink>
    </w:p>
    <w:p w14:paraId="6357CB75" w14:textId="66F0FB8E" w:rsidR="00582CCB" w:rsidRDefault="00582CCB">
      <w:pPr>
        <w:pStyle w:val="Abbildungsverzeichnis"/>
        <w:tabs>
          <w:tab w:val="right" w:leader="dot" w:pos="9401"/>
        </w:tabs>
        <w:rPr>
          <w:rFonts w:asciiTheme="minorHAnsi" w:eastAsiaTheme="minorEastAsia" w:hAnsiTheme="minorHAnsi"/>
          <w:noProof/>
          <w:lang w:val="de-DE" w:eastAsia="ja-JP"/>
        </w:rPr>
      </w:pPr>
      <w:hyperlink r:id="rId121" w:anchor="_Toc94518393" w:history="1">
        <w:r w:rsidRPr="00D55595">
          <w:rPr>
            <w:rStyle w:val="Hyperlink"/>
            <w:noProof/>
          </w:rPr>
          <w:t>Abbildung 57: Zielsystem "CSV" mit neuem Mitarbeiter</w:t>
        </w:r>
        <w:r>
          <w:rPr>
            <w:noProof/>
            <w:webHidden/>
          </w:rPr>
          <w:tab/>
        </w:r>
        <w:r>
          <w:rPr>
            <w:noProof/>
            <w:webHidden/>
          </w:rPr>
          <w:fldChar w:fldCharType="begin"/>
        </w:r>
        <w:r>
          <w:rPr>
            <w:noProof/>
            <w:webHidden/>
          </w:rPr>
          <w:instrText xml:space="preserve"> PAGEREF _Toc94518393 \h </w:instrText>
        </w:r>
        <w:r>
          <w:rPr>
            <w:noProof/>
            <w:webHidden/>
          </w:rPr>
        </w:r>
        <w:r>
          <w:rPr>
            <w:noProof/>
            <w:webHidden/>
          </w:rPr>
          <w:fldChar w:fldCharType="separate"/>
        </w:r>
        <w:r>
          <w:rPr>
            <w:noProof/>
            <w:webHidden/>
          </w:rPr>
          <w:t>58</w:t>
        </w:r>
        <w:r>
          <w:rPr>
            <w:noProof/>
            <w:webHidden/>
          </w:rPr>
          <w:fldChar w:fldCharType="end"/>
        </w:r>
      </w:hyperlink>
    </w:p>
    <w:p w14:paraId="3A2539B2" w14:textId="2FAC4628" w:rsidR="00582CCB" w:rsidRDefault="00582CCB">
      <w:pPr>
        <w:pStyle w:val="Abbildungsverzeichnis"/>
        <w:tabs>
          <w:tab w:val="right" w:leader="dot" w:pos="9401"/>
        </w:tabs>
        <w:rPr>
          <w:rFonts w:asciiTheme="minorHAnsi" w:eastAsiaTheme="minorEastAsia" w:hAnsiTheme="minorHAnsi"/>
          <w:noProof/>
          <w:lang w:val="de-DE" w:eastAsia="ja-JP"/>
        </w:rPr>
      </w:pPr>
      <w:hyperlink r:id="rId122" w:anchor="_Toc94518394" w:history="1">
        <w:r w:rsidRPr="00D55595">
          <w:rPr>
            <w:rStyle w:val="Hyperlink"/>
            <w:noProof/>
          </w:rPr>
          <w:t>Abbildung 58: Zielsystem "JSON" mit neuem Mitarbeiter</w:t>
        </w:r>
        <w:r>
          <w:rPr>
            <w:noProof/>
            <w:webHidden/>
          </w:rPr>
          <w:tab/>
        </w:r>
        <w:r>
          <w:rPr>
            <w:noProof/>
            <w:webHidden/>
          </w:rPr>
          <w:fldChar w:fldCharType="begin"/>
        </w:r>
        <w:r>
          <w:rPr>
            <w:noProof/>
            <w:webHidden/>
          </w:rPr>
          <w:instrText xml:space="preserve"> PAGEREF _Toc94518394 \h </w:instrText>
        </w:r>
        <w:r>
          <w:rPr>
            <w:noProof/>
            <w:webHidden/>
          </w:rPr>
        </w:r>
        <w:r>
          <w:rPr>
            <w:noProof/>
            <w:webHidden/>
          </w:rPr>
          <w:fldChar w:fldCharType="separate"/>
        </w:r>
        <w:r>
          <w:rPr>
            <w:noProof/>
            <w:webHidden/>
          </w:rPr>
          <w:t>58</w:t>
        </w:r>
        <w:r>
          <w:rPr>
            <w:noProof/>
            <w:webHidden/>
          </w:rPr>
          <w:fldChar w:fldCharType="end"/>
        </w:r>
      </w:hyperlink>
    </w:p>
    <w:p w14:paraId="4123349C" w14:textId="076DDF0B" w:rsidR="00582CCB" w:rsidRDefault="00582CCB">
      <w:pPr>
        <w:pStyle w:val="Abbildungsverzeichnis"/>
        <w:tabs>
          <w:tab w:val="right" w:leader="dot" w:pos="9401"/>
        </w:tabs>
        <w:rPr>
          <w:rFonts w:asciiTheme="minorHAnsi" w:eastAsiaTheme="minorEastAsia" w:hAnsiTheme="minorHAnsi"/>
          <w:noProof/>
          <w:lang w:val="de-DE" w:eastAsia="ja-JP"/>
        </w:rPr>
      </w:pPr>
      <w:hyperlink r:id="rId123" w:anchor="_Toc94518395" w:history="1">
        <w:r w:rsidRPr="00D55595">
          <w:rPr>
            <w:rStyle w:val="Hyperlink"/>
            <w:noProof/>
          </w:rPr>
          <w:t>Abbildung 59: Zielsystem "MySQL" mit neuem Mitarbeiter</w:t>
        </w:r>
        <w:r>
          <w:rPr>
            <w:noProof/>
            <w:webHidden/>
          </w:rPr>
          <w:tab/>
        </w:r>
        <w:r>
          <w:rPr>
            <w:noProof/>
            <w:webHidden/>
          </w:rPr>
          <w:fldChar w:fldCharType="begin"/>
        </w:r>
        <w:r>
          <w:rPr>
            <w:noProof/>
            <w:webHidden/>
          </w:rPr>
          <w:instrText xml:space="preserve"> PAGEREF _Toc94518395 \h </w:instrText>
        </w:r>
        <w:r>
          <w:rPr>
            <w:noProof/>
            <w:webHidden/>
          </w:rPr>
        </w:r>
        <w:r>
          <w:rPr>
            <w:noProof/>
            <w:webHidden/>
          </w:rPr>
          <w:fldChar w:fldCharType="separate"/>
        </w:r>
        <w:r>
          <w:rPr>
            <w:noProof/>
            <w:webHidden/>
          </w:rPr>
          <w:t>58</w:t>
        </w:r>
        <w:r>
          <w:rPr>
            <w:noProof/>
            <w:webHidden/>
          </w:rPr>
          <w:fldChar w:fldCharType="end"/>
        </w:r>
      </w:hyperlink>
    </w:p>
    <w:p w14:paraId="7EA6216E" w14:textId="54B6608F" w:rsidR="00582CCB" w:rsidRDefault="00582CCB">
      <w:pPr>
        <w:pStyle w:val="Abbildungsverzeichnis"/>
        <w:tabs>
          <w:tab w:val="right" w:leader="dot" w:pos="9401"/>
        </w:tabs>
        <w:rPr>
          <w:rFonts w:asciiTheme="minorHAnsi" w:eastAsiaTheme="minorEastAsia" w:hAnsiTheme="minorHAnsi"/>
          <w:noProof/>
          <w:lang w:val="de-DE" w:eastAsia="ja-JP"/>
        </w:rPr>
      </w:pPr>
      <w:hyperlink r:id="rId124" w:anchor="_Toc94518396" w:history="1">
        <w:r w:rsidRPr="00D55595">
          <w:rPr>
            <w:rStyle w:val="Hyperlink"/>
            <w:noProof/>
          </w:rPr>
          <w:t>Abbildung 60: Abteilungswechsel des Mitarbeiters "Peter Maier"</w:t>
        </w:r>
        <w:r>
          <w:rPr>
            <w:noProof/>
            <w:webHidden/>
          </w:rPr>
          <w:tab/>
        </w:r>
        <w:r>
          <w:rPr>
            <w:noProof/>
            <w:webHidden/>
          </w:rPr>
          <w:fldChar w:fldCharType="begin"/>
        </w:r>
        <w:r>
          <w:rPr>
            <w:noProof/>
            <w:webHidden/>
          </w:rPr>
          <w:instrText xml:space="preserve"> PAGEREF _Toc94518396 \h </w:instrText>
        </w:r>
        <w:r>
          <w:rPr>
            <w:noProof/>
            <w:webHidden/>
          </w:rPr>
        </w:r>
        <w:r>
          <w:rPr>
            <w:noProof/>
            <w:webHidden/>
          </w:rPr>
          <w:fldChar w:fldCharType="separate"/>
        </w:r>
        <w:r>
          <w:rPr>
            <w:noProof/>
            <w:webHidden/>
          </w:rPr>
          <w:t>59</w:t>
        </w:r>
        <w:r>
          <w:rPr>
            <w:noProof/>
            <w:webHidden/>
          </w:rPr>
          <w:fldChar w:fldCharType="end"/>
        </w:r>
      </w:hyperlink>
    </w:p>
    <w:p w14:paraId="465D7438" w14:textId="09AE62C6" w:rsidR="00582CCB" w:rsidRDefault="00582CCB">
      <w:pPr>
        <w:pStyle w:val="Abbildungsverzeichnis"/>
        <w:tabs>
          <w:tab w:val="right" w:leader="dot" w:pos="9401"/>
        </w:tabs>
        <w:rPr>
          <w:rFonts w:asciiTheme="minorHAnsi" w:eastAsiaTheme="minorEastAsia" w:hAnsiTheme="minorHAnsi"/>
          <w:noProof/>
          <w:lang w:val="de-DE" w:eastAsia="ja-JP"/>
        </w:rPr>
      </w:pPr>
      <w:hyperlink r:id="rId125" w:anchor="_Toc94518397" w:history="1">
        <w:r w:rsidRPr="00D55595">
          <w:rPr>
            <w:rStyle w:val="Hyperlink"/>
            <w:noProof/>
          </w:rPr>
          <w:t>Abbildung 61: Zielsystem "MySQL" mit nach dem Abteilungswechsel</w:t>
        </w:r>
        <w:r>
          <w:rPr>
            <w:noProof/>
            <w:webHidden/>
          </w:rPr>
          <w:tab/>
        </w:r>
        <w:r>
          <w:rPr>
            <w:noProof/>
            <w:webHidden/>
          </w:rPr>
          <w:fldChar w:fldCharType="begin"/>
        </w:r>
        <w:r>
          <w:rPr>
            <w:noProof/>
            <w:webHidden/>
          </w:rPr>
          <w:instrText xml:space="preserve"> PAGEREF _Toc94518397 \h </w:instrText>
        </w:r>
        <w:r>
          <w:rPr>
            <w:noProof/>
            <w:webHidden/>
          </w:rPr>
        </w:r>
        <w:r>
          <w:rPr>
            <w:noProof/>
            <w:webHidden/>
          </w:rPr>
          <w:fldChar w:fldCharType="separate"/>
        </w:r>
        <w:r>
          <w:rPr>
            <w:noProof/>
            <w:webHidden/>
          </w:rPr>
          <w:t>59</w:t>
        </w:r>
        <w:r>
          <w:rPr>
            <w:noProof/>
            <w:webHidden/>
          </w:rPr>
          <w:fldChar w:fldCharType="end"/>
        </w:r>
      </w:hyperlink>
    </w:p>
    <w:p w14:paraId="0A405A8B" w14:textId="367395E5" w:rsidR="00582CCB" w:rsidRDefault="00582CCB">
      <w:pPr>
        <w:pStyle w:val="Abbildungsverzeichnis"/>
        <w:tabs>
          <w:tab w:val="right" w:leader="dot" w:pos="9401"/>
        </w:tabs>
        <w:rPr>
          <w:rFonts w:asciiTheme="minorHAnsi" w:eastAsiaTheme="minorEastAsia" w:hAnsiTheme="minorHAnsi"/>
          <w:noProof/>
          <w:lang w:val="de-DE" w:eastAsia="ja-JP"/>
        </w:rPr>
      </w:pPr>
      <w:hyperlink r:id="rId126" w:anchor="_Toc94518398" w:history="1">
        <w:r w:rsidRPr="00D55595">
          <w:rPr>
            <w:rStyle w:val="Hyperlink"/>
            <w:noProof/>
          </w:rPr>
          <w:t>Abbildung 62: Zielsystem "CSV" nach dem Abteilungswechsel</w:t>
        </w:r>
        <w:r>
          <w:rPr>
            <w:noProof/>
            <w:webHidden/>
          </w:rPr>
          <w:tab/>
        </w:r>
        <w:r>
          <w:rPr>
            <w:noProof/>
            <w:webHidden/>
          </w:rPr>
          <w:fldChar w:fldCharType="begin"/>
        </w:r>
        <w:r>
          <w:rPr>
            <w:noProof/>
            <w:webHidden/>
          </w:rPr>
          <w:instrText xml:space="preserve"> PAGEREF _Toc94518398 \h </w:instrText>
        </w:r>
        <w:r>
          <w:rPr>
            <w:noProof/>
            <w:webHidden/>
          </w:rPr>
        </w:r>
        <w:r>
          <w:rPr>
            <w:noProof/>
            <w:webHidden/>
          </w:rPr>
          <w:fldChar w:fldCharType="separate"/>
        </w:r>
        <w:r>
          <w:rPr>
            <w:noProof/>
            <w:webHidden/>
          </w:rPr>
          <w:t>60</w:t>
        </w:r>
        <w:r>
          <w:rPr>
            <w:noProof/>
            <w:webHidden/>
          </w:rPr>
          <w:fldChar w:fldCharType="end"/>
        </w:r>
      </w:hyperlink>
    </w:p>
    <w:p w14:paraId="61DE43F0" w14:textId="4C8CDE47" w:rsidR="00582CCB" w:rsidRDefault="00582CCB">
      <w:pPr>
        <w:pStyle w:val="Abbildungsverzeichnis"/>
        <w:tabs>
          <w:tab w:val="right" w:leader="dot" w:pos="9401"/>
        </w:tabs>
        <w:rPr>
          <w:rFonts w:asciiTheme="minorHAnsi" w:eastAsiaTheme="minorEastAsia" w:hAnsiTheme="minorHAnsi"/>
          <w:noProof/>
          <w:lang w:val="de-DE" w:eastAsia="ja-JP"/>
        </w:rPr>
      </w:pPr>
      <w:hyperlink r:id="rId127" w:anchor="_Toc94518399" w:history="1">
        <w:r w:rsidRPr="00D55595">
          <w:rPr>
            <w:rStyle w:val="Hyperlink"/>
            <w:noProof/>
          </w:rPr>
          <w:t>Abbildung 63: Zielsystem "JSON" nach dem Abteilungswechsel</w:t>
        </w:r>
        <w:r>
          <w:rPr>
            <w:noProof/>
            <w:webHidden/>
          </w:rPr>
          <w:tab/>
        </w:r>
        <w:r>
          <w:rPr>
            <w:noProof/>
            <w:webHidden/>
          </w:rPr>
          <w:fldChar w:fldCharType="begin"/>
        </w:r>
        <w:r>
          <w:rPr>
            <w:noProof/>
            <w:webHidden/>
          </w:rPr>
          <w:instrText xml:space="preserve"> PAGEREF _Toc94518399 \h </w:instrText>
        </w:r>
        <w:r>
          <w:rPr>
            <w:noProof/>
            <w:webHidden/>
          </w:rPr>
        </w:r>
        <w:r>
          <w:rPr>
            <w:noProof/>
            <w:webHidden/>
          </w:rPr>
          <w:fldChar w:fldCharType="separate"/>
        </w:r>
        <w:r>
          <w:rPr>
            <w:noProof/>
            <w:webHidden/>
          </w:rPr>
          <w:t>60</w:t>
        </w:r>
        <w:r>
          <w:rPr>
            <w:noProof/>
            <w:webHidden/>
          </w:rPr>
          <w:fldChar w:fldCharType="end"/>
        </w:r>
      </w:hyperlink>
    </w:p>
    <w:p w14:paraId="26E125EE" w14:textId="4203D0C7" w:rsidR="00582CCB" w:rsidRDefault="00582CCB">
      <w:pPr>
        <w:pStyle w:val="Abbildungsverzeichnis"/>
        <w:tabs>
          <w:tab w:val="right" w:leader="dot" w:pos="9401"/>
        </w:tabs>
        <w:rPr>
          <w:rFonts w:asciiTheme="minorHAnsi" w:eastAsiaTheme="minorEastAsia" w:hAnsiTheme="minorHAnsi"/>
          <w:noProof/>
          <w:lang w:val="de-DE" w:eastAsia="ja-JP"/>
        </w:rPr>
      </w:pPr>
      <w:hyperlink r:id="rId128" w:anchor="_Toc94518400" w:history="1">
        <w:r w:rsidRPr="00D55595">
          <w:rPr>
            <w:rStyle w:val="Hyperlink"/>
            <w:noProof/>
          </w:rPr>
          <w:t>Abbildung 64: Mitarbeiter in der neuen Abteilung</w:t>
        </w:r>
        <w:r>
          <w:rPr>
            <w:noProof/>
            <w:webHidden/>
          </w:rPr>
          <w:tab/>
        </w:r>
        <w:r>
          <w:rPr>
            <w:noProof/>
            <w:webHidden/>
          </w:rPr>
          <w:fldChar w:fldCharType="begin"/>
        </w:r>
        <w:r>
          <w:rPr>
            <w:noProof/>
            <w:webHidden/>
          </w:rPr>
          <w:instrText xml:space="preserve"> PAGEREF _Toc94518400 \h </w:instrText>
        </w:r>
        <w:r>
          <w:rPr>
            <w:noProof/>
            <w:webHidden/>
          </w:rPr>
        </w:r>
        <w:r>
          <w:rPr>
            <w:noProof/>
            <w:webHidden/>
          </w:rPr>
          <w:fldChar w:fldCharType="separate"/>
        </w:r>
        <w:r>
          <w:rPr>
            <w:noProof/>
            <w:webHidden/>
          </w:rPr>
          <w:t>60</w:t>
        </w:r>
        <w:r>
          <w:rPr>
            <w:noProof/>
            <w:webHidden/>
          </w:rPr>
          <w:fldChar w:fldCharType="end"/>
        </w:r>
      </w:hyperlink>
    </w:p>
    <w:p w14:paraId="2678E9D6" w14:textId="59D08F16" w:rsidR="00582CCB" w:rsidRDefault="00582CCB">
      <w:pPr>
        <w:pStyle w:val="Abbildungsverzeichnis"/>
        <w:tabs>
          <w:tab w:val="right" w:leader="dot" w:pos="9401"/>
        </w:tabs>
        <w:rPr>
          <w:rFonts w:asciiTheme="minorHAnsi" w:eastAsiaTheme="minorEastAsia" w:hAnsiTheme="minorHAnsi"/>
          <w:noProof/>
          <w:lang w:val="de-DE" w:eastAsia="ja-JP"/>
        </w:rPr>
      </w:pPr>
      <w:hyperlink r:id="rId129" w:anchor="_Toc94518401" w:history="1">
        <w:r w:rsidRPr="00D55595">
          <w:rPr>
            <w:rStyle w:val="Hyperlink"/>
            <w:noProof/>
          </w:rPr>
          <w:t>Abbildung 65: Zielsysteme der Abteilung "Manufacturing"</w:t>
        </w:r>
        <w:r>
          <w:rPr>
            <w:noProof/>
            <w:webHidden/>
          </w:rPr>
          <w:tab/>
        </w:r>
        <w:r>
          <w:rPr>
            <w:noProof/>
            <w:webHidden/>
          </w:rPr>
          <w:fldChar w:fldCharType="begin"/>
        </w:r>
        <w:r>
          <w:rPr>
            <w:noProof/>
            <w:webHidden/>
          </w:rPr>
          <w:instrText xml:space="preserve"> PAGEREF _Toc94518401 \h </w:instrText>
        </w:r>
        <w:r>
          <w:rPr>
            <w:noProof/>
            <w:webHidden/>
          </w:rPr>
        </w:r>
        <w:r>
          <w:rPr>
            <w:noProof/>
            <w:webHidden/>
          </w:rPr>
          <w:fldChar w:fldCharType="separate"/>
        </w:r>
        <w:r>
          <w:rPr>
            <w:noProof/>
            <w:webHidden/>
          </w:rPr>
          <w:t>60</w:t>
        </w:r>
        <w:r>
          <w:rPr>
            <w:noProof/>
            <w:webHidden/>
          </w:rPr>
          <w:fldChar w:fldCharType="end"/>
        </w:r>
      </w:hyperlink>
    </w:p>
    <w:p w14:paraId="07AF906F" w14:textId="1F724913" w:rsidR="00582CCB" w:rsidRDefault="00582CCB">
      <w:pPr>
        <w:pStyle w:val="Abbildungsverzeichnis"/>
        <w:tabs>
          <w:tab w:val="right" w:leader="dot" w:pos="9401"/>
        </w:tabs>
        <w:rPr>
          <w:rFonts w:asciiTheme="minorHAnsi" w:eastAsiaTheme="minorEastAsia" w:hAnsiTheme="minorHAnsi"/>
          <w:noProof/>
          <w:lang w:val="de-DE" w:eastAsia="ja-JP"/>
        </w:rPr>
      </w:pPr>
      <w:hyperlink r:id="rId130" w:anchor="_Toc94518402" w:history="1">
        <w:r w:rsidRPr="00D55595">
          <w:rPr>
            <w:rStyle w:val="Hyperlink"/>
            <w:noProof/>
          </w:rPr>
          <w:t>Abbildung 66: "MySQL" Zielsystem nach dem Abteilungswechsel</w:t>
        </w:r>
        <w:r>
          <w:rPr>
            <w:noProof/>
            <w:webHidden/>
          </w:rPr>
          <w:tab/>
        </w:r>
        <w:r>
          <w:rPr>
            <w:noProof/>
            <w:webHidden/>
          </w:rPr>
          <w:fldChar w:fldCharType="begin"/>
        </w:r>
        <w:r>
          <w:rPr>
            <w:noProof/>
            <w:webHidden/>
          </w:rPr>
          <w:instrText xml:space="preserve"> PAGEREF _Toc94518402 \h </w:instrText>
        </w:r>
        <w:r>
          <w:rPr>
            <w:noProof/>
            <w:webHidden/>
          </w:rPr>
        </w:r>
        <w:r>
          <w:rPr>
            <w:noProof/>
            <w:webHidden/>
          </w:rPr>
          <w:fldChar w:fldCharType="separate"/>
        </w:r>
        <w:r>
          <w:rPr>
            <w:noProof/>
            <w:webHidden/>
          </w:rPr>
          <w:t>61</w:t>
        </w:r>
        <w:r>
          <w:rPr>
            <w:noProof/>
            <w:webHidden/>
          </w:rPr>
          <w:fldChar w:fldCharType="end"/>
        </w:r>
      </w:hyperlink>
    </w:p>
    <w:p w14:paraId="7544B60E" w14:textId="7F784246" w:rsidR="00582CCB" w:rsidRDefault="00582CCB">
      <w:pPr>
        <w:pStyle w:val="Abbildungsverzeichnis"/>
        <w:tabs>
          <w:tab w:val="right" w:leader="dot" w:pos="9401"/>
        </w:tabs>
        <w:rPr>
          <w:rFonts w:asciiTheme="minorHAnsi" w:eastAsiaTheme="minorEastAsia" w:hAnsiTheme="minorHAnsi"/>
          <w:noProof/>
          <w:lang w:val="de-DE" w:eastAsia="ja-JP"/>
        </w:rPr>
      </w:pPr>
      <w:hyperlink r:id="rId131" w:anchor="_Toc94518403" w:history="1">
        <w:r w:rsidRPr="00D55595">
          <w:rPr>
            <w:rStyle w:val="Hyperlink"/>
            <w:noProof/>
          </w:rPr>
          <w:t>Abbildung 67: "LDAP" Zielsystem nach dem Abteilungswechsel</w:t>
        </w:r>
        <w:r>
          <w:rPr>
            <w:noProof/>
            <w:webHidden/>
          </w:rPr>
          <w:tab/>
        </w:r>
        <w:r>
          <w:rPr>
            <w:noProof/>
            <w:webHidden/>
          </w:rPr>
          <w:fldChar w:fldCharType="begin"/>
        </w:r>
        <w:r>
          <w:rPr>
            <w:noProof/>
            <w:webHidden/>
          </w:rPr>
          <w:instrText xml:space="preserve"> PAGEREF _Toc94518403 \h </w:instrText>
        </w:r>
        <w:r>
          <w:rPr>
            <w:noProof/>
            <w:webHidden/>
          </w:rPr>
        </w:r>
        <w:r>
          <w:rPr>
            <w:noProof/>
            <w:webHidden/>
          </w:rPr>
          <w:fldChar w:fldCharType="separate"/>
        </w:r>
        <w:r>
          <w:rPr>
            <w:noProof/>
            <w:webHidden/>
          </w:rPr>
          <w:t>61</w:t>
        </w:r>
        <w:r>
          <w:rPr>
            <w:noProof/>
            <w:webHidden/>
          </w:rPr>
          <w:fldChar w:fldCharType="end"/>
        </w:r>
      </w:hyperlink>
    </w:p>
    <w:p w14:paraId="68093F14" w14:textId="65F216C4" w:rsidR="00582CCB" w:rsidRDefault="00582CCB">
      <w:pPr>
        <w:pStyle w:val="Abbildungsverzeichnis"/>
        <w:tabs>
          <w:tab w:val="right" w:leader="dot" w:pos="9401"/>
        </w:tabs>
        <w:rPr>
          <w:rFonts w:asciiTheme="minorHAnsi" w:eastAsiaTheme="minorEastAsia" w:hAnsiTheme="minorHAnsi"/>
          <w:noProof/>
          <w:lang w:val="de-DE" w:eastAsia="ja-JP"/>
        </w:rPr>
      </w:pPr>
      <w:hyperlink r:id="rId132" w:anchor="_Toc94518404" w:history="1">
        <w:r w:rsidRPr="00D55595">
          <w:rPr>
            <w:rStyle w:val="Hyperlink"/>
            <w:noProof/>
          </w:rPr>
          <w:t>Abbildung 68: Austritt eines Mitarbeiters</w:t>
        </w:r>
        <w:r>
          <w:rPr>
            <w:noProof/>
            <w:webHidden/>
          </w:rPr>
          <w:tab/>
        </w:r>
        <w:r>
          <w:rPr>
            <w:noProof/>
            <w:webHidden/>
          </w:rPr>
          <w:fldChar w:fldCharType="begin"/>
        </w:r>
        <w:r>
          <w:rPr>
            <w:noProof/>
            <w:webHidden/>
          </w:rPr>
          <w:instrText xml:space="preserve"> PAGEREF _Toc94518404 \h </w:instrText>
        </w:r>
        <w:r>
          <w:rPr>
            <w:noProof/>
            <w:webHidden/>
          </w:rPr>
        </w:r>
        <w:r>
          <w:rPr>
            <w:noProof/>
            <w:webHidden/>
          </w:rPr>
          <w:fldChar w:fldCharType="separate"/>
        </w:r>
        <w:r>
          <w:rPr>
            <w:noProof/>
            <w:webHidden/>
          </w:rPr>
          <w:t>61</w:t>
        </w:r>
        <w:r>
          <w:rPr>
            <w:noProof/>
            <w:webHidden/>
          </w:rPr>
          <w:fldChar w:fldCharType="end"/>
        </w:r>
      </w:hyperlink>
    </w:p>
    <w:p w14:paraId="45C5D62E" w14:textId="316CE907" w:rsidR="00582CCB" w:rsidRDefault="00582CCB">
      <w:pPr>
        <w:pStyle w:val="Abbildungsverzeichnis"/>
        <w:tabs>
          <w:tab w:val="right" w:leader="dot" w:pos="9401"/>
        </w:tabs>
        <w:rPr>
          <w:rFonts w:asciiTheme="minorHAnsi" w:eastAsiaTheme="minorEastAsia" w:hAnsiTheme="minorHAnsi"/>
          <w:noProof/>
          <w:lang w:val="de-DE" w:eastAsia="ja-JP"/>
        </w:rPr>
      </w:pPr>
      <w:hyperlink r:id="rId133" w:anchor="_Toc94518405" w:history="1">
        <w:r w:rsidRPr="00D55595">
          <w:rPr>
            <w:rStyle w:val="Hyperlink"/>
            <w:noProof/>
          </w:rPr>
          <w:t>Abbildung 69: Zielsystem "CSV" nach dem Austritt</w:t>
        </w:r>
        <w:r>
          <w:rPr>
            <w:noProof/>
            <w:webHidden/>
          </w:rPr>
          <w:tab/>
        </w:r>
        <w:r>
          <w:rPr>
            <w:noProof/>
            <w:webHidden/>
          </w:rPr>
          <w:fldChar w:fldCharType="begin"/>
        </w:r>
        <w:r>
          <w:rPr>
            <w:noProof/>
            <w:webHidden/>
          </w:rPr>
          <w:instrText xml:space="preserve"> PAGEREF _Toc94518405 \h </w:instrText>
        </w:r>
        <w:r>
          <w:rPr>
            <w:noProof/>
            <w:webHidden/>
          </w:rPr>
        </w:r>
        <w:r>
          <w:rPr>
            <w:noProof/>
            <w:webHidden/>
          </w:rPr>
          <w:fldChar w:fldCharType="separate"/>
        </w:r>
        <w:r>
          <w:rPr>
            <w:noProof/>
            <w:webHidden/>
          </w:rPr>
          <w:t>62</w:t>
        </w:r>
        <w:r>
          <w:rPr>
            <w:noProof/>
            <w:webHidden/>
          </w:rPr>
          <w:fldChar w:fldCharType="end"/>
        </w:r>
      </w:hyperlink>
    </w:p>
    <w:p w14:paraId="51B67C79" w14:textId="6804AF1A" w:rsidR="00582CCB" w:rsidRDefault="00582CCB">
      <w:pPr>
        <w:pStyle w:val="Abbildungsverzeichnis"/>
        <w:tabs>
          <w:tab w:val="right" w:leader="dot" w:pos="9401"/>
        </w:tabs>
        <w:rPr>
          <w:rFonts w:asciiTheme="minorHAnsi" w:eastAsiaTheme="minorEastAsia" w:hAnsiTheme="minorHAnsi"/>
          <w:noProof/>
          <w:lang w:val="de-DE" w:eastAsia="ja-JP"/>
        </w:rPr>
      </w:pPr>
      <w:hyperlink r:id="rId134" w:anchor="_Toc94518406" w:history="1">
        <w:r w:rsidRPr="00D55595">
          <w:rPr>
            <w:rStyle w:val="Hyperlink"/>
            <w:noProof/>
          </w:rPr>
          <w:t>Abbildung 70: Zielsystem "JSON" nach dem Austritt</w:t>
        </w:r>
        <w:r>
          <w:rPr>
            <w:noProof/>
            <w:webHidden/>
          </w:rPr>
          <w:tab/>
        </w:r>
        <w:r>
          <w:rPr>
            <w:noProof/>
            <w:webHidden/>
          </w:rPr>
          <w:fldChar w:fldCharType="begin"/>
        </w:r>
        <w:r>
          <w:rPr>
            <w:noProof/>
            <w:webHidden/>
          </w:rPr>
          <w:instrText xml:space="preserve"> PAGEREF _Toc94518406 \h </w:instrText>
        </w:r>
        <w:r>
          <w:rPr>
            <w:noProof/>
            <w:webHidden/>
          </w:rPr>
        </w:r>
        <w:r>
          <w:rPr>
            <w:noProof/>
            <w:webHidden/>
          </w:rPr>
          <w:fldChar w:fldCharType="separate"/>
        </w:r>
        <w:r>
          <w:rPr>
            <w:noProof/>
            <w:webHidden/>
          </w:rPr>
          <w:t>62</w:t>
        </w:r>
        <w:r>
          <w:rPr>
            <w:noProof/>
            <w:webHidden/>
          </w:rPr>
          <w:fldChar w:fldCharType="end"/>
        </w:r>
      </w:hyperlink>
    </w:p>
    <w:p w14:paraId="60D21F06" w14:textId="688F04AA" w:rsidR="00582CCB" w:rsidRDefault="00582CCB">
      <w:pPr>
        <w:pStyle w:val="Abbildungsverzeichnis"/>
        <w:tabs>
          <w:tab w:val="right" w:leader="dot" w:pos="9401"/>
        </w:tabs>
        <w:rPr>
          <w:rFonts w:asciiTheme="minorHAnsi" w:eastAsiaTheme="minorEastAsia" w:hAnsiTheme="minorHAnsi"/>
          <w:noProof/>
          <w:lang w:val="de-DE" w:eastAsia="ja-JP"/>
        </w:rPr>
      </w:pPr>
      <w:hyperlink r:id="rId135" w:anchor="_Toc94518407" w:history="1">
        <w:r w:rsidRPr="00D55595">
          <w:rPr>
            <w:rStyle w:val="Hyperlink"/>
            <w:noProof/>
          </w:rPr>
          <w:t>Abbildung 71: Zielsystem "MySQL" nach dem Austritt</w:t>
        </w:r>
        <w:r>
          <w:rPr>
            <w:noProof/>
            <w:webHidden/>
          </w:rPr>
          <w:tab/>
        </w:r>
        <w:r>
          <w:rPr>
            <w:noProof/>
            <w:webHidden/>
          </w:rPr>
          <w:fldChar w:fldCharType="begin"/>
        </w:r>
        <w:r>
          <w:rPr>
            <w:noProof/>
            <w:webHidden/>
          </w:rPr>
          <w:instrText xml:space="preserve"> PAGEREF _Toc94518407 \h </w:instrText>
        </w:r>
        <w:r>
          <w:rPr>
            <w:noProof/>
            <w:webHidden/>
          </w:rPr>
        </w:r>
        <w:r>
          <w:rPr>
            <w:noProof/>
            <w:webHidden/>
          </w:rPr>
          <w:fldChar w:fldCharType="separate"/>
        </w:r>
        <w:r>
          <w:rPr>
            <w:noProof/>
            <w:webHidden/>
          </w:rPr>
          <w:t>62</w:t>
        </w:r>
        <w:r>
          <w:rPr>
            <w:noProof/>
            <w:webHidden/>
          </w:rPr>
          <w:fldChar w:fldCharType="end"/>
        </w:r>
      </w:hyperlink>
    </w:p>
    <w:p w14:paraId="4DDFDCEF" w14:textId="77FD06B0" w:rsidR="0001034D" w:rsidRPr="00EA0C69" w:rsidRDefault="0001034D" w:rsidP="0001034D">
      <w:pPr>
        <w:spacing w:line="360" w:lineRule="auto"/>
        <w:jc w:val="both"/>
        <w:rPr>
          <w:rFonts w:cs="Arial"/>
          <w:sz w:val="24"/>
          <w:lang w:val="de-DE"/>
        </w:rPr>
      </w:pPr>
      <w:r>
        <w:rPr>
          <w:rFonts w:cs="Arial"/>
          <w:sz w:val="24"/>
          <w:lang w:val="de-DE"/>
        </w:rPr>
        <w:fldChar w:fldCharType="end"/>
      </w:r>
    </w:p>
    <w:p w14:paraId="4A31007E" w14:textId="2BAD4C19" w:rsidR="00085260" w:rsidRPr="0001034D" w:rsidRDefault="00085260" w:rsidP="0001034D"/>
    <w:sectPr w:rsidR="00085260" w:rsidRPr="0001034D" w:rsidSect="00A37968">
      <w:headerReference w:type="default" r:id="rId136"/>
      <w:footerReference w:type="default" r:id="rId137"/>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77F9D" w14:textId="77777777" w:rsidR="005B24D4" w:rsidRDefault="005B24D4" w:rsidP="000A78E0">
      <w:pPr>
        <w:spacing w:line="240" w:lineRule="auto"/>
      </w:pPr>
      <w:r>
        <w:separator/>
      </w:r>
    </w:p>
  </w:endnote>
  <w:endnote w:type="continuationSeparator" w:id="0">
    <w:p w14:paraId="6824F9FD" w14:textId="77777777" w:rsidR="005B24D4" w:rsidRDefault="005B24D4" w:rsidP="000A78E0">
      <w:pPr>
        <w:spacing w:line="240" w:lineRule="auto"/>
      </w:pPr>
      <w:r>
        <w:continuationSeparator/>
      </w:r>
    </w:p>
  </w:endnote>
  <w:endnote w:type="continuationNotice" w:id="1">
    <w:p w14:paraId="60686CE4" w14:textId="77777777" w:rsidR="005B24D4" w:rsidRDefault="005B24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E459" w14:textId="77777777" w:rsidR="0001034D" w:rsidRDefault="0001034D">
    <w:pPr>
      <w:pStyle w:val="Fuzeile"/>
    </w:pPr>
    <w:r>
      <w:rPr>
        <w:noProof/>
        <w:lang w:val="en-US"/>
      </w:rPr>
      <mc:AlternateContent>
        <mc:Choice Requires="wps">
          <w:drawing>
            <wp:anchor distT="45720" distB="45720" distL="114300" distR="114300" simplePos="0" relativeHeight="251658241" behindDoc="0" locked="1" layoutInCell="1" allowOverlap="1" wp14:anchorId="47400327" wp14:editId="7DC5BD04">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6DA9AFD4" w14:textId="77777777" w:rsidR="0001034D" w:rsidRPr="00237B77" w:rsidRDefault="0001034D"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21CB41F7" w14:textId="77777777" w:rsidR="0001034D" w:rsidRPr="00237B77" w:rsidRDefault="0001034D"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0DAE7494" w14:textId="77777777" w:rsidR="0001034D" w:rsidRPr="00237B77" w:rsidRDefault="0001034D" w:rsidP="00237B77">
                          <w:pPr>
                            <w:spacing w:line="220" w:lineRule="exact"/>
                            <w:rPr>
                              <w:rFonts w:cs="Arial"/>
                              <w:sz w:val="16"/>
                              <w:szCs w:val="16"/>
                            </w:rPr>
                          </w:pPr>
                          <w:r w:rsidRPr="00237B77">
                            <w:rPr>
                              <w:rFonts w:cs="Arial"/>
                              <w:sz w:val="16"/>
                              <w:szCs w:val="16"/>
                            </w:rPr>
                            <w:t>Altenberger Straße 69</w:t>
                          </w:r>
                        </w:p>
                        <w:p w14:paraId="78BB0F0E" w14:textId="77777777" w:rsidR="0001034D" w:rsidRPr="00237B77" w:rsidRDefault="0001034D" w:rsidP="00237B77">
                          <w:pPr>
                            <w:spacing w:line="220" w:lineRule="exact"/>
                            <w:rPr>
                              <w:rFonts w:cs="Arial"/>
                              <w:sz w:val="16"/>
                              <w:szCs w:val="16"/>
                            </w:rPr>
                          </w:pPr>
                          <w:r w:rsidRPr="00237B77">
                            <w:rPr>
                              <w:rFonts w:cs="Arial"/>
                              <w:sz w:val="16"/>
                              <w:szCs w:val="16"/>
                            </w:rPr>
                            <w:t>4040 Linz, Österreich</w:t>
                          </w:r>
                        </w:p>
                        <w:p w14:paraId="3B3D7C41" w14:textId="77777777" w:rsidR="0001034D" w:rsidRPr="00237B77" w:rsidRDefault="0001034D" w:rsidP="00237B77">
                          <w:pPr>
                            <w:spacing w:line="220" w:lineRule="exact"/>
                            <w:rPr>
                              <w:rFonts w:cs="Arial"/>
                              <w:sz w:val="16"/>
                              <w:szCs w:val="16"/>
                            </w:rPr>
                          </w:pPr>
                          <w:r w:rsidRPr="00237B77">
                            <w:rPr>
                              <w:rFonts w:cs="Arial"/>
                              <w:sz w:val="16"/>
                              <w:szCs w:val="16"/>
                            </w:rPr>
                            <w:t>www.jku.at</w:t>
                          </w:r>
                        </w:p>
                        <w:p w14:paraId="40D4A04E" w14:textId="77777777" w:rsidR="0001034D" w:rsidRPr="00237B77" w:rsidRDefault="0001034D"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28C9B81A">
            <v:shapetype id="_x0000_t202" coordsize="21600,21600" o:spt="202" path="m,l,21600r21600,l21600,xe" w14:anchorId="47400327">
              <v:stroke joinstyle="miter"/>
              <v:path gradientshapeok="t" o:connecttype="rect"/>
            </v:shapetype>
            <v:shape id="_x0000_s1060" style="position:absolute;margin-left:359.5pt;margin-top:748.5pt;width:98.95pt;height:66.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">
              <v:textbox inset="0,0,0,0">
                <w:txbxContent>
                  <w:p w:rsidRPr="00237B77" w:rsidR="0001034D" w:rsidP="00237B77" w:rsidRDefault="0001034D" w14:paraId="2065434F" w14:textId="777777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Pr="00237B77" w:rsidR="0001034D" w:rsidP="00237B77" w:rsidRDefault="0001034D" w14:paraId="4D4ED04C" w14:textId="777777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Pr="00237B77" w:rsidR="0001034D" w:rsidP="00237B77" w:rsidRDefault="0001034D" w14:paraId="2948F4D4" w14:textId="77777777">
                    <w:pPr>
                      <w:spacing w:line="220" w:lineRule="exact"/>
                      <w:rPr>
                        <w:rFonts w:cs="Arial"/>
                        <w:sz w:val="16"/>
                        <w:szCs w:val="16"/>
                      </w:rPr>
                    </w:pPr>
                    <w:r w:rsidRPr="00237B77">
                      <w:rPr>
                        <w:rFonts w:cs="Arial"/>
                        <w:sz w:val="16"/>
                        <w:szCs w:val="16"/>
                      </w:rPr>
                      <w:t>Altenberger Straße 69</w:t>
                    </w:r>
                  </w:p>
                  <w:p w:rsidRPr="00237B77" w:rsidR="0001034D" w:rsidP="00237B77" w:rsidRDefault="0001034D" w14:paraId="04CF8F3F" w14:textId="77777777">
                    <w:pPr>
                      <w:spacing w:line="220" w:lineRule="exact"/>
                      <w:rPr>
                        <w:rFonts w:cs="Arial"/>
                        <w:sz w:val="16"/>
                        <w:szCs w:val="16"/>
                      </w:rPr>
                    </w:pPr>
                    <w:r w:rsidRPr="00237B77">
                      <w:rPr>
                        <w:rFonts w:cs="Arial"/>
                        <w:sz w:val="16"/>
                        <w:szCs w:val="16"/>
                      </w:rPr>
                      <w:t>4040 Linz, Österreich</w:t>
                    </w:r>
                  </w:p>
                  <w:p w:rsidRPr="00237B77" w:rsidR="0001034D" w:rsidP="00237B77" w:rsidRDefault="0001034D" w14:paraId="48EEF908" w14:textId="77777777">
                    <w:pPr>
                      <w:spacing w:line="220" w:lineRule="exact"/>
                      <w:rPr>
                        <w:rFonts w:cs="Arial"/>
                        <w:sz w:val="16"/>
                        <w:szCs w:val="16"/>
                      </w:rPr>
                    </w:pPr>
                    <w:r w:rsidRPr="00237B77">
                      <w:rPr>
                        <w:rFonts w:cs="Arial"/>
                        <w:sz w:val="16"/>
                        <w:szCs w:val="16"/>
                      </w:rPr>
                      <w:t>www.jku.at</w:t>
                    </w:r>
                  </w:p>
                  <w:p w:rsidRPr="00237B77" w:rsidR="0001034D" w:rsidP="00237B77" w:rsidRDefault="0001034D" w14:paraId="1A08B23D" w14:textId="777777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6689" w14:textId="77777777" w:rsidR="004E26CA" w:rsidRDefault="004E26CA" w:rsidP="00B97921">
    <w:pPr>
      <w:pStyle w:val="Fuzeile"/>
      <w:tabs>
        <w:tab w:val="clear" w:pos="4536"/>
        <w:tab w:val="clear" w:pos="9072"/>
        <w:tab w:val="right" w:pos="9921"/>
      </w:tabs>
      <w:jc w:val="both"/>
    </w:pPr>
  </w:p>
  <w:p w14:paraId="191282F1" w14:textId="7674C190" w:rsidR="004E26CA" w:rsidRDefault="004E26CA" w:rsidP="004E26CA">
    <w:pPr>
      <w:pStyle w:val="Fuzeile"/>
      <w:tabs>
        <w:tab w:val="clear" w:pos="4536"/>
        <w:tab w:val="clear" w:pos="9072"/>
        <w:tab w:val="center" w:pos="4990"/>
        <w:tab w:val="right" w:pos="9412"/>
      </w:tabs>
      <w:jc w:val="both"/>
    </w:pPr>
    <w:r w:rsidRPr="004746F8">
      <w:tab/>
    </w:r>
    <w:r w:rsidR="002A5CF8">
      <w:t>Gruppe 4</w:t>
    </w:r>
    <w:r w:rsidRPr="004746F8">
      <w:tab/>
      <w:t xml:space="preserve"> </w:t>
    </w:r>
    <w:r w:rsidRPr="004746F8">
      <w:fldChar w:fldCharType="begin"/>
    </w:r>
    <w:r w:rsidRPr="004746F8">
      <w:instrText xml:space="preserve"> PAGE   \* MERGEFORMAT </w:instrText>
    </w:r>
    <w:r w:rsidRPr="004746F8">
      <w:fldChar w:fldCharType="separate"/>
    </w:r>
    <w:r w:rsidR="00F9599E">
      <w:rPr>
        <w:noProof/>
      </w:rPr>
      <w:t>5</w:t>
    </w:r>
    <w:r w:rsidRPr="004746F8">
      <w:fldChar w:fldCharType="end"/>
    </w:r>
    <w:r w:rsidRPr="004746F8">
      <w:t>/</w:t>
    </w:r>
    <w:fldSimple w:instr="NUMPAGES   \* MERGEFORMAT">
      <w:r w:rsidR="00F9599E">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D4FE" w14:textId="77777777" w:rsidR="005B24D4" w:rsidRDefault="005B24D4" w:rsidP="000A78E0">
      <w:pPr>
        <w:spacing w:line="240" w:lineRule="auto"/>
      </w:pPr>
      <w:r>
        <w:separator/>
      </w:r>
    </w:p>
  </w:footnote>
  <w:footnote w:type="continuationSeparator" w:id="0">
    <w:p w14:paraId="74DB0F05" w14:textId="77777777" w:rsidR="005B24D4" w:rsidRDefault="005B24D4" w:rsidP="000A78E0">
      <w:pPr>
        <w:spacing w:line="240" w:lineRule="auto"/>
      </w:pPr>
      <w:r>
        <w:continuationSeparator/>
      </w:r>
    </w:p>
  </w:footnote>
  <w:footnote w:type="continuationNotice" w:id="1">
    <w:p w14:paraId="23E620D8" w14:textId="77777777" w:rsidR="005B24D4" w:rsidRDefault="005B24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6B03F" w14:textId="77777777" w:rsidR="0001034D" w:rsidRDefault="0001034D" w:rsidP="00F04562">
    <w:r>
      <w:rPr>
        <w:noProof/>
        <w:lang w:val="en-US"/>
      </w:rPr>
      <w:drawing>
        <wp:anchor distT="0" distB="0" distL="114300" distR="114300" simplePos="0" relativeHeight="251658242" behindDoc="0" locked="1" layoutInCell="1" allowOverlap="1" wp14:anchorId="36517D53" wp14:editId="6F41B815">
          <wp:simplePos x="0" y="0"/>
          <wp:positionH relativeFrom="column">
            <wp:posOffset>4036060</wp:posOffset>
          </wp:positionH>
          <wp:positionV relativeFrom="page">
            <wp:posOffset>476250</wp:posOffset>
          </wp:positionV>
          <wp:extent cx="2016000" cy="10080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BF85" w14:textId="7C5E5C07" w:rsidR="003A5DE2" w:rsidRDefault="004E26CA" w:rsidP="006F39DC">
    <w:pPr>
      <w:pStyle w:val="Kopfzeile"/>
      <w:tabs>
        <w:tab w:val="clear" w:pos="9072"/>
      </w:tabs>
    </w:pPr>
    <w:r>
      <w:rPr>
        <w:noProof/>
        <w:lang w:eastAsia="de-AT"/>
      </w:rPr>
      <w:drawing>
        <wp:anchor distT="0" distB="0" distL="114300" distR="114300" simplePos="0" relativeHeight="251658240" behindDoc="0" locked="1" layoutInCell="1" allowOverlap="1" wp14:anchorId="56F86C4D" wp14:editId="135FA5E2">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111E3"/>
    <w:multiLevelType w:val="hybridMultilevel"/>
    <w:tmpl w:val="B590FA28"/>
    <w:lvl w:ilvl="0" w:tplc="0C07000F">
      <w:start w:val="1"/>
      <w:numFmt w:val="decimal"/>
      <w:lvlText w:val="%1."/>
      <w:lvlJc w:val="left"/>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1867E45"/>
    <w:multiLevelType w:val="hybridMultilevel"/>
    <w:tmpl w:val="FFFFFFFF"/>
    <w:lvl w:ilvl="0" w:tplc="BF523E06">
      <w:start w:val="1"/>
      <w:numFmt w:val="bullet"/>
      <w:lvlText w:val="-"/>
      <w:lvlJc w:val="left"/>
      <w:pPr>
        <w:ind w:left="720" w:hanging="360"/>
      </w:pPr>
      <w:rPr>
        <w:rFonts w:ascii="Calibri" w:hAnsi="Calibri" w:hint="default"/>
      </w:rPr>
    </w:lvl>
    <w:lvl w:ilvl="1" w:tplc="D6FE5FCC">
      <w:start w:val="1"/>
      <w:numFmt w:val="bullet"/>
      <w:lvlText w:val="o"/>
      <w:lvlJc w:val="left"/>
      <w:pPr>
        <w:ind w:left="1440" w:hanging="360"/>
      </w:pPr>
      <w:rPr>
        <w:rFonts w:ascii="Courier New" w:hAnsi="Courier New" w:hint="default"/>
      </w:rPr>
    </w:lvl>
    <w:lvl w:ilvl="2" w:tplc="693206A2">
      <w:start w:val="1"/>
      <w:numFmt w:val="bullet"/>
      <w:lvlText w:val=""/>
      <w:lvlJc w:val="left"/>
      <w:pPr>
        <w:ind w:left="2160" w:hanging="360"/>
      </w:pPr>
      <w:rPr>
        <w:rFonts w:ascii="Wingdings" w:hAnsi="Wingdings" w:hint="default"/>
      </w:rPr>
    </w:lvl>
    <w:lvl w:ilvl="3" w:tplc="F5880828">
      <w:start w:val="1"/>
      <w:numFmt w:val="bullet"/>
      <w:lvlText w:val=""/>
      <w:lvlJc w:val="left"/>
      <w:pPr>
        <w:ind w:left="2880" w:hanging="360"/>
      </w:pPr>
      <w:rPr>
        <w:rFonts w:ascii="Symbol" w:hAnsi="Symbol" w:hint="default"/>
      </w:rPr>
    </w:lvl>
    <w:lvl w:ilvl="4" w:tplc="2FD083D0">
      <w:start w:val="1"/>
      <w:numFmt w:val="bullet"/>
      <w:lvlText w:val="o"/>
      <w:lvlJc w:val="left"/>
      <w:pPr>
        <w:ind w:left="3600" w:hanging="360"/>
      </w:pPr>
      <w:rPr>
        <w:rFonts w:ascii="Courier New" w:hAnsi="Courier New" w:hint="default"/>
      </w:rPr>
    </w:lvl>
    <w:lvl w:ilvl="5" w:tplc="2EA284F2">
      <w:start w:val="1"/>
      <w:numFmt w:val="bullet"/>
      <w:lvlText w:val=""/>
      <w:lvlJc w:val="left"/>
      <w:pPr>
        <w:ind w:left="4320" w:hanging="360"/>
      </w:pPr>
      <w:rPr>
        <w:rFonts w:ascii="Wingdings" w:hAnsi="Wingdings" w:hint="default"/>
      </w:rPr>
    </w:lvl>
    <w:lvl w:ilvl="6" w:tplc="C1D6DA52">
      <w:start w:val="1"/>
      <w:numFmt w:val="bullet"/>
      <w:lvlText w:val=""/>
      <w:lvlJc w:val="left"/>
      <w:pPr>
        <w:ind w:left="5040" w:hanging="360"/>
      </w:pPr>
      <w:rPr>
        <w:rFonts w:ascii="Symbol" w:hAnsi="Symbol" w:hint="default"/>
      </w:rPr>
    </w:lvl>
    <w:lvl w:ilvl="7" w:tplc="FFDA1950">
      <w:start w:val="1"/>
      <w:numFmt w:val="bullet"/>
      <w:lvlText w:val="o"/>
      <w:lvlJc w:val="left"/>
      <w:pPr>
        <w:ind w:left="5760" w:hanging="360"/>
      </w:pPr>
      <w:rPr>
        <w:rFonts w:ascii="Courier New" w:hAnsi="Courier New" w:hint="default"/>
      </w:rPr>
    </w:lvl>
    <w:lvl w:ilvl="8" w:tplc="72A45BCC">
      <w:start w:val="1"/>
      <w:numFmt w:val="bullet"/>
      <w:lvlText w:val=""/>
      <w:lvlJc w:val="left"/>
      <w:pPr>
        <w:ind w:left="6480" w:hanging="360"/>
      </w:pPr>
      <w:rPr>
        <w:rFonts w:ascii="Wingdings" w:hAnsi="Wingdings" w:hint="default"/>
      </w:rPr>
    </w:lvl>
  </w:abstractNum>
  <w:abstractNum w:abstractNumId="2" w15:restartNumberingAfterBreak="0">
    <w:nsid w:val="13A839FF"/>
    <w:multiLevelType w:val="hybridMultilevel"/>
    <w:tmpl w:val="3BDCEA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3B1CF3"/>
    <w:multiLevelType w:val="hybridMultilevel"/>
    <w:tmpl w:val="AE4E61F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7E2F0E"/>
    <w:multiLevelType w:val="hybridMultilevel"/>
    <w:tmpl w:val="BAC474B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0C1D51"/>
    <w:multiLevelType w:val="hybridMultilevel"/>
    <w:tmpl w:val="031A470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A721020"/>
    <w:multiLevelType w:val="hybridMultilevel"/>
    <w:tmpl w:val="80DE2D1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32426"/>
    <w:multiLevelType w:val="hybridMultilevel"/>
    <w:tmpl w:val="067875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8E2684B"/>
    <w:multiLevelType w:val="hybridMultilevel"/>
    <w:tmpl w:val="9F7E3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C2217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F376D0"/>
    <w:multiLevelType w:val="hybridMultilevel"/>
    <w:tmpl w:val="DC2CFF9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D6C1106"/>
    <w:multiLevelType w:val="multilevel"/>
    <w:tmpl w:val="AD40E188"/>
    <w:numStyleLink w:val="berschriftenJKU"/>
  </w:abstractNum>
  <w:abstractNum w:abstractNumId="15" w15:restartNumberingAfterBreak="0">
    <w:nsid w:val="40B23F98"/>
    <w:multiLevelType w:val="hybridMultilevel"/>
    <w:tmpl w:val="66F415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130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6060BB9"/>
    <w:multiLevelType w:val="hybridMultilevel"/>
    <w:tmpl w:val="B0007B9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900462A"/>
    <w:multiLevelType w:val="hybridMultilevel"/>
    <w:tmpl w:val="D69A61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10388E"/>
    <w:multiLevelType w:val="hybridMultilevel"/>
    <w:tmpl w:val="CE08C5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1FE4860"/>
    <w:multiLevelType w:val="hybridMultilevel"/>
    <w:tmpl w:val="A51A83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6BF2D10"/>
    <w:multiLevelType w:val="hybridMultilevel"/>
    <w:tmpl w:val="D8B2DB0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8F56A9C"/>
    <w:multiLevelType w:val="hybridMultilevel"/>
    <w:tmpl w:val="FFFFFFFF"/>
    <w:lvl w:ilvl="0" w:tplc="70A038F8">
      <w:start w:val="1"/>
      <w:numFmt w:val="bullet"/>
      <w:lvlText w:val="-"/>
      <w:lvlJc w:val="left"/>
      <w:pPr>
        <w:ind w:left="720" w:hanging="360"/>
      </w:pPr>
      <w:rPr>
        <w:rFonts w:ascii="Calibri" w:hAnsi="Calibri" w:hint="default"/>
      </w:rPr>
    </w:lvl>
    <w:lvl w:ilvl="1" w:tplc="1166CADE">
      <w:start w:val="1"/>
      <w:numFmt w:val="bullet"/>
      <w:lvlText w:val="o"/>
      <w:lvlJc w:val="left"/>
      <w:pPr>
        <w:ind w:left="1440" w:hanging="360"/>
      </w:pPr>
      <w:rPr>
        <w:rFonts w:ascii="Courier New" w:hAnsi="Courier New" w:hint="default"/>
      </w:rPr>
    </w:lvl>
    <w:lvl w:ilvl="2" w:tplc="2A08004C">
      <w:start w:val="1"/>
      <w:numFmt w:val="bullet"/>
      <w:lvlText w:val=""/>
      <w:lvlJc w:val="left"/>
      <w:pPr>
        <w:ind w:left="2160" w:hanging="360"/>
      </w:pPr>
      <w:rPr>
        <w:rFonts w:ascii="Wingdings" w:hAnsi="Wingdings" w:hint="default"/>
      </w:rPr>
    </w:lvl>
    <w:lvl w:ilvl="3" w:tplc="B8482D5A">
      <w:start w:val="1"/>
      <w:numFmt w:val="bullet"/>
      <w:lvlText w:val=""/>
      <w:lvlJc w:val="left"/>
      <w:pPr>
        <w:ind w:left="2880" w:hanging="360"/>
      </w:pPr>
      <w:rPr>
        <w:rFonts w:ascii="Symbol" w:hAnsi="Symbol" w:hint="default"/>
      </w:rPr>
    </w:lvl>
    <w:lvl w:ilvl="4" w:tplc="4F38AC4A">
      <w:start w:val="1"/>
      <w:numFmt w:val="bullet"/>
      <w:lvlText w:val="o"/>
      <w:lvlJc w:val="left"/>
      <w:pPr>
        <w:ind w:left="3600" w:hanging="360"/>
      </w:pPr>
      <w:rPr>
        <w:rFonts w:ascii="Courier New" w:hAnsi="Courier New" w:hint="default"/>
      </w:rPr>
    </w:lvl>
    <w:lvl w:ilvl="5" w:tplc="0D3C2F98">
      <w:start w:val="1"/>
      <w:numFmt w:val="bullet"/>
      <w:lvlText w:val=""/>
      <w:lvlJc w:val="left"/>
      <w:pPr>
        <w:ind w:left="4320" w:hanging="360"/>
      </w:pPr>
      <w:rPr>
        <w:rFonts w:ascii="Wingdings" w:hAnsi="Wingdings" w:hint="default"/>
      </w:rPr>
    </w:lvl>
    <w:lvl w:ilvl="6" w:tplc="28ACA0D0">
      <w:start w:val="1"/>
      <w:numFmt w:val="bullet"/>
      <w:lvlText w:val=""/>
      <w:lvlJc w:val="left"/>
      <w:pPr>
        <w:ind w:left="5040" w:hanging="360"/>
      </w:pPr>
      <w:rPr>
        <w:rFonts w:ascii="Symbol" w:hAnsi="Symbol" w:hint="default"/>
      </w:rPr>
    </w:lvl>
    <w:lvl w:ilvl="7" w:tplc="E56CF420">
      <w:start w:val="1"/>
      <w:numFmt w:val="bullet"/>
      <w:lvlText w:val="o"/>
      <w:lvlJc w:val="left"/>
      <w:pPr>
        <w:ind w:left="5760" w:hanging="360"/>
      </w:pPr>
      <w:rPr>
        <w:rFonts w:ascii="Courier New" w:hAnsi="Courier New" w:hint="default"/>
      </w:rPr>
    </w:lvl>
    <w:lvl w:ilvl="8" w:tplc="07104B5A">
      <w:start w:val="1"/>
      <w:numFmt w:val="bullet"/>
      <w:lvlText w:val=""/>
      <w:lvlJc w:val="left"/>
      <w:pPr>
        <w:ind w:left="6480" w:hanging="360"/>
      </w:pPr>
      <w:rPr>
        <w:rFonts w:ascii="Wingdings" w:hAnsi="Wingdings" w:hint="default"/>
      </w:rPr>
    </w:lvl>
  </w:abstractNum>
  <w:abstractNum w:abstractNumId="23" w15:restartNumberingAfterBreak="0">
    <w:nsid w:val="5E582568"/>
    <w:multiLevelType w:val="hybridMultilevel"/>
    <w:tmpl w:val="71A2EA4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1513C27"/>
    <w:multiLevelType w:val="hybridMultilevel"/>
    <w:tmpl w:val="E37A619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7143B7E"/>
    <w:multiLevelType w:val="hybridMultilevel"/>
    <w:tmpl w:val="FFFFFFFF"/>
    <w:lvl w:ilvl="0" w:tplc="193A3A34">
      <w:start w:val="1"/>
      <w:numFmt w:val="bullet"/>
      <w:lvlText w:val="-"/>
      <w:lvlJc w:val="left"/>
      <w:pPr>
        <w:ind w:left="720" w:hanging="360"/>
      </w:pPr>
      <w:rPr>
        <w:rFonts w:ascii="Calibri" w:hAnsi="Calibri" w:hint="default"/>
      </w:rPr>
    </w:lvl>
    <w:lvl w:ilvl="1" w:tplc="2CE6ECF2">
      <w:start w:val="1"/>
      <w:numFmt w:val="bullet"/>
      <w:lvlText w:val="o"/>
      <w:lvlJc w:val="left"/>
      <w:pPr>
        <w:ind w:left="1440" w:hanging="360"/>
      </w:pPr>
      <w:rPr>
        <w:rFonts w:ascii="Courier New" w:hAnsi="Courier New" w:hint="default"/>
      </w:rPr>
    </w:lvl>
    <w:lvl w:ilvl="2" w:tplc="AEBCDD66">
      <w:start w:val="1"/>
      <w:numFmt w:val="bullet"/>
      <w:lvlText w:val=""/>
      <w:lvlJc w:val="left"/>
      <w:pPr>
        <w:ind w:left="2160" w:hanging="360"/>
      </w:pPr>
      <w:rPr>
        <w:rFonts w:ascii="Wingdings" w:hAnsi="Wingdings" w:hint="default"/>
      </w:rPr>
    </w:lvl>
    <w:lvl w:ilvl="3" w:tplc="43683DB4">
      <w:start w:val="1"/>
      <w:numFmt w:val="bullet"/>
      <w:lvlText w:val=""/>
      <w:lvlJc w:val="left"/>
      <w:pPr>
        <w:ind w:left="2880" w:hanging="360"/>
      </w:pPr>
      <w:rPr>
        <w:rFonts w:ascii="Symbol" w:hAnsi="Symbol" w:hint="default"/>
      </w:rPr>
    </w:lvl>
    <w:lvl w:ilvl="4" w:tplc="9864AA5E">
      <w:start w:val="1"/>
      <w:numFmt w:val="bullet"/>
      <w:lvlText w:val="o"/>
      <w:lvlJc w:val="left"/>
      <w:pPr>
        <w:ind w:left="3600" w:hanging="360"/>
      </w:pPr>
      <w:rPr>
        <w:rFonts w:ascii="Courier New" w:hAnsi="Courier New" w:hint="default"/>
      </w:rPr>
    </w:lvl>
    <w:lvl w:ilvl="5" w:tplc="520C2F94">
      <w:start w:val="1"/>
      <w:numFmt w:val="bullet"/>
      <w:lvlText w:val=""/>
      <w:lvlJc w:val="left"/>
      <w:pPr>
        <w:ind w:left="4320" w:hanging="360"/>
      </w:pPr>
      <w:rPr>
        <w:rFonts w:ascii="Wingdings" w:hAnsi="Wingdings" w:hint="default"/>
      </w:rPr>
    </w:lvl>
    <w:lvl w:ilvl="6" w:tplc="A2A65DC0">
      <w:start w:val="1"/>
      <w:numFmt w:val="bullet"/>
      <w:lvlText w:val=""/>
      <w:lvlJc w:val="left"/>
      <w:pPr>
        <w:ind w:left="5040" w:hanging="360"/>
      </w:pPr>
      <w:rPr>
        <w:rFonts w:ascii="Symbol" w:hAnsi="Symbol" w:hint="default"/>
      </w:rPr>
    </w:lvl>
    <w:lvl w:ilvl="7" w:tplc="0240A9F6">
      <w:start w:val="1"/>
      <w:numFmt w:val="bullet"/>
      <w:lvlText w:val="o"/>
      <w:lvlJc w:val="left"/>
      <w:pPr>
        <w:ind w:left="5760" w:hanging="360"/>
      </w:pPr>
      <w:rPr>
        <w:rFonts w:ascii="Courier New" w:hAnsi="Courier New" w:hint="default"/>
      </w:rPr>
    </w:lvl>
    <w:lvl w:ilvl="8" w:tplc="CDC6D0C0">
      <w:start w:val="1"/>
      <w:numFmt w:val="bullet"/>
      <w:lvlText w:val=""/>
      <w:lvlJc w:val="left"/>
      <w:pPr>
        <w:ind w:left="6480" w:hanging="360"/>
      </w:pPr>
      <w:rPr>
        <w:rFonts w:ascii="Wingdings" w:hAnsi="Wingdings" w:hint="default"/>
      </w:rPr>
    </w:lvl>
  </w:abstractNum>
  <w:abstractNum w:abstractNumId="26" w15:restartNumberingAfterBreak="0">
    <w:nsid w:val="6E6B601C"/>
    <w:multiLevelType w:val="multilevel"/>
    <w:tmpl w:val="95789D94"/>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rPr>
        <w:lang w:val="de-A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870F6B"/>
    <w:multiLevelType w:val="hybridMultilevel"/>
    <w:tmpl w:val="3C68E9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4"/>
  </w:num>
  <w:num w:numId="4">
    <w:abstractNumId w:val="8"/>
  </w:num>
  <w:num w:numId="5">
    <w:abstractNumId w:val="14"/>
    <w:lvlOverride w:ilvl="0">
      <w:lvl w:ilvl="0">
        <w:start w:val="1"/>
        <w:numFmt w:val="decimal"/>
        <w:pStyle w:val="berschrift1"/>
        <w:lvlText w:val="%1. "/>
        <w:lvlJc w:val="left"/>
        <w:pPr>
          <w:ind w:left="425" w:hanging="425"/>
        </w:pPr>
        <w:rPr>
          <w:rFonts w:hint="default"/>
          <w:sz w:val="32"/>
        </w:rPr>
      </w:lvl>
    </w:lvlOverride>
    <w:lvlOverride w:ilvl="1">
      <w:lvl w:ilvl="1">
        <w:start w:val="1"/>
        <w:numFmt w:val="decimal"/>
        <w:pStyle w:val="berschrift2"/>
        <w:lvlText w:val="%1.%2. "/>
        <w:lvlJc w:val="left"/>
        <w:pPr>
          <w:ind w:left="1306" w:hanging="596"/>
        </w:pPr>
        <w:rPr>
          <w:rFonts w:hint="default"/>
          <w:sz w:val="28"/>
        </w:rPr>
      </w:lvl>
    </w:lvlOverride>
    <w:lvlOverride w:ilvl="2">
      <w:lvl w:ilvl="2">
        <w:start w:val="1"/>
        <w:numFmt w:val="decimal"/>
        <w:pStyle w:val="berschrift3"/>
        <w:lvlText w:val="%1.%2.%3. "/>
        <w:lvlJc w:val="left"/>
        <w:pPr>
          <w:ind w:left="1077" w:hanging="793"/>
        </w:pPr>
        <w:rPr>
          <w:rFonts w:hint="default"/>
          <w:b/>
          <w:bCs/>
          <w:sz w:val="24"/>
        </w:rPr>
      </w:lvl>
    </w:lvlOverride>
    <w:lvlOverride w:ilvl="3">
      <w:lvl w:ilvl="3">
        <w:start w:val="1"/>
        <w:numFmt w:val="decimal"/>
        <w:lvlText w:val="%1.%2.%3.%4. "/>
        <w:lvlJc w:val="left"/>
        <w:pPr>
          <w:tabs>
            <w:tab w:val="num" w:pos="2325"/>
          </w:tabs>
          <w:ind w:left="1021" w:hanging="1021"/>
        </w:pPr>
        <w:rPr>
          <w:rFonts w:hint="default"/>
          <w:sz w:val="22"/>
        </w:rPr>
      </w:lvl>
    </w:lvlOverride>
    <w:lvlOverride w:ilvl="4">
      <w:lvl w:ilvl="4">
        <w:start w:val="1"/>
        <w:numFmt w:val="lowerLetter"/>
        <w:lvlText w:val="%1.%2.%3.%4.%5"/>
        <w:lvlJc w:val="left"/>
        <w:pPr>
          <w:ind w:left="1191" w:hanging="1191"/>
        </w:pPr>
        <w:rPr>
          <w:rFonts w:hint="default"/>
          <w:sz w:val="22"/>
        </w:rPr>
      </w:lvl>
    </w:lvlOverride>
    <w:lvlOverride w:ilvl="5">
      <w:lvl w:ilvl="5">
        <w:start w:val="1"/>
        <w:numFmt w:val="lowerRoman"/>
        <w:lvlText w:val="(%6)"/>
        <w:lvlJc w:val="left"/>
        <w:pPr>
          <w:ind w:left="4423" w:hanging="397"/>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7"/>
  </w:num>
  <w:num w:numId="7">
    <w:abstractNumId w:val="3"/>
  </w:num>
  <w:num w:numId="8">
    <w:abstractNumId w:val="13"/>
  </w:num>
  <w:num w:numId="9">
    <w:abstractNumId w:val="24"/>
  </w:num>
  <w:num w:numId="10">
    <w:abstractNumId w:val="5"/>
  </w:num>
  <w:num w:numId="11">
    <w:abstractNumId w:val="19"/>
  </w:num>
  <w:num w:numId="12">
    <w:abstractNumId w:val="21"/>
  </w:num>
  <w:num w:numId="13">
    <w:abstractNumId w:val="17"/>
  </w:num>
  <w:num w:numId="14">
    <w:abstractNumId w:val="23"/>
  </w:num>
  <w:num w:numId="15">
    <w:abstractNumId w:val="18"/>
  </w:num>
  <w:num w:numId="16">
    <w:abstractNumId w:val="27"/>
  </w:num>
  <w:num w:numId="17">
    <w:abstractNumId w:val="12"/>
  </w:num>
  <w:num w:numId="18">
    <w:abstractNumId w:val="26"/>
  </w:num>
  <w:num w:numId="19">
    <w:abstractNumId w:val="6"/>
  </w:num>
  <w:num w:numId="20">
    <w:abstractNumId w:val="9"/>
  </w:num>
  <w:num w:numId="21">
    <w:abstractNumId w:val="2"/>
  </w:num>
  <w:num w:numId="22">
    <w:abstractNumId w:val="20"/>
  </w:num>
  <w:num w:numId="23">
    <w:abstractNumId w:val="25"/>
  </w:num>
  <w:num w:numId="24">
    <w:abstractNumId w:val="1"/>
  </w:num>
  <w:num w:numId="25">
    <w:abstractNumId w:val="22"/>
  </w:num>
  <w:num w:numId="26">
    <w:abstractNumId w:val="0"/>
  </w:num>
  <w:num w:numId="27">
    <w:abstractNumId w:val="14"/>
    <w:lvlOverride w:ilvl="0">
      <w:startOverride w:val="1"/>
      <w:lvl w:ilvl="0">
        <w:start w:val="1"/>
        <w:numFmt w:val="decimal"/>
        <w:pStyle w:val="berschrift1"/>
        <w:lvlText w:val="%1. "/>
        <w:lvlJc w:val="left"/>
        <w:pPr>
          <w:ind w:left="425" w:hanging="425"/>
        </w:pPr>
        <w:rPr>
          <w:rFonts w:hint="default"/>
          <w:sz w:val="32"/>
        </w:rPr>
      </w:lvl>
    </w:lvlOverride>
    <w:lvlOverride w:ilvl="1">
      <w:startOverride w:val="1"/>
      <w:lvl w:ilvl="1">
        <w:start w:val="1"/>
        <w:numFmt w:val="decimal"/>
        <w:pStyle w:val="berschrift2"/>
        <w:lvlText w:val="%1.%2. "/>
        <w:lvlJc w:val="left"/>
        <w:pPr>
          <w:ind w:left="1306" w:hanging="596"/>
        </w:pPr>
        <w:rPr>
          <w:rFonts w:hint="default"/>
          <w:sz w:val="28"/>
        </w:rPr>
      </w:lvl>
    </w:lvlOverride>
    <w:lvlOverride w:ilvl="2">
      <w:startOverride w:val="1"/>
      <w:lvl w:ilvl="2">
        <w:start w:val="1"/>
        <w:numFmt w:val="decimal"/>
        <w:pStyle w:val="berschrift3"/>
        <w:lvlText w:val="%1.%2.%3. "/>
        <w:lvlJc w:val="left"/>
        <w:pPr>
          <w:ind w:left="793" w:hanging="793"/>
        </w:pPr>
        <w:rPr>
          <w:rFonts w:hint="default"/>
          <w:sz w:val="24"/>
        </w:rPr>
      </w:lvl>
    </w:lvlOverride>
    <w:lvlOverride w:ilvl="3">
      <w:startOverride w:val="1"/>
      <w:lvl w:ilvl="3">
        <w:start w:val="1"/>
        <w:numFmt w:val="decimal"/>
        <w:lvlText w:val="%1.%2.%3.%4. "/>
        <w:lvlJc w:val="left"/>
        <w:pPr>
          <w:tabs>
            <w:tab w:val="num" w:pos="2325"/>
          </w:tabs>
          <w:ind w:left="1021" w:hanging="1021"/>
        </w:pPr>
        <w:rPr>
          <w:rFonts w:hint="default"/>
          <w:sz w:val="22"/>
        </w:rPr>
      </w:lvl>
    </w:lvlOverride>
    <w:lvlOverride w:ilvl="4">
      <w:startOverride w:val="1"/>
      <w:lvl w:ilvl="4">
        <w:start w:val="1"/>
        <w:numFmt w:val="lowerLetter"/>
        <w:lvlText w:val="%1.%2.%3.%4.%5"/>
        <w:lvlJc w:val="left"/>
        <w:pPr>
          <w:ind w:left="1191" w:hanging="1191"/>
        </w:pPr>
        <w:rPr>
          <w:rFonts w:hint="default"/>
          <w:sz w:val="22"/>
        </w:rPr>
      </w:lvl>
    </w:lvlOverride>
    <w:lvlOverride w:ilvl="5">
      <w:startOverride w:val="1"/>
      <w:lvl w:ilvl="5">
        <w:start w:val="1"/>
        <w:numFmt w:val="lowerRoman"/>
        <w:lvlText w:val="(%6)"/>
        <w:lvlJc w:val="left"/>
        <w:pPr>
          <w:ind w:left="4423" w:hanging="397"/>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8">
    <w:abstractNumId w:val="15"/>
  </w:num>
  <w:num w:numId="29">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documentProtection w:edit="forms" w:enforcement="0"/>
  <w:defaultTabStop w:val="709"/>
  <w:hyphenationZone w:val="425"/>
  <w:doNotShadeFormData/>
  <w:characterSpacingControl w:val="doNotCompress"/>
  <w:hdrShapeDefaults>
    <o:shapedefaults v:ext="edit" spidmax="2050"/>
  </w:hdrShapeDefaults>
  <w:footnotePr>
    <w:footnote w:id="-1"/>
    <w:footnote w:id="0"/>
    <w:footnote w:id="1"/>
  </w:footnotePr>
  <w:endnotePr>
    <w:endnote w:id="-1"/>
    <w:endnote w:id="0"/>
    <w:endnote w:id="1"/>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0MjAyNLI0MDI2NLRQ0lEKTi0uzszPAykwrgUAZ6utsSwAAAA="/>
  </w:docVars>
  <w:rsids>
    <w:rsidRoot w:val="0001034D"/>
    <w:rsid w:val="0000107A"/>
    <w:rsid w:val="00006787"/>
    <w:rsid w:val="0001034D"/>
    <w:rsid w:val="00012F1F"/>
    <w:rsid w:val="000142CC"/>
    <w:rsid w:val="0003638D"/>
    <w:rsid w:val="000435A7"/>
    <w:rsid w:val="00044044"/>
    <w:rsid w:val="000446BE"/>
    <w:rsid w:val="00051EB1"/>
    <w:rsid w:val="00055908"/>
    <w:rsid w:val="00064138"/>
    <w:rsid w:val="000654AB"/>
    <w:rsid w:val="00084606"/>
    <w:rsid w:val="00085260"/>
    <w:rsid w:val="0008652A"/>
    <w:rsid w:val="000867D8"/>
    <w:rsid w:val="0009340E"/>
    <w:rsid w:val="0009549B"/>
    <w:rsid w:val="000A53AF"/>
    <w:rsid w:val="000A61DB"/>
    <w:rsid w:val="000A78E0"/>
    <w:rsid w:val="000B2A4B"/>
    <w:rsid w:val="000C0B44"/>
    <w:rsid w:val="000C35CC"/>
    <w:rsid w:val="000C450D"/>
    <w:rsid w:val="000D62F4"/>
    <w:rsid w:val="000E39EB"/>
    <w:rsid w:val="000F0A7A"/>
    <w:rsid w:val="000F58B2"/>
    <w:rsid w:val="001072FF"/>
    <w:rsid w:val="001322F8"/>
    <w:rsid w:val="00134AF8"/>
    <w:rsid w:val="001368DB"/>
    <w:rsid w:val="00150293"/>
    <w:rsid w:val="00155171"/>
    <w:rsid w:val="00172CBC"/>
    <w:rsid w:val="001771C5"/>
    <w:rsid w:val="0017773D"/>
    <w:rsid w:val="001B673F"/>
    <w:rsid w:val="001D4954"/>
    <w:rsid w:val="001E5A49"/>
    <w:rsid w:val="001E6E86"/>
    <w:rsid w:val="001F1D9C"/>
    <w:rsid w:val="001F40A7"/>
    <w:rsid w:val="001F49CA"/>
    <w:rsid w:val="0021010C"/>
    <w:rsid w:val="0021114F"/>
    <w:rsid w:val="00214F6C"/>
    <w:rsid w:val="002233C8"/>
    <w:rsid w:val="00232759"/>
    <w:rsid w:val="0023779B"/>
    <w:rsid w:val="00237B77"/>
    <w:rsid w:val="002503AB"/>
    <w:rsid w:val="002528AA"/>
    <w:rsid w:val="002532D0"/>
    <w:rsid w:val="00253902"/>
    <w:rsid w:val="00260199"/>
    <w:rsid w:val="00270AEB"/>
    <w:rsid w:val="002744B3"/>
    <w:rsid w:val="00274A30"/>
    <w:rsid w:val="0027526D"/>
    <w:rsid w:val="00280924"/>
    <w:rsid w:val="00280F29"/>
    <w:rsid w:val="00281F51"/>
    <w:rsid w:val="00284615"/>
    <w:rsid w:val="0028502E"/>
    <w:rsid w:val="0029034A"/>
    <w:rsid w:val="002971C7"/>
    <w:rsid w:val="00297DCB"/>
    <w:rsid w:val="002A38CC"/>
    <w:rsid w:val="002A4F00"/>
    <w:rsid w:val="002A5CF8"/>
    <w:rsid w:val="002B5AE0"/>
    <w:rsid w:val="002D6BD2"/>
    <w:rsid w:val="002E0D55"/>
    <w:rsid w:val="002E35BE"/>
    <w:rsid w:val="002E49AA"/>
    <w:rsid w:val="002E69B6"/>
    <w:rsid w:val="002F07BA"/>
    <w:rsid w:val="002F23BB"/>
    <w:rsid w:val="002F4D8C"/>
    <w:rsid w:val="002F7EB7"/>
    <w:rsid w:val="00300FA2"/>
    <w:rsid w:val="00305E6F"/>
    <w:rsid w:val="003075F7"/>
    <w:rsid w:val="00325F13"/>
    <w:rsid w:val="00340B93"/>
    <w:rsid w:val="00341757"/>
    <w:rsid w:val="00343612"/>
    <w:rsid w:val="00345A12"/>
    <w:rsid w:val="00352840"/>
    <w:rsid w:val="00355CC0"/>
    <w:rsid w:val="00355F0F"/>
    <w:rsid w:val="00365EF0"/>
    <w:rsid w:val="00367C18"/>
    <w:rsid w:val="003753BC"/>
    <w:rsid w:val="00386956"/>
    <w:rsid w:val="00387469"/>
    <w:rsid w:val="00395425"/>
    <w:rsid w:val="00395701"/>
    <w:rsid w:val="003A26D6"/>
    <w:rsid w:val="003A5DE2"/>
    <w:rsid w:val="003C09A5"/>
    <w:rsid w:val="003C6F04"/>
    <w:rsid w:val="003D0D18"/>
    <w:rsid w:val="003D7EC7"/>
    <w:rsid w:val="003E09C8"/>
    <w:rsid w:val="003E44C5"/>
    <w:rsid w:val="003E542E"/>
    <w:rsid w:val="003E62AE"/>
    <w:rsid w:val="003F0A18"/>
    <w:rsid w:val="00405FCC"/>
    <w:rsid w:val="00420A85"/>
    <w:rsid w:val="00423980"/>
    <w:rsid w:val="00423E25"/>
    <w:rsid w:val="00435574"/>
    <w:rsid w:val="00435FC2"/>
    <w:rsid w:val="00437EEE"/>
    <w:rsid w:val="004428D6"/>
    <w:rsid w:val="004455FB"/>
    <w:rsid w:val="00446C89"/>
    <w:rsid w:val="00450F2D"/>
    <w:rsid w:val="00453804"/>
    <w:rsid w:val="0046079D"/>
    <w:rsid w:val="0046244A"/>
    <w:rsid w:val="00467EA7"/>
    <w:rsid w:val="004746F8"/>
    <w:rsid w:val="0047585B"/>
    <w:rsid w:val="00476919"/>
    <w:rsid w:val="00480D23"/>
    <w:rsid w:val="00482F97"/>
    <w:rsid w:val="00492C81"/>
    <w:rsid w:val="00493458"/>
    <w:rsid w:val="00493D25"/>
    <w:rsid w:val="004A506C"/>
    <w:rsid w:val="004A5B02"/>
    <w:rsid w:val="004B2888"/>
    <w:rsid w:val="004C039C"/>
    <w:rsid w:val="004C070F"/>
    <w:rsid w:val="004C7488"/>
    <w:rsid w:val="004E26CA"/>
    <w:rsid w:val="004E2D1F"/>
    <w:rsid w:val="004E5754"/>
    <w:rsid w:val="004F2BE8"/>
    <w:rsid w:val="004F5281"/>
    <w:rsid w:val="004F6091"/>
    <w:rsid w:val="00512A4E"/>
    <w:rsid w:val="00520497"/>
    <w:rsid w:val="00524CA5"/>
    <w:rsid w:val="00540790"/>
    <w:rsid w:val="00542909"/>
    <w:rsid w:val="00547D27"/>
    <w:rsid w:val="0055101D"/>
    <w:rsid w:val="00552B53"/>
    <w:rsid w:val="00553D99"/>
    <w:rsid w:val="00561A01"/>
    <w:rsid w:val="00564370"/>
    <w:rsid w:val="005774F3"/>
    <w:rsid w:val="00582CCB"/>
    <w:rsid w:val="005939F7"/>
    <w:rsid w:val="00597E4E"/>
    <w:rsid w:val="005A2D2F"/>
    <w:rsid w:val="005A7BA3"/>
    <w:rsid w:val="005B24D4"/>
    <w:rsid w:val="005B5973"/>
    <w:rsid w:val="005C0082"/>
    <w:rsid w:val="005C2B4D"/>
    <w:rsid w:val="005C742D"/>
    <w:rsid w:val="005C7D4A"/>
    <w:rsid w:val="005D0698"/>
    <w:rsid w:val="005D3F4C"/>
    <w:rsid w:val="005D721D"/>
    <w:rsid w:val="005E0859"/>
    <w:rsid w:val="005E569D"/>
    <w:rsid w:val="005F21E8"/>
    <w:rsid w:val="005F315A"/>
    <w:rsid w:val="005F6220"/>
    <w:rsid w:val="0060151E"/>
    <w:rsid w:val="00605D45"/>
    <w:rsid w:val="00611AC5"/>
    <w:rsid w:val="0061571E"/>
    <w:rsid w:val="006176FA"/>
    <w:rsid w:val="00620D19"/>
    <w:rsid w:val="0062145B"/>
    <w:rsid w:val="00626156"/>
    <w:rsid w:val="0064579D"/>
    <w:rsid w:val="00647FA2"/>
    <w:rsid w:val="00654B17"/>
    <w:rsid w:val="006560A1"/>
    <w:rsid w:val="00660630"/>
    <w:rsid w:val="0066174E"/>
    <w:rsid w:val="00665308"/>
    <w:rsid w:val="006705D0"/>
    <w:rsid w:val="006855A9"/>
    <w:rsid w:val="0068604A"/>
    <w:rsid w:val="00687462"/>
    <w:rsid w:val="00690432"/>
    <w:rsid w:val="0069741F"/>
    <w:rsid w:val="006A514D"/>
    <w:rsid w:val="006A7690"/>
    <w:rsid w:val="006B1E76"/>
    <w:rsid w:val="006B4D27"/>
    <w:rsid w:val="006C111C"/>
    <w:rsid w:val="006D1761"/>
    <w:rsid w:val="006D549D"/>
    <w:rsid w:val="006D5DE1"/>
    <w:rsid w:val="006D7AE8"/>
    <w:rsid w:val="006E7901"/>
    <w:rsid w:val="006F39DC"/>
    <w:rsid w:val="006F5311"/>
    <w:rsid w:val="007215D4"/>
    <w:rsid w:val="00722CA3"/>
    <w:rsid w:val="00722F2E"/>
    <w:rsid w:val="007261A9"/>
    <w:rsid w:val="00727073"/>
    <w:rsid w:val="00730A9D"/>
    <w:rsid w:val="00736F3E"/>
    <w:rsid w:val="0073710F"/>
    <w:rsid w:val="007419B0"/>
    <w:rsid w:val="00742248"/>
    <w:rsid w:val="00743AB2"/>
    <w:rsid w:val="00754247"/>
    <w:rsid w:val="00760B06"/>
    <w:rsid w:val="007613D3"/>
    <w:rsid w:val="00777AFD"/>
    <w:rsid w:val="007831BE"/>
    <w:rsid w:val="0078482C"/>
    <w:rsid w:val="007933FE"/>
    <w:rsid w:val="007A492C"/>
    <w:rsid w:val="007A70FB"/>
    <w:rsid w:val="007A740A"/>
    <w:rsid w:val="007B64F1"/>
    <w:rsid w:val="007C7EAA"/>
    <w:rsid w:val="007D65DB"/>
    <w:rsid w:val="007E3D82"/>
    <w:rsid w:val="007E769E"/>
    <w:rsid w:val="007F027E"/>
    <w:rsid w:val="007F20A0"/>
    <w:rsid w:val="007F6BDF"/>
    <w:rsid w:val="00805139"/>
    <w:rsid w:val="00807764"/>
    <w:rsid w:val="008105C4"/>
    <w:rsid w:val="00816A40"/>
    <w:rsid w:val="00842E9F"/>
    <w:rsid w:val="00845559"/>
    <w:rsid w:val="008538DD"/>
    <w:rsid w:val="008551B8"/>
    <w:rsid w:val="00861CA2"/>
    <w:rsid w:val="00871907"/>
    <w:rsid w:val="008730D8"/>
    <w:rsid w:val="00876A45"/>
    <w:rsid w:val="008A00B2"/>
    <w:rsid w:val="008A3FF5"/>
    <w:rsid w:val="008B01A8"/>
    <w:rsid w:val="008B4AB1"/>
    <w:rsid w:val="008C6C3A"/>
    <w:rsid w:val="008D48CE"/>
    <w:rsid w:val="008E2E9E"/>
    <w:rsid w:val="008F5E57"/>
    <w:rsid w:val="0091421C"/>
    <w:rsid w:val="0092199C"/>
    <w:rsid w:val="00922896"/>
    <w:rsid w:val="0094195D"/>
    <w:rsid w:val="00946CE4"/>
    <w:rsid w:val="00956B98"/>
    <w:rsid w:val="009601EB"/>
    <w:rsid w:val="00960EDA"/>
    <w:rsid w:val="00962CB9"/>
    <w:rsid w:val="009665B6"/>
    <w:rsid w:val="00966FA5"/>
    <w:rsid w:val="00973620"/>
    <w:rsid w:val="00976136"/>
    <w:rsid w:val="00983255"/>
    <w:rsid w:val="00983A2C"/>
    <w:rsid w:val="009840CC"/>
    <w:rsid w:val="00992451"/>
    <w:rsid w:val="009A3C2C"/>
    <w:rsid w:val="009B07E4"/>
    <w:rsid w:val="009B0E9F"/>
    <w:rsid w:val="009C7F93"/>
    <w:rsid w:val="009D0CE0"/>
    <w:rsid w:val="009D2F7F"/>
    <w:rsid w:val="009D692A"/>
    <w:rsid w:val="009D7375"/>
    <w:rsid w:val="009D7D0D"/>
    <w:rsid w:val="009E3B1F"/>
    <w:rsid w:val="009F4B64"/>
    <w:rsid w:val="009F71B0"/>
    <w:rsid w:val="00A00675"/>
    <w:rsid w:val="00A01675"/>
    <w:rsid w:val="00A1003C"/>
    <w:rsid w:val="00A110A1"/>
    <w:rsid w:val="00A32FE7"/>
    <w:rsid w:val="00A37968"/>
    <w:rsid w:val="00A53D68"/>
    <w:rsid w:val="00A61927"/>
    <w:rsid w:val="00A6291E"/>
    <w:rsid w:val="00A906E7"/>
    <w:rsid w:val="00A91762"/>
    <w:rsid w:val="00A91E24"/>
    <w:rsid w:val="00A94104"/>
    <w:rsid w:val="00AA0715"/>
    <w:rsid w:val="00AA09F1"/>
    <w:rsid w:val="00AA11CF"/>
    <w:rsid w:val="00AA3FA5"/>
    <w:rsid w:val="00AA7A31"/>
    <w:rsid w:val="00AB786E"/>
    <w:rsid w:val="00AE5D88"/>
    <w:rsid w:val="00AF2ACD"/>
    <w:rsid w:val="00AF482E"/>
    <w:rsid w:val="00B347A1"/>
    <w:rsid w:val="00B3520C"/>
    <w:rsid w:val="00B4787B"/>
    <w:rsid w:val="00B5303C"/>
    <w:rsid w:val="00B57A60"/>
    <w:rsid w:val="00B57F6E"/>
    <w:rsid w:val="00B614EA"/>
    <w:rsid w:val="00B63D82"/>
    <w:rsid w:val="00B66388"/>
    <w:rsid w:val="00B723D1"/>
    <w:rsid w:val="00B7412A"/>
    <w:rsid w:val="00B8532C"/>
    <w:rsid w:val="00B93150"/>
    <w:rsid w:val="00B935AD"/>
    <w:rsid w:val="00B97921"/>
    <w:rsid w:val="00BA4BC7"/>
    <w:rsid w:val="00BA65D2"/>
    <w:rsid w:val="00BB0ACF"/>
    <w:rsid w:val="00BB1293"/>
    <w:rsid w:val="00BB2BF8"/>
    <w:rsid w:val="00BB4241"/>
    <w:rsid w:val="00BB72D5"/>
    <w:rsid w:val="00BB772D"/>
    <w:rsid w:val="00BC04CB"/>
    <w:rsid w:val="00BD398D"/>
    <w:rsid w:val="00BE744A"/>
    <w:rsid w:val="00BE7FD4"/>
    <w:rsid w:val="00BF3F45"/>
    <w:rsid w:val="00BF75DB"/>
    <w:rsid w:val="00C06517"/>
    <w:rsid w:val="00C10085"/>
    <w:rsid w:val="00C261B1"/>
    <w:rsid w:val="00C261DB"/>
    <w:rsid w:val="00C33153"/>
    <w:rsid w:val="00C34A8C"/>
    <w:rsid w:val="00C4579C"/>
    <w:rsid w:val="00C46674"/>
    <w:rsid w:val="00C506A3"/>
    <w:rsid w:val="00C56A00"/>
    <w:rsid w:val="00C6399A"/>
    <w:rsid w:val="00C65615"/>
    <w:rsid w:val="00C66EF5"/>
    <w:rsid w:val="00C76875"/>
    <w:rsid w:val="00C77642"/>
    <w:rsid w:val="00C93C39"/>
    <w:rsid w:val="00CA07FE"/>
    <w:rsid w:val="00CB0D9D"/>
    <w:rsid w:val="00CC57D5"/>
    <w:rsid w:val="00CC5BE2"/>
    <w:rsid w:val="00CC75DC"/>
    <w:rsid w:val="00CD3446"/>
    <w:rsid w:val="00CD393E"/>
    <w:rsid w:val="00CE400C"/>
    <w:rsid w:val="00CE602D"/>
    <w:rsid w:val="00CF14BB"/>
    <w:rsid w:val="00CF4620"/>
    <w:rsid w:val="00CF6D3A"/>
    <w:rsid w:val="00CF6DE2"/>
    <w:rsid w:val="00D050A0"/>
    <w:rsid w:val="00D139D2"/>
    <w:rsid w:val="00D203E2"/>
    <w:rsid w:val="00D203EE"/>
    <w:rsid w:val="00D2518F"/>
    <w:rsid w:val="00D41321"/>
    <w:rsid w:val="00D43F4C"/>
    <w:rsid w:val="00D53140"/>
    <w:rsid w:val="00D55A7B"/>
    <w:rsid w:val="00D5674F"/>
    <w:rsid w:val="00D6017C"/>
    <w:rsid w:val="00D72517"/>
    <w:rsid w:val="00D7485A"/>
    <w:rsid w:val="00D85729"/>
    <w:rsid w:val="00DA3D9D"/>
    <w:rsid w:val="00DA7A6A"/>
    <w:rsid w:val="00DB6913"/>
    <w:rsid w:val="00DD0E55"/>
    <w:rsid w:val="00DD43C7"/>
    <w:rsid w:val="00DE214A"/>
    <w:rsid w:val="00DE23F9"/>
    <w:rsid w:val="00DE4488"/>
    <w:rsid w:val="00DF5147"/>
    <w:rsid w:val="00E122D4"/>
    <w:rsid w:val="00E145D8"/>
    <w:rsid w:val="00E232BA"/>
    <w:rsid w:val="00E334ED"/>
    <w:rsid w:val="00E436F8"/>
    <w:rsid w:val="00E56887"/>
    <w:rsid w:val="00E742ED"/>
    <w:rsid w:val="00E86599"/>
    <w:rsid w:val="00E9754F"/>
    <w:rsid w:val="00EA48C6"/>
    <w:rsid w:val="00EA648F"/>
    <w:rsid w:val="00EC6DE6"/>
    <w:rsid w:val="00ED035D"/>
    <w:rsid w:val="00ED1A64"/>
    <w:rsid w:val="00EE2058"/>
    <w:rsid w:val="00F04562"/>
    <w:rsid w:val="00F1323E"/>
    <w:rsid w:val="00F16D7E"/>
    <w:rsid w:val="00F20316"/>
    <w:rsid w:val="00F236B4"/>
    <w:rsid w:val="00F24FFE"/>
    <w:rsid w:val="00F2747A"/>
    <w:rsid w:val="00F3344C"/>
    <w:rsid w:val="00F53843"/>
    <w:rsid w:val="00F5593C"/>
    <w:rsid w:val="00F5703B"/>
    <w:rsid w:val="00F619F5"/>
    <w:rsid w:val="00F7476C"/>
    <w:rsid w:val="00F74D1B"/>
    <w:rsid w:val="00F77327"/>
    <w:rsid w:val="00F83A4A"/>
    <w:rsid w:val="00F83ED2"/>
    <w:rsid w:val="00F8701B"/>
    <w:rsid w:val="00F93E08"/>
    <w:rsid w:val="00F9599E"/>
    <w:rsid w:val="00FA4A27"/>
    <w:rsid w:val="00FC1173"/>
    <w:rsid w:val="00FC3C5E"/>
    <w:rsid w:val="00FD1D7B"/>
    <w:rsid w:val="00FD7A5D"/>
    <w:rsid w:val="00FE462B"/>
    <w:rsid w:val="00FF77FE"/>
    <w:rsid w:val="00FF7BEA"/>
    <w:rsid w:val="05663088"/>
    <w:rsid w:val="05F7DFC8"/>
    <w:rsid w:val="0B029AA7"/>
    <w:rsid w:val="0CECE646"/>
    <w:rsid w:val="12CD59F5"/>
    <w:rsid w:val="173E1940"/>
    <w:rsid w:val="24B948E4"/>
    <w:rsid w:val="28918978"/>
    <w:rsid w:val="2D0B9B3F"/>
    <w:rsid w:val="300DB64C"/>
    <w:rsid w:val="3168149E"/>
    <w:rsid w:val="322FCD73"/>
    <w:rsid w:val="33718A47"/>
    <w:rsid w:val="3A72C4DF"/>
    <w:rsid w:val="3BDCC4E4"/>
    <w:rsid w:val="4190C9FC"/>
    <w:rsid w:val="4488DA79"/>
    <w:rsid w:val="449CC4F9"/>
    <w:rsid w:val="4A7F293B"/>
    <w:rsid w:val="4DAF59F7"/>
    <w:rsid w:val="4F69857C"/>
    <w:rsid w:val="5463C701"/>
    <w:rsid w:val="557865C6"/>
    <w:rsid w:val="5B631E03"/>
    <w:rsid w:val="5D06AE99"/>
    <w:rsid w:val="600C9619"/>
    <w:rsid w:val="6068DFF2"/>
    <w:rsid w:val="634436DB"/>
    <w:rsid w:val="66946882"/>
    <w:rsid w:val="6B709325"/>
    <w:rsid w:val="6CCD7AE6"/>
    <w:rsid w:val="6D38623D"/>
    <w:rsid w:val="6E89E056"/>
    <w:rsid w:val="7100E1CA"/>
    <w:rsid w:val="719FA06B"/>
    <w:rsid w:val="7CA67899"/>
    <w:rsid w:val="7CDB13C6"/>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0C0C3"/>
  <w15:docId w15:val="{E73843C0-8316-4BBC-873F-956059472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ruktur der Arbeit"/>
    <w:rsid w:val="0001034D"/>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5"/>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5"/>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5"/>
      </w:numPr>
      <w:spacing w:before="120" w:after="120" w:line="240" w:lineRule="auto"/>
      <w:ind w:left="793"/>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2"/>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4"/>
      </w:numPr>
    </w:pPr>
  </w:style>
  <w:style w:type="numbering" w:customStyle="1" w:styleId="ListJKU">
    <w:name w:val="List JKU"/>
    <w:uiPriority w:val="99"/>
    <w:rsid w:val="00DE214A"/>
    <w:pPr>
      <w:numPr>
        <w:numId w:val="3"/>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paragraph" w:customStyle="1" w:styleId="Default">
    <w:name w:val="Default"/>
    <w:rsid w:val="0001034D"/>
    <w:pPr>
      <w:autoSpaceDE w:val="0"/>
      <w:autoSpaceDN w:val="0"/>
      <w:adjustRightInd w:val="0"/>
      <w:spacing w:after="0" w:line="240" w:lineRule="auto"/>
    </w:pPr>
    <w:rPr>
      <w:rFonts w:ascii="Arial" w:hAnsi="Arial" w:cs="Arial"/>
      <w:color w:val="000000"/>
      <w:sz w:val="24"/>
      <w:szCs w:val="24"/>
    </w:rPr>
  </w:style>
  <w:style w:type="paragraph" w:styleId="Literaturverzeichnis">
    <w:name w:val="Bibliography"/>
    <w:basedOn w:val="Standard"/>
    <w:next w:val="Standard"/>
    <w:uiPriority w:val="37"/>
    <w:unhideWhenUsed/>
    <w:rsid w:val="0001034D"/>
    <w:pPr>
      <w:spacing w:line="480" w:lineRule="exact"/>
      <w:ind w:left="720" w:hanging="720"/>
    </w:pPr>
  </w:style>
  <w:style w:type="paragraph" w:styleId="Inhaltsverzeichnisberschrift">
    <w:name w:val="TOC Heading"/>
    <w:basedOn w:val="berschrift1"/>
    <w:next w:val="Standard"/>
    <w:uiPriority w:val="39"/>
    <w:unhideWhenUsed/>
    <w:qFormat/>
    <w:rsid w:val="0001034D"/>
    <w:pPr>
      <w:numPr>
        <w:numId w:val="0"/>
      </w:numPr>
      <w:spacing w:after="0" w:line="259" w:lineRule="auto"/>
      <w:outlineLvl w:val="9"/>
    </w:pPr>
    <w:rPr>
      <w:rFonts w:asciiTheme="majorHAnsi" w:hAnsiTheme="majorHAnsi"/>
      <w:b w:val="0"/>
      <w:color w:val="5F6165" w:themeColor="accent1" w:themeShade="BF"/>
      <w:lang w:val="en-US"/>
    </w:rPr>
  </w:style>
  <w:style w:type="character" w:styleId="SchwacheHervorhebung">
    <w:name w:val="Subtle Emphasis"/>
    <w:basedOn w:val="Absatz-Standardschriftart"/>
    <w:uiPriority w:val="19"/>
    <w:qFormat/>
    <w:rsid w:val="0001034D"/>
    <w:rPr>
      <w:i/>
      <w:iCs/>
      <w:color w:val="404040" w:themeColor="text1" w:themeTint="BF"/>
    </w:rPr>
  </w:style>
  <w:style w:type="character" w:styleId="BesuchterLink">
    <w:name w:val="FollowedHyperlink"/>
    <w:basedOn w:val="Absatz-Standardschriftart"/>
    <w:uiPriority w:val="99"/>
    <w:semiHidden/>
    <w:unhideWhenUsed/>
    <w:rsid w:val="0001034D"/>
    <w:rPr>
      <w:color w:val="954F72" w:themeColor="followedHyperlink"/>
      <w:u w:val="single"/>
    </w:rPr>
  </w:style>
  <w:style w:type="character" w:customStyle="1" w:styleId="normaltextrun">
    <w:name w:val="normaltextrun"/>
    <w:basedOn w:val="Absatz-Standardschriftart"/>
    <w:rsid w:val="0001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17033">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working\waccache\LocalCacheStore\NT%20AUTHORITY_NETWORK%20SERVICE\d699bc37e40349b49f5f94c9f3842070\00000000000000000000000000000405\input.doc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46.png"/><Relationship Id="rId84" Type="http://schemas.openxmlformats.org/officeDocument/2006/relationships/image" Target="media/image66.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file:///D:\working\waccache\LocalCacheStore\NT%20AUTHORITY_NETWORK%20SERVICE\d699bc37e40349b49f5f94c9f3842070\00000000000000000000000000000405\input.docx" TargetMode="External"/><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ithub.com/DKEProjekt2021/DKE-Rest" TargetMode="External"/><Relationship Id="rId58" Type="http://schemas.openxmlformats.org/officeDocument/2006/relationships/hyperlink" Target="https://www.maxcrc.de/openldap-for-windows-installation/"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3.png"/><Relationship Id="rId123" Type="http://schemas.openxmlformats.org/officeDocument/2006/relationships/hyperlink" Target="file:///D:\working\waccache\LocalCacheStore\NT%20AUTHORITY_NETWORK%20SERVICE\d699bc37e40349b49f5f94c9f3842070\00000000000000000000000000000405\input.docx" TargetMode="External"/><Relationship Id="rId128" Type="http://schemas.openxmlformats.org/officeDocument/2006/relationships/hyperlink" Target="file:///D:\working\waccache\LocalCacheStore\NT%20AUTHORITY_NETWORK%20SERVICE\d699bc37e40349b49f5f94c9f3842070\00000000000000000000000000000405\input.docx" TargetMode="Externa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yperlink" Target="file:///D:\working\waccache\LocalCacheStore\NT%20AUTHORITY_NETWORK%20SERVICE\d699bc37e40349b49f5f94c9f3842070\00000000000000000000000000000405\input.docx" TargetMode="External"/><Relationship Id="rId118" Type="http://schemas.openxmlformats.org/officeDocument/2006/relationships/hyperlink" Target="file:///D:\working\waccache\LocalCacheStore\NT%20AUTHORITY_NETWORK%20SERVICE\d699bc37e40349b49f5f94c9f3842070\00000000000000000000000000000405\input.docx" TargetMode="External"/><Relationship Id="rId134" Type="http://schemas.openxmlformats.org/officeDocument/2006/relationships/hyperlink" Target="file:///D:\working\waccache\LocalCacheStore\NT%20AUTHORITY_NETWORK%20SERVICE\d699bc37e40349b49f5f94c9f3842070\00000000000000000000000000000405\input.docx" TargetMode="External"/><Relationship Id="rId139" Type="http://schemas.openxmlformats.org/officeDocument/2006/relationships/theme" Target="theme/theme1.xml"/><Relationship Id="rId80" Type="http://schemas.openxmlformats.org/officeDocument/2006/relationships/hyperlink" Target="https://github.com/galvadino/enterprise-db-app" TargetMode="External"/><Relationship Id="rId85" Type="http://schemas.openxmlformats.org/officeDocument/2006/relationships/hyperlink" Target="http://localhost:4200/"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5.png"/><Relationship Id="rId103" Type="http://schemas.openxmlformats.org/officeDocument/2006/relationships/image" Target="media/image84.png"/><Relationship Id="rId108" Type="http://schemas.openxmlformats.org/officeDocument/2006/relationships/hyperlink" Target="file:///D:\working\waccache\LocalCacheStore\NT%20AUTHORITY_NETWORK%20SERVICE\d699bc37e40349b49f5f94c9f3842070\00000000000000000000000000000405\input.docx" TargetMode="External"/><Relationship Id="rId124" Type="http://schemas.openxmlformats.org/officeDocument/2006/relationships/hyperlink" Target="file:///D:\working\waccache\LocalCacheStore\NT%20AUTHORITY_NETWORK%20SERVICE\d699bc37e40349b49f5f94c9f3842070\00000000000000000000000000000405\input.docx" TargetMode="External"/><Relationship Id="rId129" Type="http://schemas.openxmlformats.org/officeDocument/2006/relationships/hyperlink" Target="file:///D:\working\waccache\LocalCacheStore\NT%20AUTHORITY_NETWORK%20SERVICE\d699bc37e40349b49f5f94c9f3842070\00000000000000000000000000000405\input.docx" TargetMode="External"/><Relationship Id="rId54" Type="http://schemas.openxmlformats.org/officeDocument/2006/relationships/hyperlink" Target="https://github.com/galvadino/enterprise-db-app" TargetMode="External"/><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file:///D:\working\waccache\LocalCacheStore\NT%20AUTHORITY_NETWORK%20SERVICE\d699bc37e40349b49f5f94c9f3842070\00000000000000000000000000000405\input.docx" TargetMode="External"/><Relationship Id="rId119" Type="http://schemas.openxmlformats.org/officeDocument/2006/relationships/hyperlink" Target="file:///D:\working\waccache\LocalCacheStore\NT%20AUTHORITY_NETWORK%20SERVICE\d699bc37e40349b49f5f94c9f3842070\00000000000000000000000000000405\input.docx" TargetMode="External"/><Relationship Id="rId44" Type="http://schemas.openxmlformats.org/officeDocument/2006/relationships/image" Target="media/image36.png"/><Relationship Id="rId60" Type="http://schemas.openxmlformats.org/officeDocument/2006/relationships/hyperlink" Target="https://www.openldap.org/doc/admin24/quickstart.html" TargetMode="External"/><Relationship Id="rId65" Type="http://schemas.openxmlformats.org/officeDocument/2006/relationships/image" Target="media/image48.png"/><Relationship Id="rId81" Type="http://schemas.openxmlformats.org/officeDocument/2006/relationships/image" Target="media/image63.png"/><Relationship Id="rId86" Type="http://schemas.openxmlformats.org/officeDocument/2006/relationships/image" Target="media/image67.png"/><Relationship Id="rId130" Type="http://schemas.openxmlformats.org/officeDocument/2006/relationships/hyperlink" Target="file:///D:\working\waccache\LocalCacheStore\NT%20AUTHORITY_NETWORK%20SERVICE\d699bc37e40349b49f5f94c9f3842070\00000000000000000000000000000405\input.docx" TargetMode="External"/><Relationship Id="rId135" Type="http://schemas.openxmlformats.org/officeDocument/2006/relationships/hyperlink" Target="file:///D:\working\waccache\LocalCacheStore\NT%20AUTHORITY_NETWORK%20SERVICE\d699bc37e40349b49f5f94c9f3842070\00000000000000000000000000000405\input.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file:///D:\working\waccache\LocalCacheStore\NT%20AUTHORITY_NETWORK%20SERVICE\d699bc37e40349b49f5f94c9f3842070\00000000000000000000000000000405\input.doc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8.png"/><Relationship Id="rId104" Type="http://schemas.openxmlformats.org/officeDocument/2006/relationships/hyperlink" Target="file:///D:\working\waccache\LocalCacheStore\NT%20AUTHORITY_NETWORK%20SERVICE\d699bc37e40349b49f5f94c9f3842070\00000000000000000000000000000405\input.docx" TargetMode="External"/><Relationship Id="rId120" Type="http://schemas.openxmlformats.org/officeDocument/2006/relationships/hyperlink" Target="file:///D:\working\waccache\LocalCacheStore\NT%20AUTHORITY_NETWORK%20SERVICE\d699bc37e40349b49f5f94c9f3842070\00000000000000000000000000000405\input.docx" TargetMode="External"/><Relationship Id="rId125" Type="http://schemas.openxmlformats.org/officeDocument/2006/relationships/hyperlink" Target="file:///D:\working\waccache\LocalCacheStore\NT%20AUTHORITY_NETWORK%20SERVICE\d699bc37e40349b49f5f94c9f3842070\00000000000000000000000000000405\input.docx"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hyperlink" Target="file:///D:\working\waccache\LocalCacheStore\NT%20AUTHORITY_NETWORK%20SERVICE\d699bc37e40349b49f5f94c9f3842070\00000000000000000000000000000405\input.docx" TargetMode="External"/><Relationship Id="rId115" Type="http://schemas.openxmlformats.org/officeDocument/2006/relationships/hyperlink" Target="file:///D:\working\waccache\LocalCacheStore\NT%20AUTHORITY_NETWORK%20SERVICE\d699bc37e40349b49f5f94c9f3842070\00000000000000000000000000000405\input.docx" TargetMode="External"/><Relationship Id="rId131" Type="http://schemas.openxmlformats.org/officeDocument/2006/relationships/hyperlink" Target="file:///D:\working\waccache\LocalCacheStore\NT%20AUTHORITY_NETWORK%20SERVICE\d699bc37e40349b49f5f94c9f3842070\00000000000000000000000000000405\input.docx" TargetMode="External"/><Relationship Id="rId136" Type="http://schemas.openxmlformats.org/officeDocument/2006/relationships/header" Target="header2.xml"/><Relationship Id="rId61" Type="http://schemas.openxmlformats.org/officeDocument/2006/relationships/hyperlink" Target="https://www.openldap.org/software//man.cgi" TargetMode="External"/><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openldap.org/software/download/" TargetMode="External"/><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hyperlink" Target="file:///D:\working\waccache\LocalCacheStore\NT%20AUTHORITY_NETWORK%20SERVICE\d699bc37e40349b49f5f94c9f3842070\00000000000000000000000000000405\input.docx" TargetMode="External"/><Relationship Id="rId126" Type="http://schemas.openxmlformats.org/officeDocument/2006/relationships/hyperlink" Target="file:///D:\working\waccache\LocalCacheStore\NT%20AUTHORITY_NETWORK%20SERVICE\d699bc37e40349b49f5f94c9f3842070\00000000000000000000000000000405\input.docx"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55.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yperlink" Target="file:///D:\working\waccache\LocalCacheStore\NT%20AUTHORITY_NETWORK%20SERVICE\d699bc37e40349b49f5f94c9f3842070\00000000000000000000000000000405\input.doc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0.png"/><Relationship Id="rId116" Type="http://schemas.openxmlformats.org/officeDocument/2006/relationships/hyperlink" Target="file:///D:\working\waccache\LocalCacheStore\NT%20AUTHORITY_NETWORK%20SERVICE\d699bc37e40349b49f5f94c9f3842070\00000000000000000000000000000405\input.docx" TargetMode="External"/><Relationship Id="rId13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irectory.apache.org/studio/" TargetMode="External"/><Relationship Id="rId83" Type="http://schemas.openxmlformats.org/officeDocument/2006/relationships/image" Target="media/image65.png"/><Relationship Id="rId88" Type="http://schemas.openxmlformats.org/officeDocument/2006/relationships/image" Target="media/image69.png"/><Relationship Id="rId111" Type="http://schemas.openxmlformats.org/officeDocument/2006/relationships/hyperlink" Target="file:///D:\working\waccache\LocalCacheStore\NT%20AUTHORITY_NETWORK%20SERVICE\d699bc37e40349b49f5f94c9f3842070\00000000000000000000000000000405\input.docx" TargetMode="External"/><Relationship Id="rId132" Type="http://schemas.openxmlformats.org/officeDocument/2006/relationships/hyperlink" Target="file:///D:\working\waccache\LocalCacheStore\NT%20AUTHORITY_NETWORK%20SERVICE\d699bc37e40349b49f5f94c9f3842070\00000000000000000000000000000405\input.docx"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www.maxcrc.de/download/" TargetMode="External"/><Relationship Id="rId106" Type="http://schemas.openxmlformats.org/officeDocument/2006/relationships/hyperlink" Target="file:///D:\working\waccache\LocalCacheStore\NT%20AUTHORITY_NETWORK%20SERVICE\d699bc37e40349b49f5f94c9f3842070\00000000000000000000000000000405\input.docx" TargetMode="External"/><Relationship Id="rId127" Type="http://schemas.openxmlformats.org/officeDocument/2006/relationships/hyperlink" Target="file:///D:\working\waccache\LocalCacheStore\NT%20AUTHORITY_NETWORK%20SERVICE\d699bc37e40349b49f5f94c9f3842070\00000000000000000000000000000405\input.docx"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github.com/galvadino/enterprise-db-app" TargetMode="External"/><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hyperlink" Target="file:///D:\working\waccache\LocalCacheStore\NT%20AUTHORITY_NETWORK%20SERVICE\d699bc37e40349b49f5f94c9f3842070\00000000000000000000000000000405\input.doc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1.png"/><Relationship Id="rId89" Type="http://schemas.openxmlformats.org/officeDocument/2006/relationships/image" Target="media/image70.png"/><Relationship Id="rId112" Type="http://schemas.openxmlformats.org/officeDocument/2006/relationships/hyperlink" Target="file:///D:\working\waccache\LocalCacheStore\NT%20AUTHORITY_NETWORK%20SERVICE\d699bc37e40349b49f5f94c9f3842070\00000000000000000000000000000405\input.docx" TargetMode="External"/><Relationship Id="rId133" Type="http://schemas.openxmlformats.org/officeDocument/2006/relationships/hyperlink" Target="file:///D:\working\waccache\LocalCacheStore\NT%20AUTHORITY_NETWORK%20SERVICE\d699bc37e40349b49f5f94c9f3842070\00000000000000000000000000000405\inpu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ube\AppData\Local\Temp\Rar$DIa28860.14788\Seminararbeit_Vorlage_WIN_IE_DEOct2020.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71439C14-9469-4A2A-87E6-721E570C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Seminararbeit_Vorlage_WIN_IE_DEOct2020.dotx</Template>
  <TotalTime>0</TotalTime>
  <Pages>65</Pages>
  <Words>13442</Words>
  <Characters>84690</Characters>
  <Application>Microsoft Office Word</Application>
  <DocSecurity>0</DocSecurity>
  <Lines>705</Lines>
  <Paragraphs>195</Paragraphs>
  <ScaleCrop>false</ScaleCrop>
  <Company>JKU</Company>
  <LinksUpToDate>false</LinksUpToDate>
  <CharactersWithSpaces>97937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Gruber</dc:creator>
  <cp:keywords/>
  <dc:description/>
  <cp:lastModifiedBy>Dino Osmanagic</cp:lastModifiedBy>
  <cp:revision>7</cp:revision>
  <cp:lastPrinted>2015-11-12T06:56:00Z</cp:lastPrinted>
  <dcterms:created xsi:type="dcterms:W3CDTF">2022-01-31T18:45:00Z</dcterms:created>
  <dcterms:modified xsi:type="dcterms:W3CDTF">2022-01-31T18:45:00Z</dcterms:modified>
</cp:coreProperties>
</file>